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44B1A" w14:textId="77777777" w:rsidR="006624DF" w:rsidRDefault="006624DF" w:rsidP="00C6554A">
      <w:pPr>
        <w:pStyle w:val="Photo"/>
      </w:pPr>
      <w:bookmarkStart w:id="0" w:name="_Toc321147149"/>
      <w:bookmarkStart w:id="1" w:name="_Toc318188227"/>
      <w:bookmarkStart w:id="2" w:name="_Toc318188327"/>
      <w:bookmarkStart w:id="3" w:name="_Toc318189312"/>
      <w:bookmarkStart w:id="4" w:name="_Toc321147011"/>
    </w:p>
    <w:p w14:paraId="66098475" w14:textId="77777777" w:rsidR="006624DF" w:rsidRDefault="006624DF" w:rsidP="00C6554A">
      <w:pPr>
        <w:pStyle w:val="Photo"/>
      </w:pPr>
    </w:p>
    <w:p w14:paraId="1B53B4D6" w14:textId="77777777" w:rsidR="006624DF" w:rsidRDefault="006624DF" w:rsidP="00C6554A">
      <w:pPr>
        <w:pStyle w:val="Photo"/>
      </w:pPr>
    </w:p>
    <w:p w14:paraId="2EAE5E70" w14:textId="77777777" w:rsidR="006624DF" w:rsidRDefault="006624DF" w:rsidP="00C6554A">
      <w:pPr>
        <w:pStyle w:val="Photo"/>
      </w:pPr>
    </w:p>
    <w:p w14:paraId="5AEEE660" w14:textId="77777777" w:rsidR="006624DF" w:rsidRDefault="006624DF" w:rsidP="00C6554A">
      <w:pPr>
        <w:pStyle w:val="Photo"/>
      </w:pPr>
    </w:p>
    <w:p w14:paraId="5FBA101D" w14:textId="77777777" w:rsidR="006624DF" w:rsidRDefault="006624DF" w:rsidP="00C6554A">
      <w:pPr>
        <w:pStyle w:val="Photo"/>
      </w:pPr>
    </w:p>
    <w:p w14:paraId="78840250" w14:textId="77777777" w:rsidR="006624DF" w:rsidRDefault="006624DF" w:rsidP="00C6554A">
      <w:pPr>
        <w:pStyle w:val="Photo"/>
      </w:pPr>
    </w:p>
    <w:p w14:paraId="3BEFDFD1" w14:textId="00091C01" w:rsidR="00C6554A" w:rsidRPr="008B5277" w:rsidRDefault="006624DF" w:rsidP="00C6554A">
      <w:pPr>
        <w:pStyle w:val="Photo"/>
      </w:pPr>
      <w:r>
        <w:rPr>
          <w:noProof/>
        </w:rPr>
        <w:drawing>
          <wp:inline distT="0" distB="0" distL="0" distR="0" wp14:anchorId="68E567E9" wp14:editId="6C9ED8AE">
            <wp:extent cx="1914525" cy="2390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4525" cy="2390775"/>
                    </a:xfrm>
                    <a:prstGeom prst="rect">
                      <a:avLst/>
                    </a:prstGeom>
                    <a:noFill/>
                  </pic:spPr>
                </pic:pic>
              </a:graphicData>
            </a:graphic>
          </wp:inline>
        </w:drawing>
      </w:r>
    </w:p>
    <w:bookmarkEnd w:id="0"/>
    <w:bookmarkEnd w:id="1"/>
    <w:bookmarkEnd w:id="2"/>
    <w:bookmarkEnd w:id="3"/>
    <w:bookmarkEnd w:id="4"/>
    <w:p w14:paraId="7C6A27B8" w14:textId="5F9CA4E9" w:rsidR="00C6554A" w:rsidRPr="00F813E1" w:rsidRDefault="006624DF" w:rsidP="00C6554A">
      <w:pPr>
        <w:pStyle w:val="Title"/>
        <w:rPr>
          <w:rFonts w:ascii="Times New Roman" w:hAnsi="Times New Roman" w:cs="Times New Roman"/>
        </w:rPr>
      </w:pPr>
      <w:r w:rsidRPr="00F813E1">
        <w:rPr>
          <w:rFonts w:ascii="Times New Roman" w:hAnsi="Times New Roman" w:cs="Times New Roman"/>
        </w:rPr>
        <w:t>Apple Research Project</w:t>
      </w:r>
    </w:p>
    <w:p w14:paraId="0F82B309" w14:textId="79E81B74" w:rsidR="00C6554A" w:rsidRPr="00F813E1" w:rsidRDefault="006624DF" w:rsidP="00C6554A">
      <w:pPr>
        <w:pStyle w:val="Subtitle"/>
        <w:rPr>
          <w:rFonts w:ascii="Times New Roman" w:hAnsi="Times New Roman" w:cs="Times New Roman"/>
        </w:rPr>
      </w:pPr>
      <w:r w:rsidRPr="00F813E1">
        <w:rPr>
          <w:rFonts w:ascii="Times New Roman" w:hAnsi="Times New Roman" w:cs="Times New Roman"/>
        </w:rPr>
        <w:t xml:space="preserve">Stock Statistical Analysis </w:t>
      </w:r>
    </w:p>
    <w:p w14:paraId="241B170B" w14:textId="5D6295DA" w:rsidR="00C6554A" w:rsidRPr="00F813E1" w:rsidRDefault="006624DF" w:rsidP="00C6554A">
      <w:pPr>
        <w:pStyle w:val="ContactInfo"/>
        <w:rPr>
          <w:rFonts w:ascii="Times New Roman" w:hAnsi="Times New Roman" w:cs="Times New Roman"/>
          <w:sz w:val="24"/>
          <w:szCs w:val="24"/>
        </w:rPr>
      </w:pPr>
      <w:r w:rsidRPr="00F813E1">
        <w:rPr>
          <w:rFonts w:ascii="Times New Roman" w:hAnsi="Times New Roman" w:cs="Times New Roman"/>
          <w:sz w:val="24"/>
          <w:szCs w:val="24"/>
        </w:rPr>
        <w:t>Joshua Mckensie</w:t>
      </w:r>
      <w:r w:rsidR="00C6554A" w:rsidRPr="00F813E1">
        <w:rPr>
          <w:rFonts w:ascii="Times New Roman" w:hAnsi="Times New Roman" w:cs="Times New Roman"/>
          <w:sz w:val="24"/>
          <w:szCs w:val="24"/>
        </w:rPr>
        <w:t xml:space="preserve"> | </w:t>
      </w:r>
      <w:r w:rsidRPr="00F813E1">
        <w:rPr>
          <w:rFonts w:ascii="Times New Roman" w:hAnsi="Times New Roman" w:cs="Times New Roman"/>
          <w:sz w:val="24"/>
          <w:szCs w:val="24"/>
        </w:rPr>
        <w:t>Probability and Applied Statistics</w:t>
      </w:r>
      <w:r w:rsidR="00C6554A" w:rsidRPr="00F813E1">
        <w:rPr>
          <w:rFonts w:ascii="Times New Roman" w:hAnsi="Times New Roman" w:cs="Times New Roman"/>
          <w:sz w:val="24"/>
          <w:szCs w:val="24"/>
        </w:rPr>
        <w:t xml:space="preserve"> | </w:t>
      </w:r>
      <w:r w:rsidRPr="00F813E1">
        <w:rPr>
          <w:rFonts w:ascii="Times New Roman" w:hAnsi="Times New Roman" w:cs="Times New Roman"/>
          <w:sz w:val="24"/>
          <w:szCs w:val="24"/>
        </w:rPr>
        <w:t>5/2/2022</w:t>
      </w:r>
      <w:r w:rsidR="00C6554A" w:rsidRPr="00F813E1">
        <w:rPr>
          <w:rFonts w:ascii="Times New Roman" w:hAnsi="Times New Roman" w:cs="Times New Roman"/>
          <w:sz w:val="24"/>
          <w:szCs w:val="24"/>
        </w:rPr>
        <w:br w:type="page"/>
      </w:r>
    </w:p>
    <w:p w14:paraId="3E4FD25E" w14:textId="1D653E76" w:rsidR="00C6554A" w:rsidRPr="00F813E1" w:rsidRDefault="006624DF" w:rsidP="00C6554A">
      <w:pPr>
        <w:pStyle w:val="Heading1"/>
        <w:rPr>
          <w:rFonts w:ascii="Times New Roman" w:hAnsi="Times New Roman" w:cs="Times New Roman"/>
        </w:rPr>
      </w:pPr>
      <w:r w:rsidRPr="00F813E1">
        <w:rPr>
          <w:rFonts w:ascii="Times New Roman" w:hAnsi="Times New Roman" w:cs="Times New Roman"/>
        </w:rPr>
        <w:lastRenderedPageBreak/>
        <w:t>Introduction</w:t>
      </w:r>
    </w:p>
    <w:p w14:paraId="7DAC9F40" w14:textId="20D8C8C5" w:rsidR="00C6554A" w:rsidRPr="00F813E1" w:rsidRDefault="006624DF" w:rsidP="006624DF">
      <w:pPr>
        <w:rPr>
          <w:rFonts w:ascii="Times New Roman" w:hAnsi="Times New Roman" w:cs="Times New Roman"/>
          <w:sz w:val="24"/>
          <w:szCs w:val="24"/>
        </w:rPr>
      </w:pPr>
      <w:r w:rsidRPr="00F813E1">
        <w:rPr>
          <w:rFonts w:ascii="Times New Roman" w:hAnsi="Times New Roman" w:cs="Times New Roman"/>
          <w:sz w:val="24"/>
          <w:szCs w:val="24"/>
        </w:rPr>
        <w:t xml:space="preserve">In this research project I applied multiple statistical methods in order to answer questions about the </w:t>
      </w:r>
      <w:r w:rsidR="00140C5F" w:rsidRPr="00F813E1">
        <w:rPr>
          <w:rFonts w:ascii="Times New Roman" w:hAnsi="Times New Roman" w:cs="Times New Roman"/>
          <w:sz w:val="24"/>
          <w:szCs w:val="24"/>
        </w:rPr>
        <w:t xml:space="preserve">Apple stock dataset I was working with. The dataset I was working with was downloaded from the Nasdaq’s historical quotes. The Nasdaq provided the past 10 years of data concerning Apple stock. </w:t>
      </w:r>
      <w:r w:rsidR="00D75764" w:rsidRPr="00F813E1">
        <w:rPr>
          <w:rFonts w:ascii="Times New Roman" w:hAnsi="Times New Roman" w:cs="Times New Roman"/>
          <w:sz w:val="24"/>
          <w:szCs w:val="24"/>
        </w:rPr>
        <w:t>The dataset included many fields:</w:t>
      </w:r>
      <w:r w:rsidR="00140C5F" w:rsidRPr="00F813E1">
        <w:rPr>
          <w:rFonts w:ascii="Times New Roman" w:hAnsi="Times New Roman" w:cs="Times New Roman"/>
          <w:sz w:val="24"/>
          <w:szCs w:val="24"/>
        </w:rPr>
        <w:t xml:space="preserve"> </w:t>
      </w:r>
    </w:p>
    <w:p w14:paraId="50520C90" w14:textId="4A5800E7" w:rsidR="00C6554A" w:rsidRPr="00F813E1" w:rsidRDefault="00D75764" w:rsidP="00D75764">
      <w:pPr>
        <w:pStyle w:val="ListBullet"/>
        <w:numPr>
          <w:ilvl w:val="0"/>
          <w:numId w:val="1"/>
        </w:numPr>
        <w:rPr>
          <w:rFonts w:ascii="Times New Roman" w:hAnsi="Times New Roman" w:cs="Times New Roman"/>
          <w:sz w:val="24"/>
          <w:szCs w:val="24"/>
        </w:rPr>
      </w:pPr>
      <w:r w:rsidRPr="00F813E1">
        <w:rPr>
          <w:rFonts w:ascii="Times New Roman" w:hAnsi="Times New Roman" w:cs="Times New Roman"/>
          <w:sz w:val="24"/>
          <w:szCs w:val="24"/>
        </w:rPr>
        <w:t>The date of each trading day within the 10-year period. The dataset contains 2,517 trading days, spanning from 4/30/12 to 4/28/22.</w:t>
      </w:r>
    </w:p>
    <w:p w14:paraId="26319457" w14:textId="4074555A" w:rsidR="00D75764" w:rsidRPr="00F813E1" w:rsidRDefault="00D75764" w:rsidP="00D75764">
      <w:pPr>
        <w:pStyle w:val="ListBullet"/>
        <w:numPr>
          <w:ilvl w:val="0"/>
          <w:numId w:val="1"/>
        </w:numPr>
        <w:rPr>
          <w:rFonts w:ascii="Times New Roman" w:hAnsi="Times New Roman" w:cs="Times New Roman"/>
          <w:sz w:val="24"/>
          <w:szCs w:val="24"/>
        </w:rPr>
      </w:pPr>
      <w:r w:rsidRPr="00F813E1">
        <w:rPr>
          <w:rFonts w:ascii="Times New Roman" w:hAnsi="Times New Roman" w:cs="Times New Roman"/>
          <w:sz w:val="24"/>
          <w:szCs w:val="24"/>
        </w:rPr>
        <w:t xml:space="preserve">The volume of each trading day, </w:t>
      </w:r>
      <w:r w:rsidR="00500147" w:rsidRPr="00F813E1">
        <w:rPr>
          <w:rFonts w:ascii="Times New Roman" w:hAnsi="Times New Roman" w:cs="Times New Roman"/>
          <w:sz w:val="24"/>
          <w:szCs w:val="24"/>
        </w:rPr>
        <w:t>which records the number of shares of stock that were traded on a given day</w:t>
      </w:r>
    </w:p>
    <w:p w14:paraId="49FB379C" w14:textId="05A12519" w:rsidR="00500147" w:rsidRPr="00F813E1" w:rsidRDefault="00500147" w:rsidP="00D75764">
      <w:pPr>
        <w:pStyle w:val="ListBullet"/>
        <w:numPr>
          <w:ilvl w:val="0"/>
          <w:numId w:val="1"/>
        </w:numPr>
        <w:rPr>
          <w:rFonts w:ascii="Times New Roman" w:hAnsi="Times New Roman" w:cs="Times New Roman"/>
          <w:sz w:val="24"/>
          <w:szCs w:val="24"/>
        </w:rPr>
      </w:pPr>
      <w:r w:rsidRPr="00F813E1">
        <w:rPr>
          <w:rFonts w:ascii="Times New Roman" w:hAnsi="Times New Roman" w:cs="Times New Roman"/>
          <w:sz w:val="24"/>
          <w:szCs w:val="24"/>
        </w:rPr>
        <w:t>The price that the stock opened and closed on each trading day</w:t>
      </w:r>
    </w:p>
    <w:p w14:paraId="1218F0AC" w14:textId="6CBB9522" w:rsidR="00500147" w:rsidRPr="00F813E1" w:rsidRDefault="00500147" w:rsidP="00D75764">
      <w:pPr>
        <w:pStyle w:val="ListBullet"/>
        <w:numPr>
          <w:ilvl w:val="0"/>
          <w:numId w:val="1"/>
        </w:numPr>
        <w:rPr>
          <w:rFonts w:ascii="Times New Roman" w:hAnsi="Times New Roman" w:cs="Times New Roman"/>
          <w:sz w:val="24"/>
          <w:szCs w:val="24"/>
        </w:rPr>
      </w:pPr>
      <w:r w:rsidRPr="00F813E1">
        <w:rPr>
          <w:rFonts w:ascii="Times New Roman" w:hAnsi="Times New Roman" w:cs="Times New Roman"/>
          <w:sz w:val="24"/>
          <w:szCs w:val="24"/>
        </w:rPr>
        <w:t>The highest and lowest price that the stock hit on each trading day</w:t>
      </w:r>
    </w:p>
    <w:p w14:paraId="73553342" w14:textId="245AD9AA" w:rsidR="004F0645" w:rsidRPr="00F813E1" w:rsidRDefault="004F0645" w:rsidP="004F0645">
      <w:pPr>
        <w:rPr>
          <w:rFonts w:ascii="Times New Roman" w:hAnsi="Times New Roman" w:cs="Times New Roman"/>
          <w:sz w:val="24"/>
          <w:szCs w:val="24"/>
        </w:rPr>
      </w:pPr>
      <w:r w:rsidRPr="00F813E1">
        <w:rPr>
          <w:rFonts w:ascii="Times New Roman" w:hAnsi="Times New Roman" w:cs="Times New Roman"/>
          <w:sz w:val="24"/>
          <w:szCs w:val="24"/>
        </w:rPr>
        <w:t xml:space="preserve">In </w:t>
      </w:r>
      <w:r w:rsidRPr="00F813E1">
        <w:rPr>
          <w:rFonts w:ascii="Times New Roman" w:hAnsi="Times New Roman" w:cs="Times New Roman"/>
          <w:sz w:val="24"/>
          <w:szCs w:val="24"/>
        </w:rPr>
        <w:t>the</w:t>
      </w:r>
      <w:r w:rsidRPr="00F813E1">
        <w:rPr>
          <w:rFonts w:ascii="Times New Roman" w:hAnsi="Times New Roman" w:cs="Times New Roman"/>
          <w:sz w:val="24"/>
          <w:szCs w:val="24"/>
        </w:rPr>
        <w:t xml:space="preserve"> research of this dataset, I wanted to mainly focus on Apple’s stock change of price on each trading day. Using the datasets open and close price fields I was able to also compute the change of price on each trading day by subtracting the open stock price from the </w:t>
      </w:r>
      <w:r w:rsidRPr="00F813E1">
        <w:rPr>
          <w:rFonts w:ascii="Times New Roman" w:hAnsi="Times New Roman" w:cs="Times New Roman"/>
          <w:sz w:val="24"/>
          <w:szCs w:val="24"/>
        </w:rPr>
        <w:t>stock’s</w:t>
      </w:r>
      <w:r w:rsidRPr="00F813E1">
        <w:rPr>
          <w:rFonts w:ascii="Times New Roman" w:hAnsi="Times New Roman" w:cs="Times New Roman"/>
          <w:sz w:val="24"/>
          <w:szCs w:val="24"/>
        </w:rPr>
        <w:t xml:space="preserve"> closing price.</w:t>
      </w:r>
    </w:p>
    <w:p w14:paraId="76B8DF94" w14:textId="4C5D0E12" w:rsidR="00C6554A" w:rsidRPr="00D53AFF" w:rsidRDefault="00500147" w:rsidP="00D53AFF">
      <w:pPr>
        <w:pStyle w:val="Heading1"/>
        <w:rPr>
          <w:rFonts w:ascii="Times New Roman" w:hAnsi="Times New Roman" w:cs="Times New Roman"/>
        </w:rPr>
      </w:pPr>
      <w:r w:rsidRPr="00D53AFF">
        <w:rPr>
          <w:rFonts w:ascii="Times New Roman" w:hAnsi="Times New Roman" w:cs="Times New Roman"/>
        </w:rPr>
        <w:t xml:space="preserve">Research </w:t>
      </w:r>
      <w:r w:rsidR="004F0645" w:rsidRPr="00D53AFF">
        <w:rPr>
          <w:rFonts w:ascii="Times New Roman" w:hAnsi="Times New Roman" w:cs="Times New Roman"/>
        </w:rPr>
        <w:t>Questions</w:t>
      </w:r>
    </w:p>
    <w:p w14:paraId="42ED5D3A" w14:textId="03AF7550" w:rsidR="002C74C0" w:rsidRPr="00D53AFF" w:rsidRDefault="005949DE" w:rsidP="00E7234E">
      <w:pPr>
        <w:rPr>
          <w:rFonts w:ascii="Times New Roman" w:hAnsi="Times New Roman" w:cs="Times New Roman"/>
          <w:sz w:val="24"/>
          <w:szCs w:val="24"/>
        </w:rPr>
      </w:pPr>
      <w:r w:rsidRPr="00D53AFF">
        <w:rPr>
          <w:rFonts w:ascii="Times New Roman" w:hAnsi="Times New Roman" w:cs="Times New Roman"/>
          <w:sz w:val="24"/>
          <w:szCs w:val="24"/>
        </w:rPr>
        <w:t xml:space="preserve">Firstly, </w:t>
      </w:r>
      <w:r w:rsidR="004F0645" w:rsidRPr="00D53AFF">
        <w:rPr>
          <w:rFonts w:ascii="Times New Roman" w:hAnsi="Times New Roman" w:cs="Times New Roman"/>
          <w:sz w:val="24"/>
          <w:szCs w:val="24"/>
        </w:rPr>
        <w:t>I wanted to figure out</w:t>
      </w:r>
      <w:r w:rsidRPr="00D53AFF">
        <w:rPr>
          <w:rFonts w:ascii="Times New Roman" w:hAnsi="Times New Roman" w:cs="Times New Roman"/>
          <w:sz w:val="24"/>
          <w:szCs w:val="24"/>
        </w:rPr>
        <w:t xml:space="preserve"> what percent of trading days resulted in a decrease of share price, and an increase of share price</w:t>
      </w:r>
      <w:r w:rsidR="00BA0E44" w:rsidRPr="00D53AFF">
        <w:rPr>
          <w:rFonts w:ascii="Times New Roman" w:hAnsi="Times New Roman" w:cs="Times New Roman"/>
          <w:sz w:val="24"/>
          <w:szCs w:val="24"/>
        </w:rPr>
        <w:t xml:space="preserve">. In order to do this, I made use of the excel function COUNTIF, </w:t>
      </w:r>
      <w:r w:rsidR="00DF6BFA" w:rsidRPr="00D53AFF">
        <w:rPr>
          <w:rFonts w:ascii="Times New Roman" w:hAnsi="Times New Roman" w:cs="Times New Roman"/>
          <w:sz w:val="24"/>
          <w:szCs w:val="24"/>
        </w:rPr>
        <w:t>this function keeps a count of all cells within a range that fit the criteria.</w:t>
      </w:r>
      <w:r w:rsidRPr="00D53AFF">
        <w:rPr>
          <w:rFonts w:ascii="Times New Roman" w:hAnsi="Times New Roman" w:cs="Times New Roman"/>
          <w:sz w:val="24"/>
          <w:szCs w:val="24"/>
        </w:rPr>
        <w:t xml:space="preserve"> </w:t>
      </w:r>
      <w:r w:rsidR="00251ECD" w:rsidRPr="00D53AFF">
        <w:rPr>
          <w:rFonts w:ascii="Times New Roman" w:hAnsi="Times New Roman" w:cs="Times New Roman"/>
          <w:sz w:val="24"/>
          <w:szCs w:val="24"/>
        </w:rPr>
        <w:t>After computing this, I found that out of the 2,517 trading days, 1,3</w:t>
      </w:r>
      <w:r w:rsidR="00811AE9">
        <w:rPr>
          <w:rFonts w:ascii="Times New Roman" w:hAnsi="Times New Roman" w:cs="Times New Roman"/>
          <w:sz w:val="24"/>
          <w:szCs w:val="24"/>
        </w:rPr>
        <w:t>43</w:t>
      </w:r>
      <w:r w:rsidR="00251ECD" w:rsidRPr="00D53AFF">
        <w:rPr>
          <w:rFonts w:ascii="Times New Roman" w:hAnsi="Times New Roman" w:cs="Times New Roman"/>
          <w:sz w:val="24"/>
          <w:szCs w:val="24"/>
        </w:rPr>
        <w:t xml:space="preserve"> of the trading days resulted in </w:t>
      </w:r>
      <w:r w:rsidR="00AA6DA2" w:rsidRPr="00D53AFF">
        <w:rPr>
          <w:rFonts w:ascii="Times New Roman" w:hAnsi="Times New Roman" w:cs="Times New Roman"/>
          <w:sz w:val="24"/>
          <w:szCs w:val="24"/>
        </w:rPr>
        <w:t xml:space="preserve">an increase of share price, </w:t>
      </w:r>
      <w:r w:rsidR="00DF6BFA" w:rsidRPr="00D53AFF">
        <w:rPr>
          <w:rFonts w:ascii="Times New Roman" w:hAnsi="Times New Roman" w:cs="Times New Roman"/>
          <w:sz w:val="24"/>
          <w:szCs w:val="24"/>
        </w:rPr>
        <w:t>and</w:t>
      </w:r>
      <w:r w:rsidR="00AA6DA2" w:rsidRPr="00D53AFF">
        <w:rPr>
          <w:rFonts w:ascii="Times New Roman" w:hAnsi="Times New Roman" w:cs="Times New Roman"/>
          <w:sz w:val="24"/>
          <w:szCs w:val="24"/>
        </w:rPr>
        <w:t xml:space="preserve"> 1,174 days that resulted in a decrease of share price.</w:t>
      </w:r>
      <w:r w:rsidR="00811AE9">
        <w:rPr>
          <w:rFonts w:ascii="Times New Roman" w:hAnsi="Times New Roman" w:cs="Times New Roman"/>
          <w:sz w:val="24"/>
          <w:szCs w:val="24"/>
        </w:rPr>
        <w:t xml:space="preserve"> Using these numbers, it was found that about 5</w:t>
      </w:r>
      <w:r w:rsidR="00BA69BC">
        <w:rPr>
          <w:rFonts w:ascii="Times New Roman" w:hAnsi="Times New Roman" w:cs="Times New Roman"/>
          <w:sz w:val="24"/>
          <w:szCs w:val="24"/>
        </w:rPr>
        <w:t>3</w:t>
      </w:r>
      <w:r w:rsidR="00811AE9">
        <w:rPr>
          <w:rFonts w:ascii="Times New Roman" w:hAnsi="Times New Roman" w:cs="Times New Roman"/>
          <w:sz w:val="24"/>
          <w:szCs w:val="24"/>
        </w:rPr>
        <w:t xml:space="preserve">.4% of the time, the share price resulted in an </w:t>
      </w:r>
      <w:r w:rsidR="00594CF9">
        <w:rPr>
          <w:rFonts w:ascii="Times New Roman" w:hAnsi="Times New Roman" w:cs="Times New Roman"/>
          <w:sz w:val="24"/>
          <w:szCs w:val="24"/>
        </w:rPr>
        <w:t>increase, and resulted in a decrease about 46.6% of the time.</w:t>
      </w:r>
    </w:p>
    <w:p w14:paraId="2A2DF556" w14:textId="13D2B22E" w:rsidR="00187EB5" w:rsidRPr="00D53AFF" w:rsidRDefault="00096CF0" w:rsidP="00E7234E">
      <w:pPr>
        <w:rPr>
          <w:rFonts w:ascii="Times New Roman" w:hAnsi="Times New Roman" w:cs="Times New Roman"/>
          <w:sz w:val="24"/>
          <w:szCs w:val="24"/>
        </w:rPr>
      </w:pPr>
      <w:r w:rsidRPr="00D53AFF">
        <w:rPr>
          <w:rFonts w:ascii="Times New Roman" w:hAnsi="Times New Roman" w:cs="Times New Roman"/>
          <w:sz w:val="24"/>
          <w:szCs w:val="24"/>
        </w:rPr>
        <w:t xml:space="preserve">Additionally, I found the average, median, mode, variance and standard deviation for the change of price. </w:t>
      </w:r>
    </w:p>
    <w:p w14:paraId="47F881D2" w14:textId="77A229D6" w:rsidR="00F813E1" w:rsidRPr="00D53AFF" w:rsidRDefault="00F813E1" w:rsidP="00F813E1">
      <w:pPr>
        <w:pStyle w:val="ListBullet"/>
        <w:numPr>
          <w:ilvl w:val="0"/>
          <w:numId w:val="1"/>
        </w:numPr>
        <w:rPr>
          <w:rFonts w:ascii="Times New Roman" w:hAnsi="Times New Roman" w:cs="Times New Roman"/>
          <w:sz w:val="24"/>
          <w:szCs w:val="24"/>
        </w:rPr>
      </w:pPr>
      <w:r w:rsidRPr="00D53AFF">
        <w:rPr>
          <w:rFonts w:ascii="Times New Roman" w:hAnsi="Times New Roman" w:cs="Times New Roman"/>
          <w:sz w:val="24"/>
          <w:szCs w:val="24"/>
        </w:rPr>
        <w:t>Average:</w:t>
      </w:r>
      <w:r w:rsidRPr="00D53AFF">
        <w:rPr>
          <w:rFonts w:ascii="Times New Roman" w:hAnsi="Times New Roman" w:cs="Times New Roman"/>
          <w:sz w:val="24"/>
          <w:szCs w:val="24"/>
        </w:rPr>
        <w:t xml:space="preserve"> </w:t>
      </w:r>
      <w:r w:rsidRPr="00D53AFF">
        <w:rPr>
          <w:rFonts w:ascii="Times New Roman" w:hAnsi="Times New Roman" w:cs="Times New Roman"/>
          <w:sz w:val="24"/>
          <w:szCs w:val="24"/>
        </w:rPr>
        <w:t>0.23</w:t>
      </w:r>
    </w:p>
    <w:p w14:paraId="2639E1C9" w14:textId="5AE5E483" w:rsidR="00F813E1" w:rsidRPr="00D53AFF" w:rsidRDefault="00F813E1" w:rsidP="00F813E1">
      <w:pPr>
        <w:pStyle w:val="ListBullet"/>
        <w:numPr>
          <w:ilvl w:val="0"/>
          <w:numId w:val="1"/>
        </w:numPr>
        <w:rPr>
          <w:rFonts w:ascii="Times New Roman" w:hAnsi="Times New Roman" w:cs="Times New Roman"/>
          <w:sz w:val="24"/>
          <w:szCs w:val="24"/>
        </w:rPr>
      </w:pPr>
      <w:r w:rsidRPr="00D53AFF">
        <w:rPr>
          <w:rFonts w:ascii="Times New Roman" w:hAnsi="Times New Roman" w:cs="Times New Roman"/>
          <w:sz w:val="24"/>
          <w:szCs w:val="24"/>
        </w:rPr>
        <w:t>Median: 0.03</w:t>
      </w:r>
    </w:p>
    <w:p w14:paraId="25DC1F3A" w14:textId="66C19AAF" w:rsidR="00F813E1" w:rsidRPr="00D53AFF" w:rsidRDefault="00F813E1" w:rsidP="00F813E1">
      <w:pPr>
        <w:pStyle w:val="ListBullet"/>
        <w:numPr>
          <w:ilvl w:val="0"/>
          <w:numId w:val="1"/>
        </w:numPr>
        <w:rPr>
          <w:rFonts w:ascii="Times New Roman" w:hAnsi="Times New Roman" w:cs="Times New Roman"/>
          <w:sz w:val="24"/>
          <w:szCs w:val="24"/>
        </w:rPr>
      </w:pPr>
      <w:r w:rsidRPr="00D53AFF">
        <w:rPr>
          <w:rFonts w:ascii="Times New Roman" w:hAnsi="Times New Roman" w:cs="Times New Roman"/>
          <w:sz w:val="24"/>
          <w:szCs w:val="24"/>
        </w:rPr>
        <w:t>Mode: 0.1725</w:t>
      </w:r>
    </w:p>
    <w:p w14:paraId="3DA29FC0" w14:textId="4E36B068" w:rsidR="00F813E1" w:rsidRPr="00D53AFF" w:rsidRDefault="00F813E1" w:rsidP="00F813E1">
      <w:pPr>
        <w:pStyle w:val="ListBullet"/>
        <w:numPr>
          <w:ilvl w:val="0"/>
          <w:numId w:val="1"/>
        </w:numPr>
        <w:rPr>
          <w:rFonts w:ascii="Times New Roman" w:hAnsi="Times New Roman" w:cs="Times New Roman"/>
          <w:sz w:val="24"/>
          <w:szCs w:val="24"/>
        </w:rPr>
      </w:pPr>
      <w:r w:rsidRPr="00D53AFF">
        <w:rPr>
          <w:rFonts w:ascii="Times New Roman" w:hAnsi="Times New Roman" w:cs="Times New Roman"/>
          <w:sz w:val="24"/>
          <w:szCs w:val="24"/>
        </w:rPr>
        <w:t>Variance: 3.45</w:t>
      </w:r>
    </w:p>
    <w:p w14:paraId="2DAB7803" w14:textId="30F5464B" w:rsidR="00F813E1" w:rsidRDefault="00F813E1" w:rsidP="00F813E1">
      <w:pPr>
        <w:pStyle w:val="ListBullet"/>
        <w:numPr>
          <w:ilvl w:val="0"/>
          <w:numId w:val="1"/>
        </w:numPr>
        <w:rPr>
          <w:rFonts w:ascii="Times New Roman" w:hAnsi="Times New Roman" w:cs="Times New Roman"/>
          <w:sz w:val="24"/>
          <w:szCs w:val="24"/>
        </w:rPr>
      </w:pPr>
      <w:r w:rsidRPr="00D53AFF">
        <w:rPr>
          <w:rFonts w:ascii="Times New Roman" w:hAnsi="Times New Roman" w:cs="Times New Roman"/>
          <w:sz w:val="24"/>
          <w:szCs w:val="24"/>
        </w:rPr>
        <w:t>Standard Deviation: 1.86</w:t>
      </w:r>
    </w:p>
    <w:p w14:paraId="4C967A38" w14:textId="0B744962" w:rsidR="00D53AFF" w:rsidRDefault="00D53AFF" w:rsidP="00D53AFF"/>
    <w:p w14:paraId="7250A059" w14:textId="77777777" w:rsidR="001160D3" w:rsidRDefault="00D53AFF" w:rsidP="00D53AFF">
      <w:pPr>
        <w:rPr>
          <w:rFonts w:ascii="Times New Roman" w:hAnsi="Times New Roman" w:cs="Times New Roman"/>
          <w:sz w:val="24"/>
          <w:szCs w:val="24"/>
        </w:rPr>
      </w:pPr>
      <w:r>
        <w:rPr>
          <w:rFonts w:ascii="Times New Roman" w:hAnsi="Times New Roman" w:cs="Times New Roman"/>
          <w:sz w:val="24"/>
          <w:szCs w:val="24"/>
        </w:rPr>
        <w:t xml:space="preserve">The second question I had pertained to permutations. </w:t>
      </w:r>
      <w:r w:rsidRPr="00D53AFF">
        <w:rPr>
          <w:rFonts w:ascii="Times New Roman" w:hAnsi="Times New Roman" w:cs="Times New Roman"/>
          <w:sz w:val="24"/>
          <w:szCs w:val="24"/>
        </w:rPr>
        <w:t xml:space="preserve">If 3 people out of 50 people are randomly picked to get a free stock of Apple. Each one received the stock on a different </w:t>
      </w:r>
      <w:r w:rsidRPr="00D53AFF">
        <w:rPr>
          <w:rFonts w:ascii="Times New Roman" w:hAnsi="Times New Roman" w:cs="Times New Roman"/>
          <w:sz w:val="24"/>
          <w:szCs w:val="24"/>
        </w:rPr>
        <w:t>day;</w:t>
      </w:r>
      <w:r w:rsidRPr="00D53AFF">
        <w:rPr>
          <w:rFonts w:ascii="Times New Roman" w:hAnsi="Times New Roman" w:cs="Times New Roman"/>
          <w:sz w:val="24"/>
          <w:szCs w:val="24"/>
        </w:rPr>
        <w:t xml:space="preserve"> </w:t>
      </w:r>
      <w:r w:rsidRPr="00D53AFF">
        <w:rPr>
          <w:rFonts w:ascii="Times New Roman" w:hAnsi="Times New Roman" w:cs="Times New Roman"/>
          <w:sz w:val="24"/>
          <w:szCs w:val="24"/>
        </w:rPr>
        <w:t>therefore,</w:t>
      </w:r>
      <w:r w:rsidRPr="00D53AFF">
        <w:rPr>
          <w:rFonts w:ascii="Times New Roman" w:hAnsi="Times New Roman" w:cs="Times New Roman"/>
          <w:sz w:val="24"/>
          <w:szCs w:val="24"/>
        </w:rPr>
        <w:t xml:space="preserve"> they all got the stock at different prices. The first person got the stock at the largest price out of the 3, the second person got the stock at the second largest price, and the last person to receive the stock got it at the cheapest price. How many sample points are there?</w:t>
      </w:r>
      <w:r w:rsidR="001160D3">
        <w:rPr>
          <w:rFonts w:ascii="Times New Roman" w:hAnsi="Times New Roman" w:cs="Times New Roman"/>
          <w:sz w:val="24"/>
          <w:szCs w:val="24"/>
        </w:rPr>
        <w:t xml:space="preserve"> Using the formula for permutations:</w:t>
      </w:r>
    </w:p>
    <w:p w14:paraId="5C0AC9E0" w14:textId="6CFEFBE5" w:rsidR="001160D3" w:rsidRDefault="001160D3" w:rsidP="00D53AF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3</m:t>
            </m:r>
          </m:sub>
          <m:sup>
            <m:r>
              <w:rPr>
                <w:rFonts w:ascii="Cambria Math" w:hAnsi="Cambria Math" w:cs="Times New Roman"/>
                <w:sz w:val="28"/>
                <w:szCs w:val="28"/>
              </w:rPr>
              <m:t>50</m:t>
            </m:r>
          </m:sup>
        </m:sSub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50</m:t>
            </m:r>
            <m:r>
              <w:rPr>
                <w:rFonts w:ascii="Cambria Math" w:hAnsi="Cambria Math" w:cs="Times New Roman"/>
                <w:sz w:val="28"/>
                <w:szCs w:val="28"/>
              </w:rPr>
              <m:t>!</m:t>
            </m:r>
          </m:num>
          <m:den>
            <m:d>
              <m:dPr>
                <m:ctrlPr>
                  <w:rPr>
                    <w:rFonts w:ascii="Cambria Math" w:hAnsi="Cambria Math" w:cs="Times New Roman"/>
                    <w:i/>
                    <w:sz w:val="28"/>
                    <w:szCs w:val="28"/>
                  </w:rPr>
                </m:ctrlPr>
              </m:dPr>
              <m:e>
                <m:r>
                  <w:rPr>
                    <w:rFonts w:ascii="Cambria Math" w:hAnsi="Cambria Math" w:cs="Times New Roman"/>
                    <w:sz w:val="28"/>
                    <w:szCs w:val="28"/>
                  </w:rPr>
                  <m:t>50</m:t>
                </m:r>
                <m:r>
                  <w:rPr>
                    <w:rFonts w:ascii="Cambria Math" w:hAnsi="Cambria Math" w:cs="Times New Roman"/>
                    <w:sz w:val="28"/>
                    <w:szCs w:val="28"/>
                  </w:rPr>
                  <m:t>-</m:t>
                </m:r>
                <m:r>
                  <w:rPr>
                    <w:rFonts w:ascii="Cambria Math" w:hAnsi="Cambria Math" w:cs="Times New Roman"/>
                    <w:sz w:val="28"/>
                    <w:szCs w:val="28"/>
                  </w:rPr>
                  <m:t>3</m:t>
                </m:r>
              </m:e>
            </m:d>
            <m:r>
              <w:rPr>
                <w:rFonts w:ascii="Cambria Math" w:hAnsi="Cambria Math" w:cs="Times New Roman"/>
                <w:sz w:val="28"/>
                <w:szCs w:val="28"/>
              </w:rPr>
              <m:t>!</m:t>
            </m:r>
          </m:den>
        </m:f>
        <m:r>
          <w:rPr>
            <w:rFonts w:ascii="Cambria Math" w:hAnsi="Cambria Math" w:cs="Times New Roman"/>
            <w:sz w:val="28"/>
            <w:szCs w:val="28"/>
          </w:rPr>
          <m:t xml:space="preserve">= </m:t>
        </m:r>
        <m:r>
          <w:rPr>
            <w:rFonts w:ascii="Cambria Math" w:hAnsi="Cambria Math" w:cs="Times New Roman"/>
            <w:sz w:val="28"/>
            <w:szCs w:val="28"/>
          </w:rPr>
          <m:t>117</m:t>
        </m:r>
        <m:r>
          <w:rPr>
            <w:rFonts w:ascii="Cambria Math" w:hAnsi="Cambria Math" w:cs="Times New Roman"/>
            <w:sz w:val="28"/>
            <w:szCs w:val="28"/>
          </w:rPr>
          <m:t>,</m:t>
        </m:r>
        <m:r>
          <w:rPr>
            <w:rFonts w:ascii="Cambria Math" w:hAnsi="Cambria Math" w:cs="Times New Roman"/>
            <w:sz w:val="28"/>
            <w:szCs w:val="28"/>
          </w:rPr>
          <m:t>600</m:t>
        </m:r>
      </m:oMath>
      <w:r>
        <w:rPr>
          <w:rFonts w:ascii="Times New Roman" w:eastAsiaTheme="minorEastAsia" w:hAnsi="Times New Roman" w:cs="Times New Roman"/>
          <w:sz w:val="28"/>
          <w:szCs w:val="28"/>
        </w:rPr>
        <w:t xml:space="preserve"> sample points</w:t>
      </w:r>
    </w:p>
    <w:p w14:paraId="21B2CB83" w14:textId="76F3D262" w:rsidR="0086472D" w:rsidRDefault="001160D3" w:rsidP="0086472D">
      <w:pPr>
        <w:rPr>
          <w:rFonts w:ascii="Times New Roman" w:eastAsiaTheme="minorEastAsia" w:hAnsi="Times New Roman" w:cs="Times New Roman"/>
          <w:sz w:val="24"/>
          <w:szCs w:val="24"/>
        </w:rPr>
      </w:pPr>
      <w:r w:rsidRPr="0086472D">
        <w:rPr>
          <w:rFonts w:ascii="Times New Roman" w:eastAsiaTheme="minorEastAsia" w:hAnsi="Times New Roman" w:cs="Times New Roman"/>
          <w:sz w:val="24"/>
          <w:szCs w:val="24"/>
        </w:rPr>
        <w:t xml:space="preserve">The next question I wanted to solve </w:t>
      </w:r>
      <w:r w:rsidR="0086472D" w:rsidRPr="0086472D">
        <w:rPr>
          <w:rFonts w:ascii="Times New Roman" w:eastAsiaTheme="minorEastAsia" w:hAnsi="Times New Roman" w:cs="Times New Roman"/>
          <w:sz w:val="24"/>
          <w:szCs w:val="24"/>
        </w:rPr>
        <w:t xml:space="preserve">concerned combinations. </w:t>
      </w:r>
      <w:r w:rsidR="0086472D" w:rsidRPr="0086472D">
        <w:rPr>
          <w:rFonts w:ascii="Times New Roman" w:eastAsiaTheme="minorEastAsia" w:hAnsi="Times New Roman" w:cs="Times New Roman"/>
          <w:sz w:val="24"/>
          <w:szCs w:val="24"/>
        </w:rPr>
        <w:t xml:space="preserve">From </w:t>
      </w:r>
      <w:r w:rsidR="00DE1EF4">
        <w:rPr>
          <w:rFonts w:ascii="Times New Roman" w:eastAsiaTheme="minorEastAsia" w:hAnsi="Times New Roman" w:cs="Times New Roman"/>
          <w:sz w:val="24"/>
          <w:szCs w:val="24"/>
        </w:rPr>
        <w:t>12</w:t>
      </w:r>
      <w:r w:rsidR="0086472D" w:rsidRPr="0086472D">
        <w:rPr>
          <w:rFonts w:ascii="Times New Roman" w:eastAsiaTheme="minorEastAsia" w:hAnsi="Times New Roman" w:cs="Times New Roman"/>
          <w:sz w:val="24"/>
          <w:szCs w:val="24"/>
        </w:rPr>
        <w:t>/</w:t>
      </w:r>
      <w:r w:rsidR="00DE1EF4">
        <w:rPr>
          <w:rFonts w:ascii="Times New Roman" w:eastAsiaTheme="minorEastAsia" w:hAnsi="Times New Roman" w:cs="Times New Roman"/>
          <w:sz w:val="24"/>
          <w:szCs w:val="24"/>
        </w:rPr>
        <w:t>30</w:t>
      </w:r>
      <w:r w:rsidR="0086472D" w:rsidRPr="0086472D">
        <w:rPr>
          <w:rFonts w:ascii="Times New Roman" w:eastAsiaTheme="minorEastAsia" w:hAnsi="Times New Roman" w:cs="Times New Roman"/>
          <w:sz w:val="24"/>
          <w:szCs w:val="24"/>
        </w:rPr>
        <w:t>/</w:t>
      </w:r>
      <w:r w:rsidR="00DE1EF4">
        <w:rPr>
          <w:rFonts w:ascii="Times New Roman" w:eastAsiaTheme="minorEastAsia" w:hAnsi="Times New Roman" w:cs="Times New Roman"/>
          <w:sz w:val="24"/>
          <w:szCs w:val="24"/>
        </w:rPr>
        <w:t>21</w:t>
      </w:r>
      <w:r w:rsidR="0086472D" w:rsidRPr="0086472D">
        <w:rPr>
          <w:rFonts w:ascii="Times New Roman" w:eastAsiaTheme="minorEastAsia" w:hAnsi="Times New Roman" w:cs="Times New Roman"/>
          <w:sz w:val="24"/>
          <w:szCs w:val="24"/>
        </w:rPr>
        <w:t xml:space="preserve"> to 4/28/22, Apple stock has opened and closed for a positive gain </w:t>
      </w:r>
      <w:r w:rsidR="00DE1EF4">
        <w:rPr>
          <w:rFonts w:ascii="Times New Roman" w:eastAsiaTheme="minorEastAsia" w:hAnsi="Times New Roman" w:cs="Times New Roman"/>
          <w:sz w:val="24"/>
          <w:szCs w:val="24"/>
        </w:rPr>
        <w:t>41</w:t>
      </w:r>
      <w:r w:rsidR="0086472D" w:rsidRPr="0086472D">
        <w:rPr>
          <w:rFonts w:ascii="Times New Roman" w:eastAsiaTheme="minorEastAsia" w:hAnsi="Times New Roman" w:cs="Times New Roman"/>
          <w:sz w:val="24"/>
          <w:szCs w:val="24"/>
        </w:rPr>
        <w:t xml:space="preserve"> times. An individual claims to have bought at open and sold at close for a gain on </w:t>
      </w:r>
      <w:r w:rsidR="00DE1EF4">
        <w:rPr>
          <w:rFonts w:ascii="Times New Roman" w:eastAsiaTheme="minorEastAsia" w:hAnsi="Times New Roman" w:cs="Times New Roman"/>
          <w:sz w:val="24"/>
          <w:szCs w:val="24"/>
        </w:rPr>
        <w:t>8</w:t>
      </w:r>
      <w:r w:rsidR="0086472D" w:rsidRPr="0086472D">
        <w:rPr>
          <w:rFonts w:ascii="Times New Roman" w:eastAsiaTheme="minorEastAsia" w:hAnsi="Times New Roman" w:cs="Times New Roman"/>
          <w:sz w:val="24"/>
          <w:szCs w:val="24"/>
        </w:rPr>
        <w:t xml:space="preserve"> different occasions during this time period. How many</w:t>
      </w:r>
      <w:r w:rsidR="0086472D">
        <w:rPr>
          <w:rFonts w:ascii="Times New Roman" w:eastAsiaTheme="minorEastAsia" w:hAnsi="Times New Roman" w:cs="Times New Roman"/>
          <w:sz w:val="24"/>
          <w:szCs w:val="24"/>
        </w:rPr>
        <w:t xml:space="preserve"> possible</w:t>
      </w:r>
      <w:r w:rsidR="0086472D" w:rsidRPr="0086472D">
        <w:rPr>
          <w:rFonts w:ascii="Times New Roman" w:eastAsiaTheme="minorEastAsia" w:hAnsi="Times New Roman" w:cs="Times New Roman"/>
          <w:sz w:val="24"/>
          <w:szCs w:val="24"/>
        </w:rPr>
        <w:t xml:space="preserve"> combinations are there?</w:t>
      </w:r>
      <w:r w:rsidR="0086472D">
        <w:rPr>
          <w:rFonts w:ascii="Times New Roman" w:eastAsiaTheme="minorEastAsia" w:hAnsi="Times New Roman" w:cs="Times New Roman"/>
          <w:sz w:val="24"/>
          <w:szCs w:val="24"/>
        </w:rPr>
        <w:t xml:space="preserve"> Using the formula for combinations:</w:t>
      </w:r>
    </w:p>
    <w:p w14:paraId="6DB54D81" w14:textId="2EAA3852" w:rsidR="0086472D" w:rsidRDefault="0086472D" w:rsidP="0086472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8</m:t>
            </m:r>
          </m:sub>
          <m:sup>
            <m:r>
              <w:rPr>
                <w:rFonts w:ascii="Cambria Math" w:eastAsiaTheme="minorEastAsia" w:hAnsi="Cambria Math" w:cs="Times New Roman"/>
                <w:sz w:val="28"/>
                <w:szCs w:val="28"/>
              </w:rPr>
              <m:t>41</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41</m:t>
            </m:r>
            <m:r>
              <w:rPr>
                <w:rFonts w:ascii="Cambria Math" w:eastAsiaTheme="minorEastAsia" w:hAnsi="Cambria Math" w:cs="Times New Roman"/>
                <w:sz w:val="28"/>
                <w:szCs w:val="28"/>
              </w:rPr>
              <m:t>!</m:t>
            </m:r>
          </m:num>
          <m:den>
            <m:r>
              <w:rPr>
                <w:rFonts w:ascii="Cambria Math" w:eastAsiaTheme="minorEastAsia" w:hAnsi="Cambria Math" w:cs="Times New Roman"/>
                <w:sz w:val="28"/>
                <w:szCs w:val="28"/>
              </w:rPr>
              <m:t>8</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41</m:t>
                </m:r>
                <m:r>
                  <w:rPr>
                    <w:rFonts w:ascii="Cambria Math" w:eastAsiaTheme="minorEastAsia" w:hAnsi="Cambria Math" w:cs="Times New Roman"/>
                    <w:sz w:val="28"/>
                    <w:szCs w:val="28"/>
                  </w:rPr>
                  <m:t>-</m:t>
                </m:r>
                <m:r>
                  <w:rPr>
                    <w:rFonts w:ascii="Cambria Math" w:eastAsiaTheme="minorEastAsia" w:hAnsi="Cambria Math" w:cs="Times New Roman"/>
                    <w:sz w:val="28"/>
                    <w:szCs w:val="28"/>
                  </w:rPr>
                  <m:t>8</m:t>
                </m:r>
              </m:e>
            </m:d>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r>
          <w:rPr>
            <w:rFonts w:ascii="Cambria Math" w:eastAsiaTheme="minorEastAsia" w:hAnsi="Cambria Math" w:cs="Times New Roman"/>
            <w:sz w:val="28"/>
            <w:szCs w:val="28"/>
          </w:rPr>
          <m:t>95</m:t>
        </m:r>
        <m:r>
          <w:rPr>
            <w:rFonts w:ascii="Cambria Math" w:eastAsiaTheme="minorEastAsia" w:hAnsi="Cambria Math" w:cs="Times New Roman"/>
            <w:sz w:val="28"/>
            <w:szCs w:val="28"/>
          </w:rPr>
          <m:t>,</m:t>
        </m:r>
        <m:r>
          <w:rPr>
            <w:rFonts w:ascii="Cambria Math" w:eastAsiaTheme="minorEastAsia" w:hAnsi="Cambria Math" w:cs="Times New Roman"/>
            <w:sz w:val="28"/>
            <w:szCs w:val="28"/>
          </w:rPr>
          <m:t>548</m:t>
        </m:r>
        <m:r>
          <w:rPr>
            <w:rFonts w:ascii="Cambria Math" w:eastAsiaTheme="minorEastAsia" w:hAnsi="Cambria Math" w:cs="Times New Roman"/>
            <w:sz w:val="28"/>
            <w:szCs w:val="28"/>
          </w:rPr>
          <m:t>,</m:t>
        </m:r>
        <m:r>
          <w:rPr>
            <w:rFonts w:ascii="Cambria Math" w:eastAsiaTheme="minorEastAsia" w:hAnsi="Cambria Math" w:cs="Times New Roman"/>
            <w:sz w:val="28"/>
            <w:szCs w:val="28"/>
          </w:rPr>
          <m:t>245</m:t>
        </m:r>
      </m:oMath>
      <w:r w:rsidR="00811AE9">
        <w:rPr>
          <w:rFonts w:ascii="Times New Roman" w:eastAsiaTheme="minorEastAsia" w:hAnsi="Times New Roman" w:cs="Times New Roman"/>
          <w:sz w:val="28"/>
          <w:szCs w:val="28"/>
        </w:rPr>
        <w:t xml:space="preserve"> possible combinations</w:t>
      </w:r>
    </w:p>
    <w:p w14:paraId="533F66CC" w14:textId="21A5890F" w:rsidR="00594CF9" w:rsidRDefault="00594CF9" w:rsidP="0086472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Next question</w:t>
      </w:r>
      <w:r w:rsidR="00CE5E94">
        <w:rPr>
          <w:rFonts w:ascii="Times New Roman" w:eastAsiaTheme="minorEastAsia" w:hAnsi="Times New Roman" w:cs="Times New Roman"/>
          <w:sz w:val="24"/>
          <w:szCs w:val="24"/>
        </w:rPr>
        <w:t xml:space="preserve">: </w:t>
      </w:r>
      <w:r w:rsidR="00CE5E94" w:rsidRPr="00CE5E94">
        <w:rPr>
          <w:rFonts w:ascii="Times New Roman" w:eastAsiaTheme="minorEastAsia" w:hAnsi="Times New Roman" w:cs="Times New Roman"/>
          <w:sz w:val="24"/>
          <w:szCs w:val="24"/>
        </w:rPr>
        <w:t>From 4/8/22 to 4/28/22, Apple stock opened and closed for a positive gain 6 out of the 14 trading days. Additionally, only 3 out of the 6 positive days did Apple stock increase by more than 1%. What is the probability that an individual who bought at open and sold at close made more than 1% on the investment, given that they made a positive gain?</w:t>
      </w:r>
      <w:r w:rsidR="00CE5E94">
        <w:rPr>
          <w:rFonts w:ascii="Times New Roman" w:eastAsiaTheme="minorEastAsia" w:hAnsi="Times New Roman" w:cs="Times New Roman"/>
          <w:sz w:val="24"/>
          <w:szCs w:val="24"/>
        </w:rPr>
        <w:t xml:space="preserve"> Using the conditional probability formula:</w:t>
      </w:r>
    </w:p>
    <w:p w14:paraId="2F8371AF" w14:textId="6C000868" w:rsidR="00CE5E94" w:rsidRPr="00CE5E94" w:rsidRDefault="00CE5E94" w:rsidP="0086472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More than 1%</m:t>
            </m:r>
          </m:e>
          <m:e>
            <m:r>
              <w:rPr>
                <w:rFonts w:ascii="Cambria Math" w:eastAsiaTheme="minorEastAsia" w:hAnsi="Cambria Math" w:cs="Times New Roman"/>
                <w:sz w:val="28"/>
                <w:szCs w:val="28"/>
              </w:rPr>
              <m:t>Positive gain</m:t>
            </m:r>
          </m:e>
        </m:d>
        <m:r>
          <w:rPr>
            <w:rFonts w:ascii="Cambria Math" w:eastAsiaTheme="minorEastAsia" w:hAnsi="Cambria Math" w:cs="Times New Roman"/>
            <w:sz w:val="28"/>
            <w:szCs w:val="28"/>
          </w:rPr>
          <m:t>=</m:t>
        </m:r>
        <m:r>
          <w:rPr>
            <w:rFonts w:ascii="Cambria Math" w:eastAsiaTheme="minorEastAsia" w:hAnsi="Cambria Math" w:cs="Times New Roman"/>
            <w:sz w:val="28"/>
            <w:szCs w:val="28"/>
          </w:rPr>
          <m:t>.5</m:t>
        </m:r>
      </m:oMath>
    </w:p>
    <w:p w14:paraId="546CD1BA" w14:textId="6DB6B099" w:rsidR="00CE5E94" w:rsidRDefault="00CE5E94" w:rsidP="0086472D">
      <w:pPr>
        <w:rPr>
          <w:rFonts w:ascii="Times New Roman" w:eastAsiaTheme="minorEastAsia" w:hAnsi="Times New Roman" w:cs="Times New Roman"/>
          <w:sz w:val="24"/>
          <w:szCs w:val="24"/>
        </w:rPr>
      </w:pPr>
    </w:p>
    <w:p w14:paraId="12E4314C" w14:textId="7C7F0C76" w:rsidR="00A53329" w:rsidRPr="008468FC" w:rsidRDefault="00BA69BC" w:rsidP="00A5332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Next question: </w:t>
      </w:r>
      <w:r w:rsidRPr="00BA69BC">
        <w:rPr>
          <w:rFonts w:ascii="Times New Roman" w:eastAsiaTheme="minorEastAsia" w:hAnsi="Times New Roman" w:cs="Times New Roman"/>
          <w:sz w:val="24"/>
          <w:szCs w:val="24"/>
        </w:rPr>
        <w:t>From 4/30/12 to 4/28/22 it is found that Apple stock opens and closes for a positive gain 5</w:t>
      </w:r>
      <w:r>
        <w:rPr>
          <w:rFonts w:ascii="Times New Roman" w:eastAsiaTheme="minorEastAsia" w:hAnsi="Times New Roman" w:cs="Times New Roman"/>
          <w:sz w:val="24"/>
          <w:szCs w:val="24"/>
        </w:rPr>
        <w:t>3.4</w:t>
      </w:r>
      <w:r w:rsidRPr="00BA69BC">
        <w:rPr>
          <w:rFonts w:ascii="Times New Roman" w:eastAsiaTheme="minorEastAsia" w:hAnsi="Times New Roman" w:cs="Times New Roman"/>
          <w:sz w:val="24"/>
          <w:szCs w:val="24"/>
        </w:rPr>
        <w:t>% of the time. If 50 trading days are randomly selected, what is the probability that we will observe at least 20 days with positive gains</w:t>
      </w:r>
      <w:r w:rsidR="005526F5">
        <w:rPr>
          <w:rFonts w:ascii="Times New Roman" w:eastAsiaTheme="minorEastAsia" w:hAnsi="Times New Roman" w:cs="Times New Roman"/>
          <w:sz w:val="24"/>
          <w:szCs w:val="24"/>
        </w:rPr>
        <w:t xml:space="preserve"> (Successes)</w:t>
      </w:r>
      <w:r w:rsidRPr="00BA69BC">
        <w:rPr>
          <w:rFonts w:ascii="Times New Roman" w:eastAsiaTheme="minorEastAsia" w:hAnsi="Times New Roman" w:cs="Times New Roman"/>
          <w:sz w:val="24"/>
          <w:szCs w:val="24"/>
        </w:rPr>
        <w:t>?</w:t>
      </w:r>
      <w:r w:rsidR="008468FC">
        <w:rPr>
          <w:rFonts w:ascii="Times New Roman" w:eastAsiaTheme="minorEastAsia" w:hAnsi="Times New Roman" w:cs="Times New Roman"/>
          <w:sz w:val="24"/>
          <w:szCs w:val="24"/>
        </w:rPr>
        <w:t xml:space="preserve"> </w:t>
      </w:r>
      <w:r w:rsidR="00A53329">
        <w:t>To find the answer to this question we use the binomial probability function:</w:t>
      </w:r>
    </w:p>
    <w:p w14:paraId="2466AB36" w14:textId="370D0B5B" w:rsidR="00A53329" w:rsidRDefault="00A53329" w:rsidP="00A53329">
      <w:pPr>
        <w:rPr>
          <w:rFonts w:ascii="Cambria Math" w:eastAsiaTheme="minorEastAsia" w:hAnsi="Cambria Math"/>
          <w:i/>
          <w:sz w:val="28"/>
          <w:szCs w:val="28"/>
        </w:rPr>
      </w:pPr>
      <w:r>
        <w:tab/>
      </w:r>
      <w:r w:rsidRPr="005526F5">
        <w:rPr>
          <w:rFonts w:ascii="Cambria Math" w:eastAsiaTheme="minorEastAsia" w:hAnsi="Cambria Math"/>
          <w:i/>
          <w:color w:val="auto"/>
          <w:sz w:val="28"/>
          <w:szCs w:val="28"/>
        </w:rPr>
        <w:t xml:space="preserve"> </w:t>
      </w:r>
      <w:bookmarkStart w:id="5" w:name="_Hlk102321182"/>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Y≥ 20</m:t>
            </m:r>
          </m:e>
        </m:d>
        <w:bookmarkEnd w:id="5"/>
        <m:r>
          <w:rPr>
            <w:rFonts w:ascii="Cambria Math" w:hAnsi="Cambria Math"/>
            <w:sz w:val="28"/>
            <w:szCs w:val="28"/>
          </w:rPr>
          <m:t>=</m:t>
        </m:r>
        <m:r>
          <w:rPr>
            <w:rFonts w:ascii="Cambria Math" w:hAnsi="Cambria Math"/>
            <w:sz w:val="28"/>
            <w:szCs w:val="28"/>
          </w:rPr>
          <m:t xml:space="preserve"> .979 </m:t>
        </m:r>
      </m:oMath>
    </w:p>
    <w:p w14:paraId="0A796439" w14:textId="27472B3D" w:rsidR="00A53329" w:rsidRDefault="00506C92" w:rsidP="00A53329">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The expected for this sample is E(Y) = 26.7, and the variance, V(Y) = 12.8</w:t>
      </w:r>
    </w:p>
    <w:p w14:paraId="2314B23C" w14:textId="77777777" w:rsidR="00506C92" w:rsidRPr="00A53329" w:rsidRDefault="00506C92" w:rsidP="00A53329">
      <w:pPr>
        <w:rPr>
          <w:rFonts w:ascii="Times New Roman" w:eastAsiaTheme="minorEastAsia" w:hAnsi="Times New Roman" w:cs="Times New Roman"/>
          <w:iCs/>
          <w:sz w:val="24"/>
          <w:szCs w:val="24"/>
        </w:rPr>
      </w:pPr>
    </w:p>
    <w:p w14:paraId="3089007B" w14:textId="655231FA" w:rsidR="00A53329" w:rsidRDefault="00A53329" w:rsidP="0086472D">
      <w:pPr>
        <w:rPr>
          <w:rFonts w:ascii="Times New Roman" w:eastAsiaTheme="minorEastAsia" w:hAnsi="Times New Roman" w:cs="Times New Roman"/>
          <w:sz w:val="24"/>
          <w:szCs w:val="24"/>
        </w:rPr>
      </w:pPr>
    </w:p>
    <w:p w14:paraId="5EBDB2BA" w14:textId="1ED35FFA" w:rsidR="00A53329" w:rsidRDefault="00A53329" w:rsidP="0086472D">
      <w:pPr>
        <w:rPr>
          <w:rFonts w:ascii="Times New Roman" w:eastAsiaTheme="minorEastAsia" w:hAnsi="Times New Roman" w:cs="Times New Roman"/>
          <w:sz w:val="24"/>
          <w:szCs w:val="24"/>
        </w:rPr>
      </w:pPr>
    </w:p>
    <w:p w14:paraId="2E15CEDE" w14:textId="77777777" w:rsidR="00506C92" w:rsidRPr="00594CF9" w:rsidRDefault="00506C92" w:rsidP="0086472D">
      <w:pPr>
        <w:rPr>
          <w:rFonts w:ascii="Times New Roman" w:eastAsiaTheme="minorEastAsia" w:hAnsi="Times New Roman" w:cs="Times New Roman"/>
          <w:sz w:val="24"/>
          <w:szCs w:val="24"/>
        </w:rPr>
      </w:pPr>
    </w:p>
    <w:p w14:paraId="0D1268DF" w14:textId="6FAE7674" w:rsidR="001160D3" w:rsidRPr="001160D3" w:rsidRDefault="005526F5" w:rsidP="00D53AF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Graph of</w:t>
      </w:r>
      <w:r w:rsidR="00506C92">
        <w:rPr>
          <w:rFonts w:ascii="Times New Roman" w:eastAsiaTheme="minorEastAsia" w:hAnsi="Times New Roman" w:cs="Times New Roman"/>
          <w:sz w:val="24"/>
          <w:szCs w:val="24"/>
        </w:rPr>
        <w:t xml:space="preserve"> </w:t>
      </w:r>
      <w:r w:rsidR="00873832">
        <w:rPr>
          <w:rFonts w:ascii="Times New Roman" w:eastAsiaTheme="minorEastAsia" w:hAnsi="Times New Roman" w:cs="Times New Roman"/>
          <w:sz w:val="24"/>
          <w:szCs w:val="24"/>
        </w:rPr>
        <w:t>this distribution</w:t>
      </w:r>
      <w:r>
        <w:rPr>
          <w:rFonts w:ascii="Times New Roman" w:eastAsiaTheme="minorEastAsia" w:hAnsi="Times New Roman" w:cs="Times New Roman"/>
          <w:sz w:val="24"/>
          <w:szCs w:val="24"/>
        </w:rPr>
        <w:t>:</w:t>
      </w:r>
    </w:p>
    <w:p w14:paraId="30B92707" w14:textId="17455ED5" w:rsidR="001160D3" w:rsidRPr="00D53AFF" w:rsidRDefault="005526F5" w:rsidP="00D53AFF">
      <w:pPr>
        <w:rPr>
          <w:rFonts w:ascii="Times New Roman" w:hAnsi="Times New Roman" w:cs="Times New Roman"/>
          <w:sz w:val="24"/>
          <w:szCs w:val="24"/>
        </w:rPr>
      </w:pPr>
      <w:r>
        <w:rPr>
          <w:noProof/>
        </w:rPr>
        <w:drawing>
          <wp:inline distT="0" distB="0" distL="0" distR="0" wp14:anchorId="5B53D723" wp14:editId="192DDCF7">
            <wp:extent cx="5227320" cy="2385060"/>
            <wp:effectExtent l="0" t="0" r="11430" b="15240"/>
            <wp:docPr id="2" name="Chart 2">
              <a:extLst xmlns:a="http://schemas.openxmlformats.org/drawingml/2006/main">
                <a:ext uri="{FF2B5EF4-FFF2-40B4-BE49-F238E27FC236}">
                  <a16:creationId xmlns:a16="http://schemas.microsoft.com/office/drawing/2014/main" id="{DC38130F-D4D1-4C14-9C31-DFEE8397FE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E250CFB" w14:textId="7C0B935A" w:rsidR="00506C92" w:rsidRDefault="00506C92" w:rsidP="00506C9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Next question: </w:t>
      </w:r>
      <w:r w:rsidRPr="00506C92">
        <w:rPr>
          <w:rFonts w:ascii="Times New Roman" w:eastAsiaTheme="minorEastAsia" w:hAnsi="Times New Roman" w:cs="Times New Roman"/>
          <w:sz w:val="24"/>
          <w:szCs w:val="24"/>
        </w:rPr>
        <w:t>From 4/30/12 to 4/28/22 it is found that Apple stock opens and closes for a positive gain 53.4% of the time. An individual buys at open and sells at close for 5 days in a row, what is the probability that they make their first positive gain on the 4th day?</w:t>
      </w:r>
      <w:r w:rsidR="008468FC">
        <w:rPr>
          <w:rFonts w:ascii="Times New Roman" w:eastAsiaTheme="minorEastAsia" w:hAnsi="Times New Roman" w:cs="Times New Roman"/>
          <w:sz w:val="24"/>
          <w:szCs w:val="24"/>
        </w:rPr>
        <w:t xml:space="preserve"> To find the solution we can use the geometric probability function:</w:t>
      </w:r>
    </w:p>
    <w:p w14:paraId="6320CBEB" w14:textId="01B50284" w:rsidR="008468FC" w:rsidRDefault="008468FC" w:rsidP="00506C92">
      <w:pPr>
        <w:rPr>
          <w:rFonts w:ascii="Cambria Math" w:eastAsiaTheme="minorEastAsia" w:hAnsi="Cambria Math"/>
          <w:i/>
          <w:sz w:val="28"/>
          <w:szCs w:val="28"/>
        </w:rPr>
      </w:pPr>
      <w:r>
        <w:rPr>
          <w:rFonts w:ascii="Times New Roman" w:eastAsiaTheme="minorEastAsia" w:hAnsi="Times New Roman" w:cs="Times New Roman"/>
          <w:sz w:val="24"/>
          <w:szCs w:val="24"/>
        </w:rPr>
        <w:tab/>
      </w:r>
      <w:bookmarkStart w:id="6" w:name="_Hlk102324894"/>
      <w:r w:rsidRPr="008468FC">
        <w:rPr>
          <w:rFonts w:ascii="Cambria Math" w:hAnsi="Cambria Math"/>
          <w:i/>
          <w:sz w:val="28"/>
          <w:szCs w:val="28"/>
        </w:rPr>
        <w:t xml:space="preserve">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Y</m:t>
            </m:r>
            <m:r>
              <w:rPr>
                <w:rFonts w:ascii="Cambria Math" w:hAnsi="Cambria Math"/>
                <w:sz w:val="28"/>
                <w:szCs w:val="28"/>
              </w:rPr>
              <m:t>=</m:t>
            </m:r>
            <m:r>
              <w:rPr>
                <w:rFonts w:ascii="Cambria Math" w:hAnsi="Cambria Math"/>
                <w:sz w:val="28"/>
                <w:szCs w:val="28"/>
              </w:rPr>
              <m:t xml:space="preserve"> </m:t>
            </m:r>
            <m:r>
              <w:rPr>
                <w:rFonts w:ascii="Cambria Math" w:hAnsi="Cambria Math"/>
                <w:sz w:val="28"/>
                <w:szCs w:val="28"/>
              </w:rPr>
              <m:t>4</m:t>
            </m:r>
          </m:e>
        </m:d>
        <w:bookmarkEnd w:id="6"/>
        <m:r>
          <w:rPr>
            <w:rFonts w:ascii="Cambria Math" w:hAnsi="Cambria Math"/>
            <w:sz w:val="28"/>
            <w:szCs w:val="28"/>
          </w:rPr>
          <m:t xml:space="preserve">= </m:t>
        </m:r>
        <m:r>
          <w:rPr>
            <w:rFonts w:ascii="Cambria Math" w:hAnsi="Cambria Math"/>
            <w:sz w:val="28"/>
            <w:szCs w:val="28"/>
          </w:rPr>
          <m:t>.054</m:t>
        </m:r>
      </m:oMath>
    </w:p>
    <w:p w14:paraId="063845B9" w14:textId="5D6F414A" w:rsidR="00873832" w:rsidRDefault="00873832" w:rsidP="00873832">
      <w:pPr>
        <w:rPr>
          <w:rFonts w:ascii="Times New Roman" w:eastAsiaTheme="minorEastAsia" w:hAnsi="Times New Roman" w:cs="Times New Roman"/>
          <w:iCs/>
          <w:sz w:val="24"/>
          <w:szCs w:val="24"/>
        </w:rPr>
      </w:pPr>
      <w:bookmarkStart w:id="7" w:name="_Hlk102325158"/>
      <w:r>
        <w:rPr>
          <w:rFonts w:ascii="Times New Roman" w:eastAsiaTheme="minorEastAsia" w:hAnsi="Times New Roman" w:cs="Times New Roman"/>
          <w:iCs/>
          <w:sz w:val="24"/>
          <w:szCs w:val="24"/>
        </w:rPr>
        <w:t xml:space="preserve">The expected for this sample is E(Y) = </w:t>
      </w:r>
      <w:r>
        <w:rPr>
          <w:rFonts w:ascii="Times New Roman" w:eastAsiaTheme="minorEastAsia" w:hAnsi="Times New Roman" w:cs="Times New Roman"/>
          <w:iCs/>
          <w:sz w:val="24"/>
          <w:szCs w:val="24"/>
        </w:rPr>
        <w:t>1.87</w:t>
      </w:r>
      <w:r>
        <w:rPr>
          <w:rFonts w:ascii="Times New Roman" w:eastAsiaTheme="minorEastAsia" w:hAnsi="Times New Roman" w:cs="Times New Roman"/>
          <w:iCs/>
          <w:sz w:val="24"/>
          <w:szCs w:val="24"/>
        </w:rPr>
        <w:t>, and the variance, V(Y) = 1</w:t>
      </w:r>
      <w:r>
        <w:rPr>
          <w:rFonts w:ascii="Times New Roman" w:eastAsiaTheme="minorEastAsia" w:hAnsi="Times New Roman" w:cs="Times New Roman"/>
          <w:iCs/>
          <w:sz w:val="24"/>
          <w:szCs w:val="24"/>
        </w:rPr>
        <w:t>.63</w:t>
      </w:r>
    </w:p>
    <w:bookmarkEnd w:id="7"/>
    <w:p w14:paraId="10288F60" w14:textId="00891C25" w:rsidR="00873832" w:rsidRDefault="00873832" w:rsidP="00873832">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Graph of this distribution:</w:t>
      </w:r>
    </w:p>
    <w:p w14:paraId="182E31FC" w14:textId="6F6AAFE0" w:rsidR="00873832" w:rsidRDefault="00873832" w:rsidP="00506C92">
      <w:pPr>
        <w:rPr>
          <w:rFonts w:eastAsiaTheme="minorEastAsia"/>
          <w:iCs/>
        </w:rPr>
      </w:pPr>
      <w:r>
        <w:rPr>
          <w:noProof/>
        </w:rPr>
        <w:drawing>
          <wp:inline distT="0" distB="0" distL="0" distR="0" wp14:anchorId="2B1BB29B" wp14:editId="609FA293">
            <wp:extent cx="4815840" cy="2998470"/>
            <wp:effectExtent l="0" t="0" r="3810" b="11430"/>
            <wp:docPr id="3" name="Chart 3">
              <a:extLst xmlns:a="http://schemas.openxmlformats.org/drawingml/2006/main">
                <a:ext uri="{FF2B5EF4-FFF2-40B4-BE49-F238E27FC236}">
                  <a16:creationId xmlns:a16="http://schemas.microsoft.com/office/drawing/2014/main" id="{868C289F-6C9E-48D3-AD1D-09ED243B98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AEA1870" w14:textId="21DF8094" w:rsidR="00873832" w:rsidRDefault="00873832" w:rsidP="00506C92">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 xml:space="preserve">Next question: </w:t>
      </w:r>
      <w:r w:rsidRPr="00873832">
        <w:rPr>
          <w:rFonts w:ascii="Times New Roman" w:eastAsiaTheme="minorEastAsia" w:hAnsi="Times New Roman" w:cs="Times New Roman"/>
          <w:iCs/>
          <w:sz w:val="24"/>
          <w:szCs w:val="24"/>
        </w:rPr>
        <w:t>From 4/30/12 to 4/28/22 it is found that Apple stock opens and closes for a positive gain 1,343 times. If 70 of these positive trading days are observed at random, what is the probability that out of the 70 selected, 5 or less of these days are among the 30 top gainers?</w:t>
      </w:r>
      <w:r>
        <w:rPr>
          <w:rFonts w:ascii="Times New Roman" w:eastAsiaTheme="minorEastAsia" w:hAnsi="Times New Roman" w:cs="Times New Roman"/>
          <w:iCs/>
          <w:sz w:val="24"/>
          <w:szCs w:val="24"/>
        </w:rPr>
        <w:t xml:space="preserve"> To solve this, you use the hypergeometric probability function:</w:t>
      </w:r>
    </w:p>
    <w:p w14:paraId="6D998217" w14:textId="3D8C4988" w:rsidR="00AF7103" w:rsidRDefault="00873832" w:rsidP="00506C92">
      <w:pPr>
        <w:rPr>
          <w:rFonts w:ascii="Cambria Math" w:eastAsiaTheme="minorEastAsia" w:hAnsi="Cambria Math"/>
          <w:i/>
          <w:sz w:val="28"/>
          <w:szCs w:val="28"/>
        </w:rPr>
      </w:pPr>
      <w:r>
        <w:rPr>
          <w:rFonts w:ascii="Times New Roman" w:eastAsiaTheme="minorEastAsia" w:hAnsi="Times New Roman" w:cs="Times New Roman"/>
          <w:iCs/>
          <w:sz w:val="24"/>
          <w:szCs w:val="24"/>
        </w:rPr>
        <w:tab/>
      </w:r>
      <w:r w:rsidRPr="008468FC">
        <w:rPr>
          <w:rFonts w:ascii="Cambria Math" w:hAnsi="Cambria Math"/>
          <w:i/>
          <w:sz w:val="28"/>
          <w:szCs w:val="28"/>
        </w:rPr>
        <w:t xml:space="preserve"> </w:t>
      </w:r>
      <w:bookmarkStart w:id="8" w:name="_Hlk102325493"/>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Y</m:t>
            </m:r>
            <m:r>
              <w:rPr>
                <w:rFonts w:ascii="Cambria Math" w:hAnsi="Cambria Math"/>
                <w:sz w:val="28"/>
                <w:szCs w:val="28"/>
              </w:rPr>
              <m:t>≤</m:t>
            </m:r>
            <m:r>
              <w:rPr>
                <w:rFonts w:ascii="Cambria Math" w:hAnsi="Cambria Math"/>
                <w:sz w:val="28"/>
                <w:szCs w:val="28"/>
              </w:rPr>
              <m:t xml:space="preserve"> </m:t>
            </m:r>
            <m:r>
              <w:rPr>
                <w:rFonts w:ascii="Cambria Math" w:hAnsi="Cambria Math"/>
                <w:sz w:val="28"/>
                <w:szCs w:val="28"/>
              </w:rPr>
              <m:t>5</m:t>
            </m:r>
          </m:e>
        </m:d>
        <m:r>
          <w:rPr>
            <w:rFonts w:ascii="Cambria Math" w:hAnsi="Cambria Math"/>
            <w:sz w:val="28"/>
            <w:szCs w:val="28"/>
          </w:rPr>
          <m:t>=.996</m:t>
        </m:r>
      </m:oMath>
      <w:bookmarkEnd w:id="8"/>
    </w:p>
    <w:p w14:paraId="1E083D6D" w14:textId="7C16B696" w:rsidR="00AF7103" w:rsidRDefault="00AF7103" w:rsidP="00AF7103">
      <w:pPr>
        <w:rPr>
          <w:rFonts w:ascii="Times New Roman" w:eastAsiaTheme="minorEastAsia" w:hAnsi="Times New Roman" w:cs="Times New Roman"/>
          <w:iCs/>
          <w:sz w:val="24"/>
          <w:szCs w:val="24"/>
        </w:rPr>
      </w:pPr>
      <w:bookmarkStart w:id="9" w:name="_Hlk102325754"/>
      <w:r>
        <w:rPr>
          <w:rFonts w:ascii="Times New Roman" w:eastAsiaTheme="minorEastAsia" w:hAnsi="Times New Roman" w:cs="Times New Roman"/>
          <w:iCs/>
          <w:sz w:val="24"/>
          <w:szCs w:val="24"/>
        </w:rPr>
        <w:t>The expected for this sample is E(Y) = 1.</w:t>
      </w:r>
      <w:r>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rPr>
        <w:t>, and the variance, V(Y) = 1.</w:t>
      </w:r>
      <w:r>
        <w:rPr>
          <w:rFonts w:ascii="Times New Roman" w:eastAsiaTheme="minorEastAsia" w:hAnsi="Times New Roman" w:cs="Times New Roman"/>
          <w:iCs/>
          <w:sz w:val="24"/>
          <w:szCs w:val="24"/>
        </w:rPr>
        <w:t>48</w:t>
      </w:r>
    </w:p>
    <w:bookmarkEnd w:id="9"/>
    <w:p w14:paraId="0E67818C" w14:textId="66A1A7BE" w:rsidR="00AF7103" w:rsidRDefault="00AF7103" w:rsidP="00AF7103">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Graph for this distribution:</w:t>
      </w:r>
    </w:p>
    <w:p w14:paraId="62AD1131" w14:textId="45F0B5A1" w:rsidR="00AF7103" w:rsidRDefault="00AF7103" w:rsidP="00AF7103">
      <w:pPr>
        <w:rPr>
          <w:rFonts w:ascii="Times New Roman" w:eastAsiaTheme="minorEastAsia" w:hAnsi="Times New Roman" w:cs="Times New Roman"/>
          <w:iCs/>
          <w:sz w:val="24"/>
          <w:szCs w:val="24"/>
        </w:rPr>
      </w:pPr>
      <w:r>
        <w:rPr>
          <w:noProof/>
        </w:rPr>
        <w:drawing>
          <wp:inline distT="0" distB="0" distL="0" distR="0" wp14:anchorId="3E74B290" wp14:editId="5D82064A">
            <wp:extent cx="4770120" cy="2933700"/>
            <wp:effectExtent l="0" t="0" r="11430" b="0"/>
            <wp:docPr id="4" name="Chart 4">
              <a:extLst xmlns:a="http://schemas.openxmlformats.org/drawingml/2006/main">
                <a:ext uri="{FF2B5EF4-FFF2-40B4-BE49-F238E27FC236}">
                  <a16:creationId xmlns:a16="http://schemas.microsoft.com/office/drawing/2014/main" id="{75F47751-69A2-413E-AA08-A76ABCBF1E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A077343" w14:textId="77777777" w:rsidR="00AF7103" w:rsidRDefault="00AF7103" w:rsidP="00AF7103">
      <w:pPr>
        <w:rPr>
          <w:rFonts w:ascii="Times New Roman" w:eastAsiaTheme="minorEastAsia" w:hAnsi="Times New Roman" w:cs="Times New Roman"/>
          <w:iCs/>
          <w:sz w:val="24"/>
          <w:szCs w:val="24"/>
        </w:rPr>
      </w:pPr>
    </w:p>
    <w:p w14:paraId="49EDC4F7" w14:textId="48159DFD" w:rsidR="00AF7103" w:rsidRDefault="00C02E38" w:rsidP="00506C92">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Next question: </w:t>
      </w:r>
      <w:r w:rsidRPr="00C02E38">
        <w:rPr>
          <w:rFonts w:ascii="Times New Roman" w:eastAsiaTheme="minorEastAsia" w:hAnsi="Times New Roman" w:cs="Times New Roman"/>
          <w:iCs/>
          <w:sz w:val="24"/>
          <w:szCs w:val="24"/>
        </w:rPr>
        <w:t>Between 4/28/21 and 4/28/22, the average trading volume for Apple was found to be about 87 million per day. What is the probability that the volume is at least 100 million on a given day?</w:t>
      </w:r>
      <w:r>
        <w:rPr>
          <w:rFonts w:ascii="Times New Roman" w:eastAsiaTheme="minorEastAsia" w:hAnsi="Times New Roman" w:cs="Times New Roman"/>
          <w:iCs/>
          <w:sz w:val="24"/>
          <w:szCs w:val="24"/>
        </w:rPr>
        <w:t xml:space="preserve"> To solve this, we use the Poisson probability function:</w:t>
      </w:r>
    </w:p>
    <w:p w14:paraId="45EC4344" w14:textId="75B2C048" w:rsidR="00C02E38" w:rsidRPr="00C02E38" w:rsidRDefault="00C02E38" w:rsidP="00506C92">
      <w:pPr>
        <w:rPr>
          <w:rFonts w:ascii="Times New Roman" w:eastAsiaTheme="minorEastAsia" w:hAnsi="Times New Roman" w:cs="Times New Roman"/>
          <w:iCs/>
          <w:sz w:val="24"/>
          <w:szCs w:val="24"/>
        </w:rPr>
      </w:pPr>
      <w:r>
        <w:rPr>
          <w:rFonts w:ascii="Times New Roman" w:eastAsiaTheme="minorEastAsia" w:hAnsi="Times New Roman" w:cs="Times New Roman"/>
          <w:sz w:val="28"/>
          <w:szCs w:val="28"/>
        </w:rPr>
        <w:tab/>
      </w:r>
      <w:bookmarkStart w:id="10" w:name="_Hlk102326104"/>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Y</m:t>
            </m:r>
            <m:r>
              <w:rPr>
                <w:rFonts w:ascii="Cambria Math" w:hAnsi="Cambria Math"/>
                <w:sz w:val="28"/>
                <w:szCs w:val="28"/>
              </w:rPr>
              <m:t>≥100</m:t>
            </m:r>
          </m:e>
        </m:d>
        <m:r>
          <w:rPr>
            <w:rFonts w:ascii="Cambria Math" w:hAnsi="Cambria Math"/>
            <w:sz w:val="28"/>
            <w:szCs w:val="28"/>
          </w:rPr>
          <m:t>=</m:t>
        </m:r>
        <m:r>
          <w:rPr>
            <w:rFonts w:ascii="Cambria Math" w:hAnsi="Cambria Math"/>
            <w:sz w:val="28"/>
            <w:szCs w:val="28"/>
          </w:rPr>
          <m:t xml:space="preserve"> .092</m:t>
        </m:r>
      </m:oMath>
      <w:bookmarkEnd w:id="10"/>
    </w:p>
    <w:p w14:paraId="12C56204" w14:textId="511D0607" w:rsidR="00466F06" w:rsidRDefault="00466F06" w:rsidP="00466F06">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The expected for this sample is E(Y) = </w:t>
      </w:r>
      <w:r>
        <w:rPr>
          <w:rFonts w:ascii="Times New Roman" w:eastAsiaTheme="minorEastAsia" w:hAnsi="Times New Roman" w:cs="Times New Roman"/>
          <w:iCs/>
          <w:sz w:val="24"/>
          <w:szCs w:val="24"/>
        </w:rPr>
        <w:t>87 million</w:t>
      </w:r>
      <w:r>
        <w:rPr>
          <w:rFonts w:ascii="Times New Roman" w:eastAsiaTheme="minorEastAsia" w:hAnsi="Times New Roman" w:cs="Times New Roman"/>
          <w:iCs/>
          <w:sz w:val="24"/>
          <w:szCs w:val="24"/>
        </w:rPr>
        <w:t xml:space="preserve">, and the variance, V(Y) = </w:t>
      </w:r>
      <w:r>
        <w:rPr>
          <w:rFonts w:ascii="Times New Roman" w:eastAsiaTheme="minorEastAsia" w:hAnsi="Times New Roman" w:cs="Times New Roman"/>
          <w:iCs/>
          <w:sz w:val="24"/>
          <w:szCs w:val="24"/>
        </w:rPr>
        <w:t>87 million</w:t>
      </w:r>
    </w:p>
    <w:p w14:paraId="617D1235" w14:textId="16306907" w:rsidR="00466F06" w:rsidRDefault="00466F06" w:rsidP="00466F06">
      <w:pPr>
        <w:rPr>
          <w:rFonts w:ascii="Times New Roman" w:eastAsiaTheme="minorEastAsia" w:hAnsi="Times New Roman" w:cs="Times New Roman"/>
          <w:iCs/>
          <w:sz w:val="24"/>
          <w:szCs w:val="24"/>
        </w:rPr>
      </w:pPr>
    </w:p>
    <w:p w14:paraId="5A39E8FD" w14:textId="7AAC1BA1" w:rsidR="00466F06" w:rsidRDefault="00466F06" w:rsidP="00466F06">
      <w:pPr>
        <w:rPr>
          <w:rFonts w:ascii="Times New Roman" w:eastAsiaTheme="minorEastAsia" w:hAnsi="Times New Roman" w:cs="Times New Roman"/>
          <w:iCs/>
          <w:sz w:val="24"/>
          <w:szCs w:val="24"/>
        </w:rPr>
      </w:pPr>
    </w:p>
    <w:p w14:paraId="37ACFB01" w14:textId="02263799" w:rsidR="00466F06" w:rsidRDefault="00466F06" w:rsidP="00466F06">
      <w:pPr>
        <w:rPr>
          <w:rFonts w:ascii="Times New Roman" w:eastAsiaTheme="minorEastAsia" w:hAnsi="Times New Roman" w:cs="Times New Roman"/>
          <w:iCs/>
          <w:sz w:val="24"/>
          <w:szCs w:val="24"/>
        </w:rPr>
      </w:pPr>
    </w:p>
    <w:p w14:paraId="7F0BF553" w14:textId="08CF75C7" w:rsidR="00466F06" w:rsidRDefault="00466F06" w:rsidP="00466F06">
      <w:pPr>
        <w:rPr>
          <w:rFonts w:ascii="Times New Roman" w:eastAsiaTheme="minorEastAsia" w:hAnsi="Times New Roman" w:cs="Times New Roman"/>
          <w:iCs/>
          <w:sz w:val="24"/>
          <w:szCs w:val="24"/>
        </w:rPr>
      </w:pPr>
    </w:p>
    <w:p w14:paraId="19E61A41" w14:textId="3E7A2B10" w:rsidR="00466F06" w:rsidRDefault="00466F06" w:rsidP="00466F06">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Graph for this distribution:</w:t>
      </w:r>
    </w:p>
    <w:p w14:paraId="6FD2D2E3" w14:textId="09925424" w:rsidR="00466F06" w:rsidRDefault="00466F06" w:rsidP="00466F06">
      <w:pPr>
        <w:rPr>
          <w:rFonts w:ascii="Times New Roman" w:eastAsiaTheme="minorEastAsia" w:hAnsi="Times New Roman" w:cs="Times New Roman"/>
          <w:iCs/>
          <w:sz w:val="24"/>
          <w:szCs w:val="24"/>
        </w:rPr>
      </w:pPr>
      <w:r>
        <w:rPr>
          <w:noProof/>
        </w:rPr>
        <w:drawing>
          <wp:inline distT="0" distB="0" distL="0" distR="0" wp14:anchorId="4DB2B02F" wp14:editId="3FE370AA">
            <wp:extent cx="5372100" cy="3063240"/>
            <wp:effectExtent l="0" t="0" r="0" b="3810"/>
            <wp:docPr id="5" name="Chart 5">
              <a:extLst xmlns:a="http://schemas.openxmlformats.org/drawingml/2006/main">
                <a:ext uri="{FF2B5EF4-FFF2-40B4-BE49-F238E27FC236}">
                  <a16:creationId xmlns:a16="http://schemas.microsoft.com/office/drawing/2014/main" id="{CFA75E38-1A3D-A592-C429-EF141B8776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C15FDE8" w14:textId="408F9774" w:rsidR="00506C92" w:rsidRDefault="003138DE" w:rsidP="00E7234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last question: </w:t>
      </w:r>
      <w:r w:rsidRPr="003138DE">
        <w:rPr>
          <w:rFonts w:ascii="Times New Roman" w:eastAsiaTheme="minorEastAsia" w:hAnsi="Times New Roman" w:cs="Times New Roman"/>
          <w:sz w:val="24"/>
          <w:szCs w:val="24"/>
        </w:rPr>
        <w:t>Between 4/28/21 and 4/28/22, the lowest price that Apple dropped to was $122.25 and the highest price it was at was $182.94. Assuming that any value within this interval is equally likely, what is the probability that on a random day within this interval, an investor bought Apple stock valued less than or equal to $130?</w:t>
      </w:r>
      <w:r>
        <w:rPr>
          <w:rFonts w:ascii="Times New Roman" w:eastAsiaTheme="minorEastAsia" w:hAnsi="Times New Roman" w:cs="Times New Roman"/>
          <w:sz w:val="24"/>
          <w:szCs w:val="24"/>
        </w:rPr>
        <w:t xml:space="preserve"> To solve this problem, we use the uniform probability function:</w:t>
      </w:r>
    </w:p>
    <w:p w14:paraId="55557445" w14:textId="56B983FB" w:rsidR="003138DE" w:rsidRDefault="003138DE" w:rsidP="00E7234E">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Y≤</m:t>
            </m:r>
            <m:r>
              <w:rPr>
                <w:rFonts w:ascii="Cambria Math" w:hAnsi="Cambria Math"/>
                <w:sz w:val="28"/>
                <w:szCs w:val="28"/>
              </w:rPr>
              <m:t>1</m:t>
            </m:r>
            <m:r>
              <w:rPr>
                <w:rFonts w:ascii="Cambria Math" w:hAnsi="Cambria Math"/>
                <w:sz w:val="28"/>
                <w:szCs w:val="28"/>
              </w:rPr>
              <m:t>3</m:t>
            </m:r>
            <m:r>
              <w:rPr>
                <w:rFonts w:ascii="Cambria Math" w:hAnsi="Cambria Math"/>
                <w:sz w:val="28"/>
                <w:szCs w:val="28"/>
              </w:rPr>
              <m:t>0</m:t>
            </m:r>
          </m:e>
        </m:d>
        <m:r>
          <w:rPr>
            <w:rFonts w:ascii="Cambria Math" w:hAnsi="Cambria Math"/>
            <w:sz w:val="28"/>
            <w:szCs w:val="28"/>
          </w:rPr>
          <m:t xml:space="preserve">= </m:t>
        </m:r>
        <m:r>
          <w:rPr>
            <w:rFonts w:ascii="Cambria Math" w:hAnsi="Cambria Math"/>
            <w:sz w:val="28"/>
            <w:szCs w:val="28"/>
          </w:rPr>
          <m:t>.128</m:t>
        </m:r>
      </m:oMath>
    </w:p>
    <w:p w14:paraId="260916DE" w14:textId="68A265FC" w:rsidR="00D92CCB" w:rsidRDefault="00D92CCB" w:rsidP="00E7234E">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The expected for this sample is E(Y) = </w:t>
      </w:r>
      <w:r>
        <w:rPr>
          <w:rFonts w:ascii="Times New Roman" w:eastAsiaTheme="minorEastAsia" w:hAnsi="Times New Roman" w:cs="Times New Roman"/>
          <w:iCs/>
          <w:sz w:val="24"/>
          <w:szCs w:val="24"/>
        </w:rPr>
        <w:t>152.6</w:t>
      </w:r>
      <w:r>
        <w:rPr>
          <w:rFonts w:ascii="Times New Roman" w:eastAsiaTheme="minorEastAsia" w:hAnsi="Times New Roman" w:cs="Times New Roman"/>
          <w:iCs/>
          <w:sz w:val="24"/>
          <w:szCs w:val="24"/>
        </w:rPr>
        <w:t xml:space="preserve">, and the variance, V(Y) = </w:t>
      </w:r>
      <w:r>
        <w:rPr>
          <w:rFonts w:ascii="Times New Roman" w:eastAsiaTheme="minorEastAsia" w:hAnsi="Times New Roman" w:cs="Times New Roman"/>
          <w:iCs/>
          <w:sz w:val="24"/>
          <w:szCs w:val="24"/>
        </w:rPr>
        <w:t>306.94</w:t>
      </w:r>
    </w:p>
    <w:p w14:paraId="392F6B62" w14:textId="293491C5" w:rsidR="00D92CCB" w:rsidRDefault="00D92CCB" w:rsidP="00E7234E">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Graph:</w:t>
      </w:r>
    </w:p>
    <w:p w14:paraId="6A11CA8E" w14:textId="2BF50B0F" w:rsidR="00221FAC" w:rsidRDefault="00D92CCB" w:rsidP="00E7234E">
      <w:pPr>
        <w:rPr>
          <w:rFonts w:ascii="Times New Roman" w:eastAsiaTheme="minorEastAsia" w:hAnsi="Times New Roman" w:cs="Times New Roman"/>
          <w:sz w:val="24"/>
          <w:szCs w:val="24"/>
        </w:rPr>
      </w:pPr>
      <w:r>
        <w:rPr>
          <w:noProof/>
        </w:rPr>
        <w:drawing>
          <wp:inline distT="0" distB="0" distL="0" distR="0" wp14:anchorId="6220E3A5" wp14:editId="783A4F17">
            <wp:extent cx="4991100" cy="2354580"/>
            <wp:effectExtent l="0" t="0" r="0" b="7620"/>
            <wp:docPr id="6" name="Chart 6">
              <a:extLst xmlns:a="http://schemas.openxmlformats.org/drawingml/2006/main">
                <a:ext uri="{FF2B5EF4-FFF2-40B4-BE49-F238E27FC236}">
                  <a16:creationId xmlns:a16="http://schemas.microsoft.com/office/drawing/2014/main" id="{F360637B-CF38-D5AE-2325-FB7F56AB0B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4027166" w14:textId="0ABE71D8" w:rsidR="005843FE" w:rsidRDefault="005843FE" w:rsidP="005843F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References</w:t>
      </w:r>
    </w:p>
    <w:p w14:paraId="4722161A" w14:textId="6DE29142" w:rsidR="005843FE" w:rsidRPr="005843FE" w:rsidRDefault="005843FE" w:rsidP="005843FE">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24"/>
          <w:szCs w:val="24"/>
        </w:rPr>
        <w:t xml:space="preserve">          </w:t>
      </w:r>
      <w:proofErr w:type="spellStart"/>
      <w:r w:rsidRPr="005843FE">
        <w:rPr>
          <w:rFonts w:ascii="Times New Roman" w:eastAsia="Times New Roman" w:hAnsi="Times New Roman" w:cs="Times New Roman"/>
          <w:color w:val="000000"/>
          <w:sz w:val="24"/>
          <w:szCs w:val="24"/>
        </w:rPr>
        <w:t>Wackerly</w:t>
      </w:r>
      <w:proofErr w:type="spellEnd"/>
      <w:r w:rsidRPr="005843FE">
        <w:rPr>
          <w:rFonts w:ascii="Times New Roman" w:eastAsia="Times New Roman" w:hAnsi="Times New Roman" w:cs="Times New Roman"/>
          <w:color w:val="000000"/>
          <w:sz w:val="24"/>
          <w:szCs w:val="24"/>
        </w:rPr>
        <w:t xml:space="preserve">, D. D., Mendenhall, W., &amp;amp; </w:t>
      </w:r>
      <w:proofErr w:type="spellStart"/>
      <w:r w:rsidRPr="005843FE">
        <w:rPr>
          <w:rFonts w:ascii="Times New Roman" w:eastAsia="Times New Roman" w:hAnsi="Times New Roman" w:cs="Times New Roman"/>
          <w:color w:val="000000"/>
          <w:sz w:val="24"/>
          <w:szCs w:val="24"/>
        </w:rPr>
        <w:t>Scheaffer</w:t>
      </w:r>
      <w:proofErr w:type="spellEnd"/>
      <w:r w:rsidRPr="005843FE">
        <w:rPr>
          <w:rFonts w:ascii="Times New Roman" w:eastAsia="Times New Roman" w:hAnsi="Times New Roman" w:cs="Times New Roman"/>
          <w:color w:val="000000"/>
          <w:sz w:val="24"/>
          <w:szCs w:val="24"/>
        </w:rPr>
        <w:t>, R. L. (2008). Mathematical Statistics with Applications (7th ed.). Thomson Brooks/Cole.</w:t>
      </w:r>
    </w:p>
    <w:p w14:paraId="2827FE99" w14:textId="7622595D" w:rsidR="005843FE" w:rsidRDefault="005843FE" w:rsidP="005843FE">
      <w:pPr>
        <w:ind w:firstLine="720"/>
        <w:rPr>
          <w:rFonts w:ascii="Times New Roman" w:eastAsiaTheme="minorEastAsia" w:hAnsi="Times New Roman" w:cs="Times New Roman"/>
          <w:sz w:val="24"/>
          <w:szCs w:val="24"/>
        </w:rPr>
      </w:pPr>
      <w:hyperlink r:id="rId13" w:history="1">
        <w:r w:rsidRPr="00F556B2">
          <w:rPr>
            <w:rStyle w:val="Hyperlink"/>
            <w:rFonts w:ascii="Times New Roman" w:eastAsiaTheme="minorEastAsia" w:hAnsi="Times New Roman" w:cs="Times New Roman"/>
            <w:sz w:val="24"/>
            <w:szCs w:val="24"/>
          </w:rPr>
          <w:t>https://www.nasdaq.com/market-activity/stocks/aapl/historical</w:t>
        </w:r>
      </w:hyperlink>
    </w:p>
    <w:p w14:paraId="2E909CFC" w14:textId="77777777" w:rsidR="005843FE" w:rsidRPr="00506C92" w:rsidRDefault="005843FE" w:rsidP="00221FAC">
      <w:pPr>
        <w:jc w:val="center"/>
        <w:rPr>
          <w:rFonts w:ascii="Times New Roman" w:eastAsiaTheme="minorEastAsia" w:hAnsi="Times New Roman" w:cs="Times New Roman"/>
          <w:sz w:val="24"/>
          <w:szCs w:val="24"/>
        </w:rPr>
      </w:pPr>
    </w:p>
    <w:sectPr w:rsidR="005843FE" w:rsidRPr="00506C92">
      <w:footerReference w:type="defaul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93870" w14:textId="77777777" w:rsidR="00852767" w:rsidRDefault="00852767" w:rsidP="00C6554A">
      <w:pPr>
        <w:spacing w:before="0" w:after="0" w:line="240" w:lineRule="auto"/>
      </w:pPr>
      <w:r>
        <w:separator/>
      </w:r>
    </w:p>
  </w:endnote>
  <w:endnote w:type="continuationSeparator" w:id="0">
    <w:p w14:paraId="1747434D" w14:textId="77777777" w:rsidR="00852767" w:rsidRDefault="0085276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21CD"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59CA1" w14:textId="77777777" w:rsidR="00852767" w:rsidRDefault="00852767" w:rsidP="00C6554A">
      <w:pPr>
        <w:spacing w:before="0" w:after="0" w:line="240" w:lineRule="auto"/>
      </w:pPr>
      <w:r>
        <w:separator/>
      </w:r>
    </w:p>
  </w:footnote>
  <w:footnote w:type="continuationSeparator" w:id="0">
    <w:p w14:paraId="22C5A391" w14:textId="77777777" w:rsidR="00852767" w:rsidRDefault="0085276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7237340">
    <w:abstractNumId w:val="9"/>
  </w:num>
  <w:num w:numId="2" w16cid:durableId="1460801301">
    <w:abstractNumId w:val="8"/>
  </w:num>
  <w:num w:numId="3" w16cid:durableId="1265384440">
    <w:abstractNumId w:val="8"/>
  </w:num>
  <w:num w:numId="4" w16cid:durableId="647367264">
    <w:abstractNumId w:val="9"/>
  </w:num>
  <w:num w:numId="5" w16cid:durableId="558128176">
    <w:abstractNumId w:val="12"/>
  </w:num>
  <w:num w:numId="6" w16cid:durableId="441193347">
    <w:abstractNumId w:val="10"/>
  </w:num>
  <w:num w:numId="7" w16cid:durableId="1783188499">
    <w:abstractNumId w:val="11"/>
  </w:num>
  <w:num w:numId="8" w16cid:durableId="183327207">
    <w:abstractNumId w:val="7"/>
  </w:num>
  <w:num w:numId="9" w16cid:durableId="162624757">
    <w:abstractNumId w:val="6"/>
  </w:num>
  <w:num w:numId="10" w16cid:durableId="474838532">
    <w:abstractNumId w:val="5"/>
  </w:num>
  <w:num w:numId="11" w16cid:durableId="1585067288">
    <w:abstractNumId w:val="4"/>
  </w:num>
  <w:num w:numId="12" w16cid:durableId="197662583">
    <w:abstractNumId w:val="3"/>
  </w:num>
  <w:num w:numId="13" w16cid:durableId="93133865">
    <w:abstractNumId w:val="2"/>
  </w:num>
  <w:num w:numId="14" w16cid:durableId="983044149">
    <w:abstractNumId w:val="1"/>
  </w:num>
  <w:num w:numId="15" w16cid:durableId="131026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4DF"/>
    <w:rsid w:val="00096CF0"/>
    <w:rsid w:val="001160D3"/>
    <w:rsid w:val="00140C5F"/>
    <w:rsid w:val="00187EB5"/>
    <w:rsid w:val="00221FAC"/>
    <w:rsid w:val="00251ECD"/>
    <w:rsid w:val="002554CD"/>
    <w:rsid w:val="00270BA5"/>
    <w:rsid w:val="00293B83"/>
    <w:rsid w:val="002B4294"/>
    <w:rsid w:val="003138DE"/>
    <w:rsid w:val="00333D0D"/>
    <w:rsid w:val="00454907"/>
    <w:rsid w:val="00466F06"/>
    <w:rsid w:val="004C049F"/>
    <w:rsid w:val="004F0645"/>
    <w:rsid w:val="005000E2"/>
    <w:rsid w:val="00500147"/>
    <w:rsid w:val="00506C92"/>
    <w:rsid w:val="005526F5"/>
    <w:rsid w:val="005843FE"/>
    <w:rsid w:val="005949DE"/>
    <w:rsid w:val="00594CF9"/>
    <w:rsid w:val="006624DF"/>
    <w:rsid w:val="006A3CE7"/>
    <w:rsid w:val="00811AE9"/>
    <w:rsid w:val="008468FC"/>
    <w:rsid w:val="00852767"/>
    <w:rsid w:val="0086472D"/>
    <w:rsid w:val="00873832"/>
    <w:rsid w:val="00956B88"/>
    <w:rsid w:val="00A53329"/>
    <w:rsid w:val="00AA6DA2"/>
    <w:rsid w:val="00AF7103"/>
    <w:rsid w:val="00BA0E44"/>
    <w:rsid w:val="00BA69BC"/>
    <w:rsid w:val="00C02E38"/>
    <w:rsid w:val="00C6554A"/>
    <w:rsid w:val="00CE5E94"/>
    <w:rsid w:val="00D53AFF"/>
    <w:rsid w:val="00D75764"/>
    <w:rsid w:val="00D92CCB"/>
    <w:rsid w:val="00DE1EF4"/>
    <w:rsid w:val="00DF6BFA"/>
    <w:rsid w:val="00E7234E"/>
    <w:rsid w:val="00ED7C44"/>
    <w:rsid w:val="00F81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DC945"/>
  <w15:chartTrackingRefBased/>
  <w15:docId w15:val="{D96D1E4A-11C3-4164-B7B2-80AB80AFD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86472D"/>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5843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042239">
      <w:bodyDiv w:val="1"/>
      <w:marLeft w:val="0"/>
      <w:marRight w:val="0"/>
      <w:marTop w:val="0"/>
      <w:marBottom w:val="0"/>
      <w:divBdr>
        <w:top w:val="none" w:sz="0" w:space="0" w:color="auto"/>
        <w:left w:val="none" w:sz="0" w:space="0" w:color="auto"/>
        <w:bottom w:val="none" w:sz="0" w:space="0" w:color="auto"/>
        <w:right w:val="none" w:sz="0" w:space="0" w:color="auto"/>
      </w:divBdr>
    </w:div>
    <w:div w:id="1363551136">
      <w:bodyDiv w:val="1"/>
      <w:marLeft w:val="0"/>
      <w:marRight w:val="0"/>
      <w:marTop w:val="0"/>
      <w:marBottom w:val="0"/>
      <w:divBdr>
        <w:top w:val="none" w:sz="0" w:space="0" w:color="auto"/>
        <w:left w:val="none" w:sz="0" w:space="0" w:color="auto"/>
        <w:bottom w:val="none" w:sz="0" w:space="0" w:color="auto"/>
        <w:right w:val="none" w:sz="0" w:space="0" w:color="auto"/>
      </w:divBdr>
    </w:div>
    <w:div w:id="207816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yperlink" Target="https://www.nasdaq.com/market-activity/stocks/aapl/historica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4.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cke\AppData\Roaming\Microsoft\Templates\Student%20report%20with%20photo.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Binomial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'Binomial Distribution'!$J$3:$J$38</c:f>
              <c:numCache>
                <c:formatCode>General</c:formatCode>
                <c:ptCount val="3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numCache>
            </c:numRef>
          </c:cat>
          <c:val>
            <c:numRef>
              <c:f>'Binomial Distribution'!$K$3:$K$38</c:f>
              <c:numCache>
                <c:formatCode>General</c:formatCode>
                <c:ptCount val="36"/>
                <c:pt idx="0">
                  <c:v>2.626006728329033E-17</c:v>
                </c:pt>
                <c:pt idx="1">
                  <c:v>1.5046004215962462E-15</c:v>
                </c:pt>
                <c:pt idx="2">
                  <c:v>4.2241818274128034E-14</c:v>
                </c:pt>
                <c:pt idx="3">
                  <c:v>7.7449376681147782E-13</c:v>
                </c:pt>
                <c:pt idx="4">
                  <c:v>1.0428242789396335E-11</c:v>
                </c:pt>
                <c:pt idx="5">
                  <c:v>1.0993963771619293E-10</c:v>
                </c:pt>
                <c:pt idx="6">
                  <c:v>9.4486748723895368E-10</c:v>
                </c:pt>
                <c:pt idx="7">
                  <c:v>6.8058266340179251E-9</c:v>
                </c:pt>
                <c:pt idx="8">
                  <c:v>4.1919364584313076E-8</c:v>
                </c:pt>
                <c:pt idx="9">
                  <c:v>2.2416964923628392E-7</c:v>
                </c:pt>
                <c:pt idx="10">
                  <c:v>1.0532125108109911E-6</c:v>
                </c:pt>
                <c:pt idx="11">
                  <c:v>4.3887279030282182E-6</c:v>
                </c:pt>
                <c:pt idx="12">
                  <c:v>1.6344715183917457E-5</c:v>
                </c:pt>
                <c:pt idx="13">
                  <c:v>5.4748590378351382E-5</c:v>
                </c:pt>
                <c:pt idx="14">
                  <c:v>1.6580665982456568E-4</c:v>
                </c:pt>
                <c:pt idx="15">
                  <c:v>4.5600389534584382E-4</c:v>
                </c:pt>
                <c:pt idx="16">
                  <c:v>1.1430677044009948E-3</c:v>
                </c:pt>
                <c:pt idx="17">
                  <c:v>2.6197345671679436E-3</c:v>
                </c:pt>
                <c:pt idx="18">
                  <c:v>5.5036912902519707E-3</c:v>
                </c:pt>
                <c:pt idx="19">
                  <c:v>1.0621987437070895E-2</c:v>
                </c:pt>
                <c:pt idx="20">
                  <c:v>1.8866564381252317E-2</c:v>
                </c:pt>
                <c:pt idx="21">
                  <c:v>3.088517896869632E-2</c:v>
                </c:pt>
                <c:pt idx="22">
                  <c:v>4.6653129292745905E-2</c:v>
                </c:pt>
                <c:pt idx="23">
                  <c:v>6.5082812948790592E-2</c:v>
                </c:pt>
                <c:pt idx="24">
                  <c:v>8.3902360255334693E-2</c:v>
                </c:pt>
                <c:pt idx="25">
                  <c:v>9.9991448050220338E-2</c:v>
                </c:pt>
                <c:pt idx="26">
                  <c:v>0.11017545654262476</c:v>
                </c:pt>
                <c:pt idx="27">
                  <c:v>0.11222449936816718</c:v>
                </c:pt>
                <c:pt idx="28">
                  <c:v>0.10563621254137259</c:v>
                </c:pt>
                <c:pt idx="29">
                  <c:v>9.1831746702386072E-2</c:v>
                </c:pt>
                <c:pt idx="30">
                  <c:v>7.3662461196034201E-2</c:v>
                </c:pt>
                <c:pt idx="31">
                  <c:v>5.44590257215593E-2</c:v>
                </c:pt>
                <c:pt idx="32">
                  <c:v>3.7053465327986861E-2</c:v>
                </c:pt>
                <c:pt idx="33">
                  <c:v>2.3160222963493973E-2</c:v>
                </c:pt>
                <c:pt idx="34">
                  <c:v>1.3269913157195022E-2</c:v>
                </c:pt>
                <c:pt idx="35">
                  <c:v>6.9514492958353269E-3</c:v>
                </c:pt>
              </c:numCache>
            </c:numRef>
          </c:val>
          <c:extLst>
            <c:ext xmlns:c16="http://schemas.microsoft.com/office/drawing/2014/chart" uri="{C3380CC4-5D6E-409C-BE32-E72D297353CC}">
              <c16:uniqueId val="{00000000-8FDF-47E4-B1F9-A1267265C59E}"/>
            </c:ext>
          </c:extLst>
        </c:ser>
        <c:dLbls>
          <c:showLegendKey val="0"/>
          <c:showVal val="0"/>
          <c:showCatName val="0"/>
          <c:showSerName val="0"/>
          <c:showPercent val="0"/>
          <c:showBubbleSize val="0"/>
        </c:dLbls>
        <c:gapWidth val="219"/>
        <c:overlap val="-27"/>
        <c:axId val="2098324831"/>
        <c:axId val="2098324415"/>
      </c:barChart>
      <c:catAx>
        <c:axId val="20983248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 (Successes)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324415"/>
        <c:crosses val="autoZero"/>
        <c:auto val="1"/>
        <c:lblAlgn val="ctr"/>
        <c:lblOffset val="100"/>
        <c:noMultiLvlLbl val="0"/>
      </c:catAx>
      <c:valAx>
        <c:axId val="20983244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Binomial Probability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324831"/>
        <c:crossesAt val="1"/>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Geometric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val>
            <c:numRef>
              <c:f>Geometric!$K$4:$K$23</c:f>
              <c:numCache>
                <c:formatCode>General</c:formatCode>
                <c:ptCount val="20"/>
                <c:pt idx="0">
                  <c:v>0.53400000000000003</c:v>
                </c:pt>
                <c:pt idx="1">
                  <c:v>0.24884400000000004</c:v>
                </c:pt>
                <c:pt idx="2">
                  <c:v>0.11596130400000002</c:v>
                </c:pt>
                <c:pt idx="3">
                  <c:v>5.4037967664000014E-2</c:v>
                </c:pt>
                <c:pt idx="4">
                  <c:v>2.5181692931424006E-2</c:v>
                </c:pt>
                <c:pt idx="5">
                  <c:v>1.1734668906043588E-2</c:v>
                </c:pt>
                <c:pt idx="6">
                  <c:v>5.4683557102163122E-3</c:v>
                </c:pt>
                <c:pt idx="7">
                  <c:v>2.5482537609608012E-3</c:v>
                </c:pt>
                <c:pt idx="8">
                  <c:v>1.1874862526077335E-3</c:v>
                </c:pt>
                <c:pt idx="9">
                  <c:v>5.5336859371520389E-4</c:v>
                </c:pt>
                <c:pt idx="10">
                  <c:v>2.5786976467128499E-4</c:v>
                </c:pt>
                <c:pt idx="11">
                  <c:v>1.2016731033681883E-4</c:v>
                </c:pt>
                <c:pt idx="12">
                  <c:v>5.5997966616957571E-5</c:v>
                </c:pt>
                <c:pt idx="13">
                  <c:v>2.6095052443502232E-5</c:v>
                </c:pt>
                <c:pt idx="14">
                  <c:v>1.2160294438672041E-5</c:v>
                </c:pt>
                <c:pt idx="15">
                  <c:v>5.6666972084211705E-6</c:v>
                </c:pt>
                <c:pt idx="16">
                  <c:v>2.6406808991242659E-6</c:v>
                </c:pt>
                <c:pt idx="17">
                  <c:v>1.230557298991908E-6</c:v>
                </c:pt>
                <c:pt idx="18">
                  <c:v>5.7343970133022914E-7</c:v>
                </c:pt>
                <c:pt idx="19">
                  <c:v>2.6722290081988678E-7</c:v>
                </c:pt>
              </c:numCache>
            </c:numRef>
          </c:val>
          <c:extLst>
            <c:ext xmlns:c16="http://schemas.microsoft.com/office/drawing/2014/chart" uri="{C3380CC4-5D6E-409C-BE32-E72D297353CC}">
              <c16:uniqueId val="{00000000-13B3-43B7-954F-3D8C4E8A4422}"/>
            </c:ext>
          </c:extLst>
        </c:ser>
        <c:dLbls>
          <c:showLegendKey val="0"/>
          <c:showVal val="0"/>
          <c:showCatName val="0"/>
          <c:showSerName val="0"/>
          <c:showPercent val="0"/>
          <c:showBubbleSize val="0"/>
        </c:dLbls>
        <c:gapWidth val="219"/>
        <c:overlap val="-27"/>
        <c:axId val="1935613599"/>
        <c:axId val="1935611935"/>
      </c:barChart>
      <c:catAx>
        <c:axId val="19356135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5611935"/>
        <c:crosses val="autoZero"/>
        <c:auto val="1"/>
        <c:lblAlgn val="ctr"/>
        <c:lblOffset val="100"/>
        <c:noMultiLvlLbl val="0"/>
      </c:catAx>
      <c:valAx>
        <c:axId val="19356119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Geometric Probability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56135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Hypergeometric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Hyper!$J$4:$J$24</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Hyper!$K$4:$K$24</c:f>
              <c:numCache>
                <c:formatCode>General</c:formatCode>
                <c:ptCount val="21"/>
                <c:pt idx="0">
                  <c:v>0.18915457645530248</c:v>
                </c:pt>
                <c:pt idx="1">
                  <c:v>0.32774307801661351</c:v>
                </c:pt>
                <c:pt idx="2">
                  <c:v>0.27032724612994374</c:v>
                </c:pt>
                <c:pt idx="3">
                  <c:v>0.14132429341883931</c:v>
                </c:pt>
                <c:pt idx="4">
                  <c:v>5.2604042550345814E-2</c:v>
                </c:pt>
                <c:pt idx="5">
                  <c:v>1.4846798851380495E-2</c:v>
                </c:pt>
                <c:pt idx="6">
                  <c:v>3.3040328859892166E-3</c:v>
                </c:pt>
                <c:pt idx="7">
                  <c:v>5.9523745166308354E-4</c:v>
                </c:pt>
                <c:pt idx="8">
                  <c:v>8.8443300600882531E-5</c:v>
                </c:pt>
                <c:pt idx="9">
                  <c:v>1.098694553912602E-5</c:v>
                </c:pt>
                <c:pt idx="10">
                  <c:v>1.1526844582817695E-6</c:v>
                </c:pt>
                <c:pt idx="11">
                  <c:v>1.0290294226589246E-7</c:v>
                </c:pt>
                <c:pt idx="12">
                  <c:v>7.8600571191104552E-9</c:v>
                </c:pt>
                <c:pt idx="13">
                  <c:v>5.1570510510001056E-10</c:v>
                </c:pt>
                <c:pt idx="14">
                  <c:v>2.9138090194863536E-11</c:v>
                </c:pt>
                <c:pt idx="15">
                  <c:v>1.4196698648503316E-12</c:v>
                </c:pt>
                <c:pt idx="16">
                  <c:v>5.9659109540624324E-14</c:v>
                </c:pt>
                <c:pt idx="17">
                  <c:v>2.1604850935386034E-15</c:v>
                </c:pt>
                <c:pt idx="18">
                  <c:v>6.7289315136429382E-17</c:v>
                </c:pt>
                <c:pt idx="19">
                  <c:v>1.7966851795092743E-18</c:v>
                </c:pt>
                <c:pt idx="20">
                  <c:v>4.0939901937640443E-20</c:v>
                </c:pt>
              </c:numCache>
            </c:numRef>
          </c:val>
          <c:extLst>
            <c:ext xmlns:c16="http://schemas.microsoft.com/office/drawing/2014/chart" uri="{C3380CC4-5D6E-409C-BE32-E72D297353CC}">
              <c16:uniqueId val="{00000000-0C75-4717-BBA2-65811539D947}"/>
            </c:ext>
          </c:extLst>
        </c:ser>
        <c:dLbls>
          <c:showLegendKey val="0"/>
          <c:showVal val="0"/>
          <c:showCatName val="0"/>
          <c:showSerName val="0"/>
          <c:showPercent val="0"/>
          <c:showBubbleSize val="0"/>
        </c:dLbls>
        <c:gapWidth val="219"/>
        <c:overlap val="-27"/>
        <c:axId val="1121248639"/>
        <c:axId val="1121244063"/>
      </c:barChart>
      <c:catAx>
        <c:axId val="1121248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1244063"/>
        <c:crosses val="autoZero"/>
        <c:auto val="1"/>
        <c:lblAlgn val="ctr"/>
        <c:lblOffset val="100"/>
        <c:noMultiLvlLbl val="0"/>
      </c:catAx>
      <c:valAx>
        <c:axId val="11212440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Hypergeometric Probability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12486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Poisson</a:t>
            </a:r>
            <a:r>
              <a:rPr lang="en-US" baseline="0"/>
              <a:t> Distribution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val>
            <c:numRef>
              <c:f>Poisson!$K$3:$K$153</c:f>
              <c:numCache>
                <c:formatCode>General</c:formatCode>
                <c:ptCount val="151"/>
                <c:pt idx="0">
                  <c:v>1.6458114310822737E-38</c:v>
                </c:pt>
                <c:pt idx="1">
                  <c:v>1.431855945041578E-36</c:v>
                </c:pt>
                <c:pt idx="2">
                  <c:v>6.2285733609308012E-35</c:v>
                </c:pt>
                <c:pt idx="3">
                  <c:v>1.8062862746699552E-33</c:v>
                </c:pt>
                <c:pt idx="4">
                  <c:v>3.9286726474071426E-32</c:v>
                </c:pt>
                <c:pt idx="5">
                  <c:v>6.8358904064884402E-31</c:v>
                </c:pt>
                <c:pt idx="6">
                  <c:v>9.9120410894081394E-30</c:v>
                </c:pt>
                <c:pt idx="7">
                  <c:v>1.2319251068264417E-28</c:v>
                </c:pt>
                <c:pt idx="8">
                  <c:v>1.3397185536737621E-27</c:v>
                </c:pt>
                <c:pt idx="9">
                  <c:v>1.2950612685513004E-26</c:v>
                </c:pt>
                <c:pt idx="10">
                  <c:v>1.1267033036396452E-25</c:v>
                </c:pt>
                <c:pt idx="11">
                  <c:v>8.9111988560588729E-25</c:v>
                </c:pt>
                <c:pt idx="12">
                  <c:v>6.4606191706427304E-24</c:v>
                </c:pt>
                <c:pt idx="13">
                  <c:v>4.3236451372762945E-23</c:v>
                </c:pt>
                <c:pt idx="14">
                  <c:v>2.6868366210216879E-22</c:v>
                </c:pt>
                <c:pt idx="15">
                  <c:v>1.5583652401925786E-21</c:v>
                </c:pt>
                <c:pt idx="16">
                  <c:v>8.4736109935471576E-21</c:v>
                </c:pt>
                <c:pt idx="17">
                  <c:v>4.3364950378741033E-20</c:v>
                </c:pt>
                <c:pt idx="18">
                  <c:v>2.0959726016391609E-19</c:v>
                </c:pt>
                <c:pt idx="19">
                  <c:v>9.5973482285582858E-19</c:v>
                </c:pt>
                <c:pt idx="20">
                  <c:v>4.1748464794228745E-18</c:v>
                </c:pt>
                <c:pt idx="21">
                  <c:v>1.7295792557609031E-17</c:v>
                </c:pt>
                <c:pt idx="22">
                  <c:v>6.8396997841453658E-17</c:v>
                </c:pt>
                <c:pt idx="23">
                  <c:v>2.5871907879158644E-16</c:v>
                </c:pt>
                <c:pt idx="24">
                  <c:v>9.3785666061950098E-16</c:v>
                </c:pt>
                <c:pt idx="25">
                  <c:v>3.2637411789558667E-15</c:v>
                </c:pt>
                <c:pt idx="26">
                  <c:v>1.0920980098813803E-14</c:v>
                </c:pt>
                <c:pt idx="27">
                  <c:v>3.5189824762844518E-14</c:v>
                </c:pt>
                <c:pt idx="28">
                  <c:v>1.0933981265598183E-13</c:v>
                </c:pt>
                <c:pt idx="29">
                  <c:v>3.2801943796794505E-13</c:v>
                </c:pt>
                <c:pt idx="30">
                  <c:v>9.5125637010703428E-13</c:v>
                </c:pt>
                <c:pt idx="31">
                  <c:v>2.6696549741713614E-12</c:v>
                </c:pt>
                <c:pt idx="32">
                  <c:v>7.2581244610283846E-12</c:v>
                </c:pt>
                <c:pt idx="33">
                  <c:v>1.9135055397256665E-11</c:v>
                </c:pt>
                <c:pt idx="34">
                  <c:v>4.8963229987097916E-11</c:v>
                </c:pt>
                <c:pt idx="35">
                  <c:v>1.2170860025364305E-10</c:v>
                </c:pt>
                <c:pt idx="36">
                  <c:v>2.9412911727963836E-10</c:v>
                </c:pt>
                <c:pt idx="37">
                  <c:v>6.9160089738725899E-10</c:v>
                </c:pt>
                <c:pt idx="38">
                  <c:v>1.5834020545445131E-9</c:v>
                </c:pt>
                <c:pt idx="39">
                  <c:v>3.5322045832146753E-9</c:v>
                </c:pt>
                <c:pt idx="40">
                  <c:v>7.6825449684919383E-9</c:v>
                </c:pt>
                <c:pt idx="41">
                  <c:v>1.6301985664848728E-8</c:v>
                </c:pt>
                <c:pt idx="42">
                  <c:v>3.3768398877186608E-8</c:v>
                </c:pt>
                <c:pt idx="43">
                  <c:v>6.8322109356168334E-8</c:v>
                </c:pt>
                <c:pt idx="44">
                  <c:v>1.3509144349969588E-7</c:v>
                </c:pt>
                <c:pt idx="45">
                  <c:v>2.6117679076607827E-7</c:v>
                </c:pt>
                <c:pt idx="46">
                  <c:v>4.9396479992714877E-7</c:v>
                </c:pt>
                <c:pt idx="47">
                  <c:v>9.1436037433323824E-7</c:v>
                </c:pt>
                <c:pt idx="48">
                  <c:v>1.6572781784789898E-6</c:v>
                </c:pt>
                <c:pt idx="49">
                  <c:v>2.9425143168912697E-6</c:v>
                </c:pt>
                <c:pt idx="50">
                  <c:v>5.1199749113908255E-6</c:v>
                </c:pt>
                <c:pt idx="51">
                  <c:v>8.7340748488431537E-6</c:v>
                </c:pt>
                <c:pt idx="52">
                  <c:v>1.4612779074025968E-5</c:v>
                </c:pt>
                <c:pt idx="53">
                  <c:v>2.3987014706420004E-5</c:v>
                </c:pt>
                <c:pt idx="54">
                  <c:v>3.864574591589898E-5</c:v>
                </c:pt>
                <c:pt idx="55">
                  <c:v>6.1130543539694935E-5</c:v>
                </c:pt>
                <c:pt idx="56">
                  <c:v>9.4970665856311691E-5</c:v>
                </c:pt>
                <c:pt idx="57">
                  <c:v>1.44955226833318E-4</c:v>
                </c:pt>
                <c:pt idx="58">
                  <c:v>2.1743284024997581E-4</c:v>
                </c:pt>
                <c:pt idx="59">
                  <c:v>3.2062130680928614E-4</c:v>
                </c:pt>
                <c:pt idx="60">
                  <c:v>4.6490089487346659E-4</c:v>
                </c:pt>
                <c:pt idx="61">
                  <c:v>6.6305537465559991E-4</c:v>
                </c:pt>
                <c:pt idx="62">
                  <c:v>9.3041641282317993E-4</c:v>
                </c:pt>
                <c:pt idx="63">
                  <c:v>1.2848607605653426E-3</c:v>
                </c:pt>
                <c:pt idx="64">
                  <c:v>1.7466075963935175E-3</c:v>
                </c:pt>
                <c:pt idx="65">
                  <c:v>2.3377670905574727E-3</c:v>
                </c:pt>
                <c:pt idx="66">
                  <c:v>3.0816020739166654E-3</c:v>
                </c:pt>
                <c:pt idx="67">
                  <c:v>4.0014832900111983E-3</c:v>
                </c:pt>
                <c:pt idx="68">
                  <c:v>5.1195447975143195E-3</c:v>
                </c:pt>
                <c:pt idx="69">
                  <c:v>6.4550782229528536E-3</c:v>
                </c:pt>
                <c:pt idx="70">
                  <c:v>8.0227400770985346E-3</c:v>
                </c:pt>
                <c:pt idx="71">
                  <c:v>9.8306815029235734E-3</c:v>
                </c:pt>
                <c:pt idx="72">
                  <c:v>1.1878740149365975E-2</c:v>
                </c:pt>
                <c:pt idx="73">
                  <c:v>1.4156854698559465E-2</c:v>
                </c:pt>
                <c:pt idx="74">
                  <c:v>1.6643869713171239E-2</c:v>
                </c:pt>
                <c:pt idx="75">
                  <c:v>1.9306888867278649E-2</c:v>
                </c:pt>
                <c:pt idx="76">
                  <c:v>2.2101306992805846E-2</c:v>
                </c:pt>
                <c:pt idx="77">
                  <c:v>2.4971606602261134E-2</c:v>
                </c:pt>
                <c:pt idx="78">
                  <c:v>2.7852945825598982E-2</c:v>
                </c:pt>
                <c:pt idx="79">
                  <c:v>3.0673497301608951E-2</c:v>
                </c:pt>
                <c:pt idx="80">
                  <c:v>3.3357428315499739E-2</c:v>
                </c:pt>
                <c:pt idx="81">
                  <c:v>3.5828348931462681E-2</c:v>
                </c:pt>
                <c:pt idx="82">
                  <c:v>3.8013004354112867E-2</c:v>
                </c:pt>
                <c:pt idx="83">
                  <c:v>3.9844956371178533E-2</c:v>
                </c:pt>
                <c:pt idx="84">
                  <c:v>4.1267990527292048E-2</c:v>
                </c:pt>
                <c:pt idx="85">
                  <c:v>4.2239002069110687E-2</c:v>
                </c:pt>
                <c:pt idx="86">
                  <c:v>4.2730153255960815E-2</c:v>
                </c:pt>
                <c:pt idx="87">
                  <c:v>4.2730153255960822E-2</c:v>
                </c:pt>
                <c:pt idx="88">
                  <c:v>4.2244583332597625E-2</c:v>
                </c:pt>
                <c:pt idx="89">
                  <c:v>4.1295266853213421E-2</c:v>
                </c:pt>
                <c:pt idx="90">
                  <c:v>3.9918757958106288E-2</c:v>
                </c:pt>
                <c:pt idx="91">
                  <c:v>3.8164087278629119E-2</c:v>
                </c:pt>
                <c:pt idx="92">
                  <c:v>3.6089952100442739E-2</c:v>
                </c:pt>
                <c:pt idx="93">
                  <c:v>3.3761568093962586E-2</c:v>
                </c:pt>
                <c:pt idx="94">
                  <c:v>3.1247408767816433E-2</c:v>
                </c:pt>
                <c:pt idx="95">
                  <c:v>2.8616048029474005E-2</c:v>
                </c:pt>
                <c:pt idx="96">
                  <c:v>2.5933293526710758E-2</c:v>
                </c:pt>
                <c:pt idx="97">
                  <c:v>2.3259758111585961E-2</c:v>
                </c:pt>
                <c:pt idx="98">
                  <c:v>2.064896893579566E-2</c:v>
                </c:pt>
                <c:pt idx="99">
                  <c:v>1.8146063610244706E-2</c:v>
                </c:pt>
                <c:pt idx="100">
                  <c:v>1.5787075340912896E-2</c:v>
                </c:pt>
                <c:pt idx="101">
                  <c:v>1.3598767867915078E-2</c:v>
                </c:pt>
                <c:pt idx="102">
                  <c:v>1.1598949063809889E-2</c:v>
                </c:pt>
                <c:pt idx="103">
                  <c:v>9.7971705684608227E-3</c:v>
                </c:pt>
                <c:pt idx="104">
                  <c:v>8.1957099947700916E-3</c:v>
                </c:pt>
                <c:pt idx="105">
                  <c:v>6.7907311385237918E-3</c:v>
                </c:pt>
                <c:pt idx="106">
                  <c:v>5.5735246136940468E-3</c:v>
                </c:pt>
                <c:pt idx="107">
                  <c:v>4.5317443120689999E-3</c:v>
                </c:pt>
                <c:pt idx="108">
                  <c:v>3.6505718069444761E-3</c:v>
                </c:pt>
                <c:pt idx="109">
                  <c:v>2.9137591486621019E-3</c:v>
                </c:pt>
                <c:pt idx="110">
                  <c:v>2.3045185993963895E-3</c:v>
                </c:pt>
                <c:pt idx="111">
                  <c:v>1.8062443076350078E-3</c:v>
                </c:pt>
                <c:pt idx="112">
                  <c:v>1.4030647746807697E-3</c:v>
                </c:pt>
                <c:pt idx="113">
                  <c:v>1.0802357114798838E-3</c:v>
                </c:pt>
                <c:pt idx="114">
                  <c:v>8.2439041139254236E-4</c:v>
                </c:pt>
                <c:pt idx="115">
                  <c:v>6.2366926774914142E-4</c:v>
                </c:pt>
                <c:pt idx="116">
                  <c:v>4.6775195081185522E-4</c:v>
                </c:pt>
                <c:pt idx="117">
                  <c:v>3.4781555316778774E-4</c:v>
                </c:pt>
                <c:pt idx="118">
                  <c:v>2.5644028072540541E-4</c:v>
                </c:pt>
                <c:pt idx="119">
                  <c:v>1.8748154977403533E-4</c:v>
                </c:pt>
                <c:pt idx="120">
                  <c:v>1.3592412358617503E-4</c:v>
                </c:pt>
                <c:pt idx="121">
                  <c:v>9.7730568198324032E-5</c:v>
                </c:pt>
                <c:pt idx="122">
                  <c:v>6.9693110108641116E-5</c:v>
                </c:pt>
                <c:pt idx="123">
                  <c:v>4.9295126662209788E-5</c:v>
                </c:pt>
                <c:pt idx="124">
                  <c:v>3.4586096932356785E-5</c:v>
                </c:pt>
                <c:pt idx="125">
                  <c:v>2.4071923464920463E-5</c:v>
                </c:pt>
                <c:pt idx="126">
                  <c:v>1.6621090011492636E-5</c:v>
                </c:pt>
                <c:pt idx="127">
                  <c:v>1.1386101031494871E-5</c:v>
                </c:pt>
                <c:pt idx="128">
                  <c:v>7.7389905448442085E-6</c:v>
                </c:pt>
                <c:pt idx="129">
                  <c:v>5.2193192046623568E-6</c:v>
                </c:pt>
                <c:pt idx="130">
                  <c:v>3.4929290061971253E-6</c:v>
                </c:pt>
                <c:pt idx="131">
                  <c:v>2.3197314773980802E-6</c:v>
                </c:pt>
                <c:pt idx="132">
                  <c:v>1.5289139282851136E-6</c:v>
                </c:pt>
                <c:pt idx="133">
                  <c:v>1.000116629780481E-6</c:v>
                </c:pt>
                <c:pt idx="134">
                  <c:v>6.4932945366345219E-7</c:v>
                </c:pt>
                <c:pt idx="135">
                  <c:v>4.1845675902755732E-7</c:v>
                </c:pt>
                <c:pt idx="136">
                  <c:v>2.6768925026027222E-7</c:v>
                </c:pt>
                <c:pt idx="137">
                  <c:v>1.6999244359594165E-7</c:v>
                </c:pt>
                <c:pt idx="138">
                  <c:v>1.0716914922352757E-7</c:v>
                </c:pt>
                <c:pt idx="139">
                  <c:v>6.7077093398898989E-8</c:v>
                </c:pt>
                <c:pt idx="140">
                  <c:v>4.1683622326458518E-8</c:v>
                </c:pt>
                <c:pt idx="141">
                  <c:v>2.5719681861006277E-8</c:v>
                </c:pt>
                <c:pt idx="142">
                  <c:v>1.5757833252870021E-8</c:v>
                </c:pt>
                <c:pt idx="143">
                  <c:v>9.5869335174802656E-9</c:v>
                </c:pt>
                <c:pt idx="144">
                  <c:v>5.7921056668110534E-9</c:v>
                </c:pt>
                <c:pt idx="145">
                  <c:v>3.4752634000866092E-9</c:v>
                </c:pt>
                <c:pt idx="146">
                  <c:v>2.0708761356680886E-9</c:v>
                </c:pt>
                <c:pt idx="147">
                  <c:v>1.225620570089241E-9</c:v>
                </c:pt>
                <c:pt idx="148">
                  <c:v>7.2046614593085704E-10</c:v>
                </c:pt>
                <c:pt idx="149">
                  <c:v>4.2067486373143914E-10</c:v>
                </c:pt>
                <c:pt idx="150">
                  <c:v>2.4399142096423681E-10</c:v>
                </c:pt>
              </c:numCache>
            </c:numRef>
          </c:val>
          <c:extLst>
            <c:ext xmlns:c16="http://schemas.microsoft.com/office/drawing/2014/chart" uri="{C3380CC4-5D6E-409C-BE32-E72D297353CC}">
              <c16:uniqueId val="{00000000-67E4-4595-AE66-F37A7F81BD6D}"/>
            </c:ext>
          </c:extLst>
        </c:ser>
        <c:dLbls>
          <c:showLegendKey val="0"/>
          <c:showVal val="0"/>
          <c:showCatName val="0"/>
          <c:showSerName val="0"/>
          <c:showPercent val="0"/>
          <c:showBubbleSize val="0"/>
        </c:dLbls>
        <c:gapWidth val="219"/>
        <c:overlap val="-27"/>
        <c:axId val="1806135376"/>
        <c:axId val="1806130800"/>
      </c:barChart>
      <c:catAx>
        <c:axId val="1806135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 (Millions)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6130800"/>
        <c:crosses val="autoZero"/>
        <c:auto val="1"/>
        <c:lblAlgn val="ctr"/>
        <c:lblOffset val="100"/>
        <c:noMultiLvlLbl val="0"/>
      </c:catAx>
      <c:valAx>
        <c:axId val="180613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Poisson Probability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61353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Probability</a:t>
            </a:r>
            <a:r>
              <a:rPr lang="en-US" baseline="0"/>
              <a:t> of Buying Apple at $130 or Less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Total Probability</c:v>
          </c:tx>
          <c:spPr>
            <a:solidFill>
              <a:schemeClr val="accent1"/>
            </a:solidFill>
            <a:ln>
              <a:noFill/>
            </a:ln>
            <a:effectLst/>
          </c:spPr>
          <c:invertIfNegative val="0"/>
          <c:cat>
            <c:numRef>
              <c:f>Uniform!$G$6:$G$6075</c:f>
              <c:numCache>
                <c:formatCode>General</c:formatCode>
                <c:ptCount val="6070"/>
                <c:pt idx="0">
                  <c:v>122.25</c:v>
                </c:pt>
                <c:pt idx="1">
                  <c:v>122.26</c:v>
                </c:pt>
                <c:pt idx="2">
                  <c:v>122.27</c:v>
                </c:pt>
                <c:pt idx="3">
                  <c:v>122.28</c:v>
                </c:pt>
                <c:pt idx="4">
                  <c:v>122.29</c:v>
                </c:pt>
                <c:pt idx="5">
                  <c:v>122.3</c:v>
                </c:pt>
                <c:pt idx="6">
                  <c:v>122.31</c:v>
                </c:pt>
                <c:pt idx="7">
                  <c:v>122.32</c:v>
                </c:pt>
                <c:pt idx="8">
                  <c:v>122.33</c:v>
                </c:pt>
                <c:pt idx="9">
                  <c:v>122.34</c:v>
                </c:pt>
                <c:pt idx="10">
                  <c:v>122.35</c:v>
                </c:pt>
                <c:pt idx="11">
                  <c:v>122.36</c:v>
                </c:pt>
                <c:pt idx="12">
                  <c:v>122.37</c:v>
                </c:pt>
                <c:pt idx="13">
                  <c:v>122.38</c:v>
                </c:pt>
                <c:pt idx="14">
                  <c:v>122.39</c:v>
                </c:pt>
                <c:pt idx="15">
                  <c:v>122.4</c:v>
                </c:pt>
                <c:pt idx="16">
                  <c:v>122.41</c:v>
                </c:pt>
                <c:pt idx="17">
                  <c:v>122.42</c:v>
                </c:pt>
                <c:pt idx="18">
                  <c:v>122.43</c:v>
                </c:pt>
                <c:pt idx="19">
                  <c:v>122.44</c:v>
                </c:pt>
                <c:pt idx="20">
                  <c:v>122.45</c:v>
                </c:pt>
                <c:pt idx="21">
                  <c:v>122.46</c:v>
                </c:pt>
                <c:pt idx="22">
                  <c:v>122.47</c:v>
                </c:pt>
                <c:pt idx="23">
                  <c:v>122.48</c:v>
                </c:pt>
                <c:pt idx="24">
                  <c:v>122.49</c:v>
                </c:pt>
                <c:pt idx="25">
                  <c:v>122.5</c:v>
                </c:pt>
                <c:pt idx="26">
                  <c:v>122.51</c:v>
                </c:pt>
                <c:pt idx="27">
                  <c:v>122.52</c:v>
                </c:pt>
                <c:pt idx="28">
                  <c:v>122.53</c:v>
                </c:pt>
                <c:pt idx="29">
                  <c:v>122.54</c:v>
                </c:pt>
                <c:pt idx="30">
                  <c:v>122.55</c:v>
                </c:pt>
                <c:pt idx="31">
                  <c:v>122.56</c:v>
                </c:pt>
                <c:pt idx="32">
                  <c:v>122.57</c:v>
                </c:pt>
                <c:pt idx="33">
                  <c:v>122.58</c:v>
                </c:pt>
                <c:pt idx="34">
                  <c:v>122.59</c:v>
                </c:pt>
                <c:pt idx="35">
                  <c:v>122.6</c:v>
                </c:pt>
                <c:pt idx="36">
                  <c:v>122.61</c:v>
                </c:pt>
                <c:pt idx="37">
                  <c:v>122.62</c:v>
                </c:pt>
                <c:pt idx="38">
                  <c:v>122.63</c:v>
                </c:pt>
                <c:pt idx="39">
                  <c:v>122.64</c:v>
                </c:pt>
                <c:pt idx="40">
                  <c:v>122.65</c:v>
                </c:pt>
                <c:pt idx="41">
                  <c:v>122.66</c:v>
                </c:pt>
                <c:pt idx="42">
                  <c:v>122.67</c:v>
                </c:pt>
                <c:pt idx="43">
                  <c:v>122.68</c:v>
                </c:pt>
                <c:pt idx="44">
                  <c:v>122.69</c:v>
                </c:pt>
                <c:pt idx="45">
                  <c:v>122.7</c:v>
                </c:pt>
                <c:pt idx="46">
                  <c:v>122.71</c:v>
                </c:pt>
                <c:pt idx="47">
                  <c:v>122.72</c:v>
                </c:pt>
                <c:pt idx="48">
                  <c:v>122.73</c:v>
                </c:pt>
                <c:pt idx="49">
                  <c:v>122.74</c:v>
                </c:pt>
                <c:pt idx="50">
                  <c:v>122.75</c:v>
                </c:pt>
                <c:pt idx="51">
                  <c:v>122.76</c:v>
                </c:pt>
                <c:pt idx="52">
                  <c:v>122.77</c:v>
                </c:pt>
                <c:pt idx="53">
                  <c:v>122.78</c:v>
                </c:pt>
                <c:pt idx="54">
                  <c:v>122.79</c:v>
                </c:pt>
                <c:pt idx="55">
                  <c:v>122.8</c:v>
                </c:pt>
                <c:pt idx="56">
                  <c:v>122.81</c:v>
                </c:pt>
                <c:pt idx="57">
                  <c:v>122.82</c:v>
                </c:pt>
                <c:pt idx="58">
                  <c:v>122.83</c:v>
                </c:pt>
                <c:pt idx="59">
                  <c:v>122.84</c:v>
                </c:pt>
                <c:pt idx="60">
                  <c:v>122.85</c:v>
                </c:pt>
                <c:pt idx="61">
                  <c:v>122.86</c:v>
                </c:pt>
                <c:pt idx="62">
                  <c:v>122.87</c:v>
                </c:pt>
                <c:pt idx="63">
                  <c:v>122.88</c:v>
                </c:pt>
                <c:pt idx="64">
                  <c:v>122.89</c:v>
                </c:pt>
                <c:pt idx="65">
                  <c:v>122.9</c:v>
                </c:pt>
                <c:pt idx="66">
                  <c:v>122.91</c:v>
                </c:pt>
                <c:pt idx="67">
                  <c:v>122.92</c:v>
                </c:pt>
                <c:pt idx="68">
                  <c:v>122.93</c:v>
                </c:pt>
                <c:pt idx="69">
                  <c:v>122.94</c:v>
                </c:pt>
                <c:pt idx="70">
                  <c:v>122.95</c:v>
                </c:pt>
                <c:pt idx="71">
                  <c:v>122.96</c:v>
                </c:pt>
                <c:pt idx="72">
                  <c:v>122.97</c:v>
                </c:pt>
                <c:pt idx="73">
                  <c:v>122.98</c:v>
                </c:pt>
                <c:pt idx="74">
                  <c:v>122.99</c:v>
                </c:pt>
                <c:pt idx="75">
                  <c:v>123</c:v>
                </c:pt>
                <c:pt idx="76">
                  <c:v>123.01</c:v>
                </c:pt>
                <c:pt idx="77">
                  <c:v>123.02</c:v>
                </c:pt>
                <c:pt idx="78">
                  <c:v>123.03</c:v>
                </c:pt>
                <c:pt idx="79">
                  <c:v>123.04</c:v>
                </c:pt>
                <c:pt idx="80">
                  <c:v>123.05</c:v>
                </c:pt>
                <c:pt idx="81">
                  <c:v>123.06</c:v>
                </c:pt>
                <c:pt idx="82">
                  <c:v>123.07</c:v>
                </c:pt>
                <c:pt idx="83">
                  <c:v>123.08</c:v>
                </c:pt>
                <c:pt idx="84">
                  <c:v>123.09</c:v>
                </c:pt>
                <c:pt idx="85">
                  <c:v>123.1</c:v>
                </c:pt>
                <c:pt idx="86">
                  <c:v>123.11</c:v>
                </c:pt>
                <c:pt idx="87">
                  <c:v>123.12</c:v>
                </c:pt>
                <c:pt idx="88">
                  <c:v>123.13</c:v>
                </c:pt>
                <c:pt idx="89">
                  <c:v>123.14</c:v>
                </c:pt>
                <c:pt idx="90">
                  <c:v>123.15</c:v>
                </c:pt>
                <c:pt idx="91">
                  <c:v>123.16</c:v>
                </c:pt>
                <c:pt idx="92">
                  <c:v>123.17</c:v>
                </c:pt>
                <c:pt idx="93">
                  <c:v>123.18</c:v>
                </c:pt>
                <c:pt idx="94">
                  <c:v>123.19</c:v>
                </c:pt>
                <c:pt idx="95">
                  <c:v>123.2</c:v>
                </c:pt>
                <c:pt idx="96">
                  <c:v>123.21</c:v>
                </c:pt>
                <c:pt idx="97">
                  <c:v>123.22</c:v>
                </c:pt>
                <c:pt idx="98">
                  <c:v>123.23</c:v>
                </c:pt>
                <c:pt idx="99">
                  <c:v>123.24</c:v>
                </c:pt>
                <c:pt idx="100">
                  <c:v>123.25</c:v>
                </c:pt>
                <c:pt idx="101">
                  <c:v>123.26</c:v>
                </c:pt>
                <c:pt idx="102">
                  <c:v>123.27</c:v>
                </c:pt>
                <c:pt idx="103">
                  <c:v>123.28</c:v>
                </c:pt>
                <c:pt idx="104">
                  <c:v>123.29</c:v>
                </c:pt>
                <c:pt idx="105">
                  <c:v>123.3</c:v>
                </c:pt>
                <c:pt idx="106">
                  <c:v>123.31</c:v>
                </c:pt>
                <c:pt idx="107">
                  <c:v>123.32</c:v>
                </c:pt>
                <c:pt idx="108">
                  <c:v>123.33</c:v>
                </c:pt>
                <c:pt idx="109">
                  <c:v>123.34</c:v>
                </c:pt>
                <c:pt idx="110">
                  <c:v>123.35</c:v>
                </c:pt>
                <c:pt idx="111">
                  <c:v>123.36</c:v>
                </c:pt>
                <c:pt idx="112">
                  <c:v>123.37</c:v>
                </c:pt>
                <c:pt idx="113">
                  <c:v>123.38</c:v>
                </c:pt>
                <c:pt idx="114">
                  <c:v>123.39</c:v>
                </c:pt>
                <c:pt idx="115">
                  <c:v>123.4</c:v>
                </c:pt>
                <c:pt idx="116">
                  <c:v>123.41</c:v>
                </c:pt>
                <c:pt idx="117">
                  <c:v>123.42</c:v>
                </c:pt>
                <c:pt idx="118">
                  <c:v>123.43</c:v>
                </c:pt>
                <c:pt idx="119">
                  <c:v>123.44</c:v>
                </c:pt>
                <c:pt idx="120">
                  <c:v>123.45</c:v>
                </c:pt>
                <c:pt idx="121">
                  <c:v>123.46</c:v>
                </c:pt>
                <c:pt idx="122">
                  <c:v>123.47</c:v>
                </c:pt>
                <c:pt idx="123">
                  <c:v>123.48</c:v>
                </c:pt>
                <c:pt idx="124">
                  <c:v>123.49</c:v>
                </c:pt>
                <c:pt idx="125">
                  <c:v>123.5</c:v>
                </c:pt>
                <c:pt idx="126">
                  <c:v>123.51</c:v>
                </c:pt>
                <c:pt idx="127">
                  <c:v>123.52</c:v>
                </c:pt>
                <c:pt idx="128">
                  <c:v>123.53</c:v>
                </c:pt>
                <c:pt idx="129">
                  <c:v>123.54</c:v>
                </c:pt>
                <c:pt idx="130">
                  <c:v>123.55</c:v>
                </c:pt>
                <c:pt idx="131">
                  <c:v>123.56</c:v>
                </c:pt>
                <c:pt idx="132">
                  <c:v>123.57</c:v>
                </c:pt>
                <c:pt idx="133">
                  <c:v>123.58</c:v>
                </c:pt>
                <c:pt idx="134">
                  <c:v>123.59</c:v>
                </c:pt>
                <c:pt idx="135">
                  <c:v>123.6</c:v>
                </c:pt>
                <c:pt idx="136">
                  <c:v>123.61</c:v>
                </c:pt>
                <c:pt idx="137">
                  <c:v>123.62</c:v>
                </c:pt>
                <c:pt idx="138">
                  <c:v>123.63</c:v>
                </c:pt>
                <c:pt idx="139">
                  <c:v>123.64</c:v>
                </c:pt>
                <c:pt idx="140">
                  <c:v>123.65</c:v>
                </c:pt>
                <c:pt idx="141">
                  <c:v>123.66</c:v>
                </c:pt>
                <c:pt idx="142">
                  <c:v>123.67</c:v>
                </c:pt>
                <c:pt idx="143">
                  <c:v>123.68</c:v>
                </c:pt>
                <c:pt idx="144">
                  <c:v>123.69</c:v>
                </c:pt>
                <c:pt idx="145">
                  <c:v>123.7</c:v>
                </c:pt>
                <c:pt idx="146">
                  <c:v>123.71</c:v>
                </c:pt>
                <c:pt idx="147">
                  <c:v>123.72</c:v>
                </c:pt>
                <c:pt idx="148">
                  <c:v>123.73</c:v>
                </c:pt>
                <c:pt idx="149">
                  <c:v>123.74</c:v>
                </c:pt>
                <c:pt idx="150">
                  <c:v>123.75</c:v>
                </c:pt>
                <c:pt idx="151">
                  <c:v>123.76</c:v>
                </c:pt>
                <c:pt idx="152">
                  <c:v>123.77</c:v>
                </c:pt>
                <c:pt idx="153">
                  <c:v>123.78</c:v>
                </c:pt>
                <c:pt idx="154">
                  <c:v>123.79</c:v>
                </c:pt>
                <c:pt idx="155">
                  <c:v>123.8</c:v>
                </c:pt>
                <c:pt idx="156">
                  <c:v>123.81</c:v>
                </c:pt>
                <c:pt idx="157">
                  <c:v>123.82</c:v>
                </c:pt>
                <c:pt idx="158">
                  <c:v>123.83</c:v>
                </c:pt>
                <c:pt idx="159">
                  <c:v>123.84</c:v>
                </c:pt>
                <c:pt idx="160">
                  <c:v>123.85</c:v>
                </c:pt>
                <c:pt idx="161">
                  <c:v>123.86</c:v>
                </c:pt>
                <c:pt idx="162">
                  <c:v>123.87</c:v>
                </c:pt>
                <c:pt idx="163">
                  <c:v>123.88</c:v>
                </c:pt>
                <c:pt idx="164">
                  <c:v>123.89</c:v>
                </c:pt>
                <c:pt idx="165">
                  <c:v>123.9</c:v>
                </c:pt>
                <c:pt idx="166">
                  <c:v>123.91</c:v>
                </c:pt>
                <c:pt idx="167">
                  <c:v>123.92</c:v>
                </c:pt>
                <c:pt idx="168">
                  <c:v>123.93</c:v>
                </c:pt>
                <c:pt idx="169">
                  <c:v>123.94</c:v>
                </c:pt>
                <c:pt idx="170">
                  <c:v>123.95</c:v>
                </c:pt>
                <c:pt idx="171">
                  <c:v>123.96</c:v>
                </c:pt>
                <c:pt idx="172">
                  <c:v>123.97</c:v>
                </c:pt>
                <c:pt idx="173">
                  <c:v>123.98</c:v>
                </c:pt>
                <c:pt idx="174">
                  <c:v>123.99</c:v>
                </c:pt>
                <c:pt idx="175">
                  <c:v>124</c:v>
                </c:pt>
                <c:pt idx="176">
                  <c:v>124.01</c:v>
                </c:pt>
                <c:pt idx="177">
                  <c:v>124.02</c:v>
                </c:pt>
                <c:pt idx="178">
                  <c:v>124.03</c:v>
                </c:pt>
                <c:pt idx="179">
                  <c:v>124.04</c:v>
                </c:pt>
                <c:pt idx="180">
                  <c:v>124.05</c:v>
                </c:pt>
                <c:pt idx="181">
                  <c:v>124.06</c:v>
                </c:pt>
                <c:pt idx="182">
                  <c:v>124.07</c:v>
                </c:pt>
                <c:pt idx="183">
                  <c:v>124.08</c:v>
                </c:pt>
                <c:pt idx="184">
                  <c:v>124.09</c:v>
                </c:pt>
                <c:pt idx="185">
                  <c:v>124.1</c:v>
                </c:pt>
                <c:pt idx="186">
                  <c:v>124.11</c:v>
                </c:pt>
                <c:pt idx="187">
                  <c:v>124.12</c:v>
                </c:pt>
                <c:pt idx="188">
                  <c:v>124.13</c:v>
                </c:pt>
                <c:pt idx="189">
                  <c:v>124.14</c:v>
                </c:pt>
                <c:pt idx="190">
                  <c:v>124.15</c:v>
                </c:pt>
                <c:pt idx="191">
                  <c:v>124.16</c:v>
                </c:pt>
                <c:pt idx="192">
                  <c:v>124.17</c:v>
                </c:pt>
                <c:pt idx="193">
                  <c:v>124.18</c:v>
                </c:pt>
                <c:pt idx="194">
                  <c:v>124.19</c:v>
                </c:pt>
                <c:pt idx="195">
                  <c:v>124.2</c:v>
                </c:pt>
                <c:pt idx="196">
                  <c:v>124.21</c:v>
                </c:pt>
                <c:pt idx="197">
                  <c:v>124.22</c:v>
                </c:pt>
                <c:pt idx="198">
                  <c:v>124.23</c:v>
                </c:pt>
                <c:pt idx="199">
                  <c:v>124.24</c:v>
                </c:pt>
                <c:pt idx="200">
                  <c:v>124.25</c:v>
                </c:pt>
                <c:pt idx="201">
                  <c:v>124.26</c:v>
                </c:pt>
                <c:pt idx="202">
                  <c:v>124.27</c:v>
                </c:pt>
                <c:pt idx="203">
                  <c:v>124.28</c:v>
                </c:pt>
                <c:pt idx="204">
                  <c:v>124.29</c:v>
                </c:pt>
                <c:pt idx="205">
                  <c:v>124.3</c:v>
                </c:pt>
                <c:pt idx="206">
                  <c:v>124.31</c:v>
                </c:pt>
                <c:pt idx="207">
                  <c:v>124.32</c:v>
                </c:pt>
                <c:pt idx="208">
                  <c:v>124.33</c:v>
                </c:pt>
                <c:pt idx="209">
                  <c:v>124.34</c:v>
                </c:pt>
                <c:pt idx="210">
                  <c:v>124.35</c:v>
                </c:pt>
                <c:pt idx="211">
                  <c:v>124.36</c:v>
                </c:pt>
                <c:pt idx="212">
                  <c:v>124.37</c:v>
                </c:pt>
                <c:pt idx="213">
                  <c:v>124.38</c:v>
                </c:pt>
                <c:pt idx="214">
                  <c:v>124.39</c:v>
                </c:pt>
                <c:pt idx="215">
                  <c:v>124.4</c:v>
                </c:pt>
                <c:pt idx="216">
                  <c:v>124.41</c:v>
                </c:pt>
                <c:pt idx="217">
                  <c:v>124.42</c:v>
                </c:pt>
                <c:pt idx="218">
                  <c:v>124.43</c:v>
                </c:pt>
                <c:pt idx="219">
                  <c:v>124.44</c:v>
                </c:pt>
                <c:pt idx="220">
                  <c:v>124.45</c:v>
                </c:pt>
                <c:pt idx="221">
                  <c:v>124.46</c:v>
                </c:pt>
                <c:pt idx="222">
                  <c:v>124.47</c:v>
                </c:pt>
                <c:pt idx="223">
                  <c:v>124.48</c:v>
                </c:pt>
                <c:pt idx="224">
                  <c:v>124.49</c:v>
                </c:pt>
                <c:pt idx="225">
                  <c:v>124.5</c:v>
                </c:pt>
                <c:pt idx="226">
                  <c:v>124.51</c:v>
                </c:pt>
                <c:pt idx="227">
                  <c:v>124.52</c:v>
                </c:pt>
                <c:pt idx="228">
                  <c:v>124.53</c:v>
                </c:pt>
                <c:pt idx="229">
                  <c:v>124.54</c:v>
                </c:pt>
                <c:pt idx="230">
                  <c:v>124.55</c:v>
                </c:pt>
                <c:pt idx="231">
                  <c:v>124.56</c:v>
                </c:pt>
                <c:pt idx="232">
                  <c:v>124.57</c:v>
                </c:pt>
                <c:pt idx="233">
                  <c:v>124.58</c:v>
                </c:pt>
                <c:pt idx="234">
                  <c:v>124.59</c:v>
                </c:pt>
                <c:pt idx="235">
                  <c:v>124.6</c:v>
                </c:pt>
                <c:pt idx="236">
                  <c:v>124.61</c:v>
                </c:pt>
                <c:pt idx="237">
                  <c:v>124.62</c:v>
                </c:pt>
                <c:pt idx="238">
                  <c:v>124.63</c:v>
                </c:pt>
                <c:pt idx="239">
                  <c:v>124.64</c:v>
                </c:pt>
                <c:pt idx="240">
                  <c:v>124.65</c:v>
                </c:pt>
                <c:pt idx="241">
                  <c:v>124.66</c:v>
                </c:pt>
                <c:pt idx="242">
                  <c:v>124.67</c:v>
                </c:pt>
                <c:pt idx="243">
                  <c:v>124.68</c:v>
                </c:pt>
                <c:pt idx="244">
                  <c:v>124.69</c:v>
                </c:pt>
                <c:pt idx="245">
                  <c:v>124.7</c:v>
                </c:pt>
                <c:pt idx="246">
                  <c:v>124.71</c:v>
                </c:pt>
                <c:pt idx="247">
                  <c:v>124.72</c:v>
                </c:pt>
                <c:pt idx="248">
                  <c:v>124.73</c:v>
                </c:pt>
                <c:pt idx="249">
                  <c:v>124.74</c:v>
                </c:pt>
                <c:pt idx="250">
                  <c:v>124.75</c:v>
                </c:pt>
                <c:pt idx="251">
                  <c:v>124.76</c:v>
                </c:pt>
                <c:pt idx="252">
                  <c:v>124.77</c:v>
                </c:pt>
                <c:pt idx="253">
                  <c:v>124.78</c:v>
                </c:pt>
                <c:pt idx="254">
                  <c:v>124.79</c:v>
                </c:pt>
                <c:pt idx="255">
                  <c:v>124.8</c:v>
                </c:pt>
                <c:pt idx="256">
                  <c:v>124.81</c:v>
                </c:pt>
                <c:pt idx="257">
                  <c:v>124.82</c:v>
                </c:pt>
                <c:pt idx="258">
                  <c:v>124.83</c:v>
                </c:pt>
                <c:pt idx="259">
                  <c:v>124.84</c:v>
                </c:pt>
                <c:pt idx="260">
                  <c:v>124.85</c:v>
                </c:pt>
                <c:pt idx="261">
                  <c:v>124.86</c:v>
                </c:pt>
                <c:pt idx="262">
                  <c:v>124.87</c:v>
                </c:pt>
                <c:pt idx="263">
                  <c:v>124.88</c:v>
                </c:pt>
                <c:pt idx="264">
                  <c:v>124.89</c:v>
                </c:pt>
                <c:pt idx="265">
                  <c:v>124.9</c:v>
                </c:pt>
                <c:pt idx="266">
                  <c:v>124.91</c:v>
                </c:pt>
                <c:pt idx="267">
                  <c:v>124.92</c:v>
                </c:pt>
                <c:pt idx="268">
                  <c:v>124.93</c:v>
                </c:pt>
                <c:pt idx="269">
                  <c:v>124.94</c:v>
                </c:pt>
                <c:pt idx="270">
                  <c:v>124.95</c:v>
                </c:pt>
                <c:pt idx="271">
                  <c:v>124.96</c:v>
                </c:pt>
                <c:pt idx="272">
                  <c:v>124.97</c:v>
                </c:pt>
                <c:pt idx="273">
                  <c:v>124.98</c:v>
                </c:pt>
                <c:pt idx="274">
                  <c:v>124.99</c:v>
                </c:pt>
                <c:pt idx="275">
                  <c:v>125</c:v>
                </c:pt>
                <c:pt idx="276">
                  <c:v>125.01</c:v>
                </c:pt>
                <c:pt idx="277">
                  <c:v>125.02</c:v>
                </c:pt>
                <c:pt idx="278">
                  <c:v>125.03</c:v>
                </c:pt>
                <c:pt idx="279">
                  <c:v>125.04</c:v>
                </c:pt>
                <c:pt idx="280">
                  <c:v>125.05</c:v>
                </c:pt>
                <c:pt idx="281">
                  <c:v>125.06</c:v>
                </c:pt>
                <c:pt idx="282">
                  <c:v>125.07</c:v>
                </c:pt>
                <c:pt idx="283">
                  <c:v>125.08</c:v>
                </c:pt>
                <c:pt idx="284">
                  <c:v>125.09</c:v>
                </c:pt>
                <c:pt idx="285">
                  <c:v>125.1</c:v>
                </c:pt>
                <c:pt idx="286">
                  <c:v>125.11</c:v>
                </c:pt>
                <c:pt idx="287">
                  <c:v>125.12</c:v>
                </c:pt>
                <c:pt idx="288">
                  <c:v>125.13</c:v>
                </c:pt>
                <c:pt idx="289">
                  <c:v>125.14</c:v>
                </c:pt>
                <c:pt idx="290">
                  <c:v>125.15</c:v>
                </c:pt>
                <c:pt idx="291">
                  <c:v>125.16</c:v>
                </c:pt>
                <c:pt idx="292">
                  <c:v>125.17</c:v>
                </c:pt>
                <c:pt idx="293">
                  <c:v>125.18</c:v>
                </c:pt>
                <c:pt idx="294">
                  <c:v>125.19</c:v>
                </c:pt>
                <c:pt idx="295">
                  <c:v>125.2</c:v>
                </c:pt>
                <c:pt idx="296">
                  <c:v>125.21</c:v>
                </c:pt>
                <c:pt idx="297">
                  <c:v>125.22</c:v>
                </c:pt>
                <c:pt idx="298">
                  <c:v>125.23</c:v>
                </c:pt>
                <c:pt idx="299">
                  <c:v>125.24</c:v>
                </c:pt>
                <c:pt idx="300">
                  <c:v>125.25</c:v>
                </c:pt>
                <c:pt idx="301">
                  <c:v>125.26</c:v>
                </c:pt>
                <c:pt idx="302">
                  <c:v>125.27</c:v>
                </c:pt>
                <c:pt idx="303">
                  <c:v>125.28</c:v>
                </c:pt>
                <c:pt idx="304">
                  <c:v>125.29</c:v>
                </c:pt>
                <c:pt idx="305">
                  <c:v>125.3</c:v>
                </c:pt>
                <c:pt idx="306">
                  <c:v>125.31</c:v>
                </c:pt>
                <c:pt idx="307">
                  <c:v>125.32</c:v>
                </c:pt>
                <c:pt idx="308">
                  <c:v>125.33</c:v>
                </c:pt>
                <c:pt idx="309">
                  <c:v>125.34</c:v>
                </c:pt>
                <c:pt idx="310">
                  <c:v>125.35</c:v>
                </c:pt>
                <c:pt idx="311">
                  <c:v>125.36</c:v>
                </c:pt>
                <c:pt idx="312">
                  <c:v>125.37</c:v>
                </c:pt>
                <c:pt idx="313">
                  <c:v>125.38</c:v>
                </c:pt>
                <c:pt idx="314">
                  <c:v>125.39</c:v>
                </c:pt>
                <c:pt idx="315">
                  <c:v>125.4</c:v>
                </c:pt>
                <c:pt idx="316">
                  <c:v>125.41</c:v>
                </c:pt>
                <c:pt idx="317">
                  <c:v>125.42</c:v>
                </c:pt>
                <c:pt idx="318">
                  <c:v>125.43</c:v>
                </c:pt>
                <c:pt idx="319">
                  <c:v>125.44</c:v>
                </c:pt>
                <c:pt idx="320">
                  <c:v>125.45</c:v>
                </c:pt>
                <c:pt idx="321">
                  <c:v>125.46</c:v>
                </c:pt>
                <c:pt idx="322">
                  <c:v>125.47</c:v>
                </c:pt>
                <c:pt idx="323">
                  <c:v>125.48</c:v>
                </c:pt>
                <c:pt idx="324">
                  <c:v>125.49</c:v>
                </c:pt>
                <c:pt idx="325">
                  <c:v>125.5</c:v>
                </c:pt>
                <c:pt idx="326">
                  <c:v>125.51</c:v>
                </c:pt>
                <c:pt idx="327">
                  <c:v>125.52</c:v>
                </c:pt>
                <c:pt idx="328">
                  <c:v>125.53</c:v>
                </c:pt>
                <c:pt idx="329">
                  <c:v>125.54</c:v>
                </c:pt>
                <c:pt idx="330">
                  <c:v>125.55</c:v>
                </c:pt>
                <c:pt idx="331">
                  <c:v>125.56</c:v>
                </c:pt>
                <c:pt idx="332">
                  <c:v>125.57</c:v>
                </c:pt>
                <c:pt idx="333">
                  <c:v>125.58</c:v>
                </c:pt>
                <c:pt idx="334">
                  <c:v>125.59</c:v>
                </c:pt>
                <c:pt idx="335">
                  <c:v>125.6</c:v>
                </c:pt>
                <c:pt idx="336">
                  <c:v>125.61</c:v>
                </c:pt>
                <c:pt idx="337">
                  <c:v>125.62</c:v>
                </c:pt>
                <c:pt idx="338">
                  <c:v>125.63</c:v>
                </c:pt>
                <c:pt idx="339">
                  <c:v>125.64</c:v>
                </c:pt>
                <c:pt idx="340">
                  <c:v>125.65</c:v>
                </c:pt>
                <c:pt idx="341">
                  <c:v>125.66</c:v>
                </c:pt>
                <c:pt idx="342">
                  <c:v>125.67</c:v>
                </c:pt>
                <c:pt idx="343">
                  <c:v>125.68</c:v>
                </c:pt>
                <c:pt idx="344">
                  <c:v>125.69</c:v>
                </c:pt>
                <c:pt idx="345">
                  <c:v>125.7</c:v>
                </c:pt>
                <c:pt idx="346">
                  <c:v>125.71</c:v>
                </c:pt>
                <c:pt idx="347">
                  <c:v>125.72</c:v>
                </c:pt>
                <c:pt idx="348">
                  <c:v>125.73</c:v>
                </c:pt>
                <c:pt idx="349">
                  <c:v>125.74</c:v>
                </c:pt>
                <c:pt idx="350">
                  <c:v>125.75</c:v>
                </c:pt>
                <c:pt idx="351">
                  <c:v>125.76</c:v>
                </c:pt>
                <c:pt idx="352">
                  <c:v>125.77</c:v>
                </c:pt>
                <c:pt idx="353">
                  <c:v>125.78</c:v>
                </c:pt>
                <c:pt idx="354">
                  <c:v>125.79</c:v>
                </c:pt>
                <c:pt idx="355">
                  <c:v>125.8</c:v>
                </c:pt>
                <c:pt idx="356">
                  <c:v>125.81</c:v>
                </c:pt>
                <c:pt idx="357">
                  <c:v>125.82</c:v>
                </c:pt>
                <c:pt idx="358">
                  <c:v>125.83</c:v>
                </c:pt>
                <c:pt idx="359">
                  <c:v>125.84</c:v>
                </c:pt>
                <c:pt idx="360">
                  <c:v>125.85</c:v>
                </c:pt>
                <c:pt idx="361">
                  <c:v>125.86</c:v>
                </c:pt>
                <c:pt idx="362">
                  <c:v>125.87</c:v>
                </c:pt>
                <c:pt idx="363">
                  <c:v>125.88</c:v>
                </c:pt>
                <c:pt idx="364">
                  <c:v>125.89</c:v>
                </c:pt>
                <c:pt idx="365">
                  <c:v>125.9</c:v>
                </c:pt>
                <c:pt idx="366">
                  <c:v>125.91</c:v>
                </c:pt>
                <c:pt idx="367">
                  <c:v>125.92</c:v>
                </c:pt>
                <c:pt idx="368">
                  <c:v>125.93</c:v>
                </c:pt>
                <c:pt idx="369">
                  <c:v>125.94</c:v>
                </c:pt>
                <c:pt idx="370">
                  <c:v>125.95</c:v>
                </c:pt>
                <c:pt idx="371">
                  <c:v>125.96</c:v>
                </c:pt>
                <c:pt idx="372">
                  <c:v>125.97</c:v>
                </c:pt>
                <c:pt idx="373">
                  <c:v>125.98</c:v>
                </c:pt>
                <c:pt idx="374">
                  <c:v>125.99</c:v>
                </c:pt>
                <c:pt idx="375">
                  <c:v>126</c:v>
                </c:pt>
                <c:pt idx="376">
                  <c:v>126.01</c:v>
                </c:pt>
                <c:pt idx="377">
                  <c:v>126.02</c:v>
                </c:pt>
                <c:pt idx="378">
                  <c:v>126.03</c:v>
                </c:pt>
                <c:pt idx="379">
                  <c:v>126.04</c:v>
                </c:pt>
                <c:pt idx="380">
                  <c:v>126.05</c:v>
                </c:pt>
                <c:pt idx="381">
                  <c:v>126.06</c:v>
                </c:pt>
                <c:pt idx="382">
                  <c:v>126.07</c:v>
                </c:pt>
                <c:pt idx="383">
                  <c:v>126.08</c:v>
                </c:pt>
                <c:pt idx="384">
                  <c:v>126.09</c:v>
                </c:pt>
                <c:pt idx="385">
                  <c:v>126.1</c:v>
                </c:pt>
                <c:pt idx="386">
                  <c:v>126.11</c:v>
                </c:pt>
                <c:pt idx="387">
                  <c:v>126.12</c:v>
                </c:pt>
                <c:pt idx="388">
                  <c:v>126.13</c:v>
                </c:pt>
                <c:pt idx="389">
                  <c:v>126.14</c:v>
                </c:pt>
                <c:pt idx="390">
                  <c:v>126.15</c:v>
                </c:pt>
                <c:pt idx="391">
                  <c:v>126.16</c:v>
                </c:pt>
                <c:pt idx="392">
                  <c:v>126.17</c:v>
                </c:pt>
                <c:pt idx="393">
                  <c:v>126.18</c:v>
                </c:pt>
                <c:pt idx="394">
                  <c:v>126.19</c:v>
                </c:pt>
                <c:pt idx="395">
                  <c:v>126.2</c:v>
                </c:pt>
                <c:pt idx="396">
                  <c:v>126.21</c:v>
                </c:pt>
                <c:pt idx="397">
                  <c:v>126.22</c:v>
                </c:pt>
                <c:pt idx="398">
                  <c:v>126.23</c:v>
                </c:pt>
                <c:pt idx="399">
                  <c:v>126.24</c:v>
                </c:pt>
                <c:pt idx="400">
                  <c:v>126.25</c:v>
                </c:pt>
                <c:pt idx="401">
                  <c:v>126.26</c:v>
                </c:pt>
                <c:pt idx="402">
                  <c:v>126.27</c:v>
                </c:pt>
                <c:pt idx="403">
                  <c:v>126.28</c:v>
                </c:pt>
                <c:pt idx="404">
                  <c:v>126.29</c:v>
                </c:pt>
                <c:pt idx="405">
                  <c:v>126.3</c:v>
                </c:pt>
                <c:pt idx="406">
                  <c:v>126.31</c:v>
                </c:pt>
                <c:pt idx="407">
                  <c:v>126.32</c:v>
                </c:pt>
                <c:pt idx="408">
                  <c:v>126.33</c:v>
                </c:pt>
                <c:pt idx="409">
                  <c:v>126.34</c:v>
                </c:pt>
                <c:pt idx="410">
                  <c:v>126.35</c:v>
                </c:pt>
                <c:pt idx="411">
                  <c:v>126.36</c:v>
                </c:pt>
                <c:pt idx="412">
                  <c:v>126.37</c:v>
                </c:pt>
                <c:pt idx="413">
                  <c:v>126.38</c:v>
                </c:pt>
                <c:pt idx="414">
                  <c:v>126.39</c:v>
                </c:pt>
                <c:pt idx="415">
                  <c:v>126.4</c:v>
                </c:pt>
                <c:pt idx="416">
                  <c:v>126.41</c:v>
                </c:pt>
                <c:pt idx="417">
                  <c:v>126.42</c:v>
                </c:pt>
                <c:pt idx="418">
                  <c:v>126.43</c:v>
                </c:pt>
                <c:pt idx="419">
                  <c:v>126.44</c:v>
                </c:pt>
                <c:pt idx="420">
                  <c:v>126.45</c:v>
                </c:pt>
                <c:pt idx="421">
                  <c:v>126.46</c:v>
                </c:pt>
                <c:pt idx="422">
                  <c:v>126.47</c:v>
                </c:pt>
                <c:pt idx="423">
                  <c:v>126.48</c:v>
                </c:pt>
                <c:pt idx="424">
                  <c:v>126.49</c:v>
                </c:pt>
                <c:pt idx="425">
                  <c:v>126.5</c:v>
                </c:pt>
                <c:pt idx="426">
                  <c:v>126.51</c:v>
                </c:pt>
                <c:pt idx="427">
                  <c:v>126.52</c:v>
                </c:pt>
                <c:pt idx="428">
                  <c:v>126.53</c:v>
                </c:pt>
                <c:pt idx="429">
                  <c:v>126.54</c:v>
                </c:pt>
                <c:pt idx="430">
                  <c:v>126.55</c:v>
                </c:pt>
                <c:pt idx="431">
                  <c:v>126.56</c:v>
                </c:pt>
                <c:pt idx="432">
                  <c:v>126.57</c:v>
                </c:pt>
                <c:pt idx="433">
                  <c:v>126.58</c:v>
                </c:pt>
                <c:pt idx="434">
                  <c:v>126.59</c:v>
                </c:pt>
                <c:pt idx="435">
                  <c:v>126.6</c:v>
                </c:pt>
                <c:pt idx="436">
                  <c:v>126.61</c:v>
                </c:pt>
                <c:pt idx="437">
                  <c:v>126.62</c:v>
                </c:pt>
                <c:pt idx="438">
                  <c:v>126.63</c:v>
                </c:pt>
                <c:pt idx="439">
                  <c:v>126.64</c:v>
                </c:pt>
                <c:pt idx="440">
                  <c:v>126.65</c:v>
                </c:pt>
                <c:pt idx="441">
                  <c:v>126.66</c:v>
                </c:pt>
                <c:pt idx="442">
                  <c:v>126.67</c:v>
                </c:pt>
                <c:pt idx="443">
                  <c:v>126.68</c:v>
                </c:pt>
                <c:pt idx="444">
                  <c:v>126.69</c:v>
                </c:pt>
                <c:pt idx="445">
                  <c:v>126.7</c:v>
                </c:pt>
                <c:pt idx="446">
                  <c:v>126.71</c:v>
                </c:pt>
                <c:pt idx="447">
                  <c:v>126.72</c:v>
                </c:pt>
                <c:pt idx="448">
                  <c:v>126.73</c:v>
                </c:pt>
                <c:pt idx="449">
                  <c:v>126.74</c:v>
                </c:pt>
                <c:pt idx="450">
                  <c:v>126.75</c:v>
                </c:pt>
                <c:pt idx="451">
                  <c:v>126.76</c:v>
                </c:pt>
                <c:pt idx="452">
                  <c:v>126.77</c:v>
                </c:pt>
                <c:pt idx="453">
                  <c:v>126.78</c:v>
                </c:pt>
                <c:pt idx="454">
                  <c:v>126.79</c:v>
                </c:pt>
                <c:pt idx="455">
                  <c:v>126.8</c:v>
                </c:pt>
                <c:pt idx="456">
                  <c:v>126.81</c:v>
                </c:pt>
                <c:pt idx="457">
                  <c:v>126.82</c:v>
                </c:pt>
                <c:pt idx="458">
                  <c:v>126.83</c:v>
                </c:pt>
                <c:pt idx="459">
                  <c:v>126.84</c:v>
                </c:pt>
                <c:pt idx="460">
                  <c:v>126.85</c:v>
                </c:pt>
                <c:pt idx="461">
                  <c:v>126.86</c:v>
                </c:pt>
                <c:pt idx="462">
                  <c:v>126.87</c:v>
                </c:pt>
                <c:pt idx="463">
                  <c:v>126.88</c:v>
                </c:pt>
                <c:pt idx="464">
                  <c:v>126.89</c:v>
                </c:pt>
                <c:pt idx="465">
                  <c:v>126.9</c:v>
                </c:pt>
                <c:pt idx="466">
                  <c:v>126.91</c:v>
                </c:pt>
                <c:pt idx="467">
                  <c:v>126.92</c:v>
                </c:pt>
                <c:pt idx="468">
                  <c:v>126.93</c:v>
                </c:pt>
                <c:pt idx="469">
                  <c:v>126.94</c:v>
                </c:pt>
                <c:pt idx="470">
                  <c:v>126.95</c:v>
                </c:pt>
                <c:pt idx="471">
                  <c:v>126.96</c:v>
                </c:pt>
                <c:pt idx="472">
                  <c:v>126.97</c:v>
                </c:pt>
                <c:pt idx="473">
                  <c:v>126.98</c:v>
                </c:pt>
                <c:pt idx="474">
                  <c:v>126.99</c:v>
                </c:pt>
                <c:pt idx="475">
                  <c:v>127</c:v>
                </c:pt>
                <c:pt idx="476">
                  <c:v>127.01</c:v>
                </c:pt>
                <c:pt idx="477">
                  <c:v>127.02</c:v>
                </c:pt>
                <c:pt idx="478">
                  <c:v>127.03</c:v>
                </c:pt>
                <c:pt idx="479">
                  <c:v>127.04</c:v>
                </c:pt>
                <c:pt idx="480">
                  <c:v>127.05</c:v>
                </c:pt>
                <c:pt idx="481">
                  <c:v>127.06</c:v>
                </c:pt>
                <c:pt idx="482">
                  <c:v>127.07</c:v>
                </c:pt>
                <c:pt idx="483">
                  <c:v>127.08</c:v>
                </c:pt>
                <c:pt idx="484">
                  <c:v>127.09</c:v>
                </c:pt>
                <c:pt idx="485">
                  <c:v>127.1</c:v>
                </c:pt>
                <c:pt idx="486">
                  <c:v>127.11</c:v>
                </c:pt>
                <c:pt idx="487">
                  <c:v>127.12</c:v>
                </c:pt>
                <c:pt idx="488">
                  <c:v>127.13</c:v>
                </c:pt>
                <c:pt idx="489">
                  <c:v>127.14</c:v>
                </c:pt>
                <c:pt idx="490">
                  <c:v>127.15</c:v>
                </c:pt>
                <c:pt idx="491">
                  <c:v>127.16</c:v>
                </c:pt>
                <c:pt idx="492">
                  <c:v>127.17</c:v>
                </c:pt>
                <c:pt idx="493">
                  <c:v>127.18</c:v>
                </c:pt>
                <c:pt idx="494">
                  <c:v>127.19</c:v>
                </c:pt>
                <c:pt idx="495">
                  <c:v>127.2</c:v>
                </c:pt>
                <c:pt idx="496">
                  <c:v>127.21</c:v>
                </c:pt>
                <c:pt idx="497">
                  <c:v>127.22</c:v>
                </c:pt>
                <c:pt idx="498">
                  <c:v>127.23</c:v>
                </c:pt>
                <c:pt idx="499">
                  <c:v>127.24</c:v>
                </c:pt>
                <c:pt idx="500">
                  <c:v>127.25</c:v>
                </c:pt>
                <c:pt idx="501">
                  <c:v>127.26</c:v>
                </c:pt>
                <c:pt idx="502">
                  <c:v>127.27</c:v>
                </c:pt>
                <c:pt idx="503">
                  <c:v>127.28</c:v>
                </c:pt>
                <c:pt idx="504">
                  <c:v>127.29</c:v>
                </c:pt>
                <c:pt idx="505">
                  <c:v>127.3</c:v>
                </c:pt>
                <c:pt idx="506">
                  <c:v>127.31</c:v>
                </c:pt>
                <c:pt idx="507">
                  <c:v>127.32</c:v>
                </c:pt>
                <c:pt idx="508">
                  <c:v>127.33</c:v>
                </c:pt>
                <c:pt idx="509">
                  <c:v>127.34</c:v>
                </c:pt>
                <c:pt idx="510">
                  <c:v>127.35</c:v>
                </c:pt>
                <c:pt idx="511">
                  <c:v>127.36</c:v>
                </c:pt>
                <c:pt idx="512">
                  <c:v>127.37</c:v>
                </c:pt>
                <c:pt idx="513">
                  <c:v>127.38</c:v>
                </c:pt>
                <c:pt idx="514">
                  <c:v>127.39</c:v>
                </c:pt>
                <c:pt idx="515">
                  <c:v>127.4</c:v>
                </c:pt>
                <c:pt idx="516">
                  <c:v>127.41</c:v>
                </c:pt>
                <c:pt idx="517">
                  <c:v>127.42</c:v>
                </c:pt>
                <c:pt idx="518">
                  <c:v>127.43</c:v>
                </c:pt>
                <c:pt idx="519">
                  <c:v>127.44</c:v>
                </c:pt>
                <c:pt idx="520">
                  <c:v>127.45</c:v>
                </c:pt>
                <c:pt idx="521">
                  <c:v>127.46</c:v>
                </c:pt>
                <c:pt idx="522">
                  <c:v>127.47</c:v>
                </c:pt>
                <c:pt idx="523">
                  <c:v>127.48</c:v>
                </c:pt>
                <c:pt idx="524">
                  <c:v>127.49</c:v>
                </c:pt>
                <c:pt idx="525">
                  <c:v>127.5</c:v>
                </c:pt>
                <c:pt idx="526">
                  <c:v>127.51</c:v>
                </c:pt>
                <c:pt idx="527">
                  <c:v>127.52</c:v>
                </c:pt>
                <c:pt idx="528">
                  <c:v>127.53</c:v>
                </c:pt>
                <c:pt idx="529">
                  <c:v>127.54</c:v>
                </c:pt>
                <c:pt idx="530">
                  <c:v>127.55</c:v>
                </c:pt>
                <c:pt idx="531">
                  <c:v>127.56</c:v>
                </c:pt>
                <c:pt idx="532">
                  <c:v>127.57</c:v>
                </c:pt>
                <c:pt idx="533">
                  <c:v>127.58</c:v>
                </c:pt>
                <c:pt idx="534">
                  <c:v>127.59</c:v>
                </c:pt>
                <c:pt idx="535">
                  <c:v>127.6</c:v>
                </c:pt>
                <c:pt idx="536">
                  <c:v>127.61</c:v>
                </c:pt>
                <c:pt idx="537">
                  <c:v>127.62</c:v>
                </c:pt>
                <c:pt idx="538">
                  <c:v>127.63</c:v>
                </c:pt>
                <c:pt idx="539">
                  <c:v>127.64</c:v>
                </c:pt>
                <c:pt idx="540">
                  <c:v>127.65</c:v>
                </c:pt>
                <c:pt idx="541">
                  <c:v>127.66</c:v>
                </c:pt>
                <c:pt idx="542">
                  <c:v>127.67</c:v>
                </c:pt>
                <c:pt idx="543">
                  <c:v>127.68</c:v>
                </c:pt>
                <c:pt idx="544">
                  <c:v>127.69</c:v>
                </c:pt>
                <c:pt idx="545">
                  <c:v>127.7</c:v>
                </c:pt>
                <c:pt idx="546">
                  <c:v>127.71</c:v>
                </c:pt>
                <c:pt idx="547">
                  <c:v>127.72</c:v>
                </c:pt>
                <c:pt idx="548">
                  <c:v>127.73</c:v>
                </c:pt>
                <c:pt idx="549">
                  <c:v>127.74</c:v>
                </c:pt>
                <c:pt idx="550">
                  <c:v>127.75</c:v>
                </c:pt>
                <c:pt idx="551">
                  <c:v>127.76</c:v>
                </c:pt>
                <c:pt idx="552">
                  <c:v>127.77</c:v>
                </c:pt>
                <c:pt idx="553">
                  <c:v>127.78</c:v>
                </c:pt>
                <c:pt idx="554">
                  <c:v>127.79</c:v>
                </c:pt>
                <c:pt idx="555">
                  <c:v>127.8</c:v>
                </c:pt>
                <c:pt idx="556">
                  <c:v>127.81</c:v>
                </c:pt>
                <c:pt idx="557">
                  <c:v>127.82</c:v>
                </c:pt>
                <c:pt idx="558">
                  <c:v>127.83</c:v>
                </c:pt>
                <c:pt idx="559">
                  <c:v>127.84</c:v>
                </c:pt>
                <c:pt idx="560">
                  <c:v>127.85</c:v>
                </c:pt>
                <c:pt idx="561">
                  <c:v>127.86</c:v>
                </c:pt>
                <c:pt idx="562">
                  <c:v>127.87</c:v>
                </c:pt>
                <c:pt idx="563">
                  <c:v>127.88</c:v>
                </c:pt>
                <c:pt idx="564">
                  <c:v>127.89</c:v>
                </c:pt>
                <c:pt idx="565">
                  <c:v>127.9</c:v>
                </c:pt>
                <c:pt idx="566">
                  <c:v>127.91</c:v>
                </c:pt>
                <c:pt idx="567">
                  <c:v>127.92</c:v>
                </c:pt>
                <c:pt idx="568">
                  <c:v>127.93</c:v>
                </c:pt>
                <c:pt idx="569">
                  <c:v>127.94</c:v>
                </c:pt>
                <c:pt idx="570">
                  <c:v>127.95</c:v>
                </c:pt>
                <c:pt idx="571">
                  <c:v>127.96</c:v>
                </c:pt>
                <c:pt idx="572">
                  <c:v>127.97</c:v>
                </c:pt>
                <c:pt idx="573">
                  <c:v>127.98</c:v>
                </c:pt>
                <c:pt idx="574">
                  <c:v>127.99</c:v>
                </c:pt>
                <c:pt idx="575">
                  <c:v>128</c:v>
                </c:pt>
                <c:pt idx="576">
                  <c:v>128.01</c:v>
                </c:pt>
                <c:pt idx="577">
                  <c:v>128.02000000000001</c:v>
                </c:pt>
                <c:pt idx="578">
                  <c:v>128.03</c:v>
                </c:pt>
                <c:pt idx="579">
                  <c:v>128.04</c:v>
                </c:pt>
                <c:pt idx="580">
                  <c:v>128.05000000000001</c:v>
                </c:pt>
                <c:pt idx="581">
                  <c:v>128.06</c:v>
                </c:pt>
                <c:pt idx="582">
                  <c:v>128.07</c:v>
                </c:pt>
                <c:pt idx="583">
                  <c:v>128.08000000000001</c:v>
                </c:pt>
                <c:pt idx="584">
                  <c:v>128.09</c:v>
                </c:pt>
                <c:pt idx="585">
                  <c:v>128.1</c:v>
                </c:pt>
                <c:pt idx="586">
                  <c:v>128.11000000000001</c:v>
                </c:pt>
                <c:pt idx="587">
                  <c:v>128.12</c:v>
                </c:pt>
                <c:pt idx="588">
                  <c:v>128.13</c:v>
                </c:pt>
                <c:pt idx="589">
                  <c:v>128.13999999999999</c:v>
                </c:pt>
                <c:pt idx="590">
                  <c:v>128.15</c:v>
                </c:pt>
                <c:pt idx="591">
                  <c:v>128.16</c:v>
                </c:pt>
                <c:pt idx="592">
                  <c:v>128.16999999999999</c:v>
                </c:pt>
                <c:pt idx="593">
                  <c:v>128.18</c:v>
                </c:pt>
                <c:pt idx="594">
                  <c:v>128.19</c:v>
                </c:pt>
                <c:pt idx="595">
                  <c:v>128.19999999999999</c:v>
                </c:pt>
                <c:pt idx="596">
                  <c:v>128.21</c:v>
                </c:pt>
                <c:pt idx="597">
                  <c:v>128.22</c:v>
                </c:pt>
                <c:pt idx="598">
                  <c:v>128.22999999999999</c:v>
                </c:pt>
                <c:pt idx="599">
                  <c:v>128.24</c:v>
                </c:pt>
                <c:pt idx="600">
                  <c:v>128.25</c:v>
                </c:pt>
                <c:pt idx="601">
                  <c:v>128.26</c:v>
                </c:pt>
                <c:pt idx="602">
                  <c:v>128.27000000000001</c:v>
                </c:pt>
                <c:pt idx="603">
                  <c:v>128.28</c:v>
                </c:pt>
                <c:pt idx="604">
                  <c:v>128.29</c:v>
                </c:pt>
                <c:pt idx="605">
                  <c:v>128.30000000000001</c:v>
                </c:pt>
                <c:pt idx="606">
                  <c:v>128.31</c:v>
                </c:pt>
                <c:pt idx="607">
                  <c:v>128.32</c:v>
                </c:pt>
                <c:pt idx="608">
                  <c:v>128.33000000000001</c:v>
                </c:pt>
                <c:pt idx="609">
                  <c:v>128.34</c:v>
                </c:pt>
                <c:pt idx="610">
                  <c:v>128.35</c:v>
                </c:pt>
                <c:pt idx="611">
                  <c:v>128.36000000000001</c:v>
                </c:pt>
                <c:pt idx="612">
                  <c:v>128.37</c:v>
                </c:pt>
                <c:pt idx="613">
                  <c:v>128.38</c:v>
                </c:pt>
                <c:pt idx="614">
                  <c:v>128.38999999999999</c:v>
                </c:pt>
                <c:pt idx="615">
                  <c:v>128.4</c:v>
                </c:pt>
                <c:pt idx="616">
                  <c:v>128.41</c:v>
                </c:pt>
                <c:pt idx="617">
                  <c:v>128.41999999999999</c:v>
                </c:pt>
                <c:pt idx="618">
                  <c:v>128.43</c:v>
                </c:pt>
                <c:pt idx="619">
                  <c:v>128.44</c:v>
                </c:pt>
                <c:pt idx="620">
                  <c:v>128.44999999999999</c:v>
                </c:pt>
                <c:pt idx="621">
                  <c:v>128.46</c:v>
                </c:pt>
                <c:pt idx="622">
                  <c:v>128.47</c:v>
                </c:pt>
                <c:pt idx="623">
                  <c:v>128.47999999999999</c:v>
                </c:pt>
                <c:pt idx="624">
                  <c:v>128.49</c:v>
                </c:pt>
                <c:pt idx="625">
                  <c:v>128.5</c:v>
                </c:pt>
                <c:pt idx="626">
                  <c:v>128.51</c:v>
                </c:pt>
                <c:pt idx="627">
                  <c:v>128.52000000000001</c:v>
                </c:pt>
                <c:pt idx="628">
                  <c:v>128.53</c:v>
                </c:pt>
                <c:pt idx="629">
                  <c:v>128.54</c:v>
                </c:pt>
                <c:pt idx="630">
                  <c:v>128.55000000000001</c:v>
                </c:pt>
                <c:pt idx="631">
                  <c:v>128.56</c:v>
                </c:pt>
                <c:pt idx="632">
                  <c:v>128.57</c:v>
                </c:pt>
                <c:pt idx="633">
                  <c:v>128.58000000000001</c:v>
                </c:pt>
                <c:pt idx="634">
                  <c:v>128.59</c:v>
                </c:pt>
                <c:pt idx="635">
                  <c:v>128.6</c:v>
                </c:pt>
                <c:pt idx="636">
                  <c:v>128.61000000000001</c:v>
                </c:pt>
                <c:pt idx="637">
                  <c:v>128.62</c:v>
                </c:pt>
                <c:pt idx="638">
                  <c:v>128.63</c:v>
                </c:pt>
                <c:pt idx="639">
                  <c:v>128.63999999999999</c:v>
                </c:pt>
                <c:pt idx="640">
                  <c:v>128.65</c:v>
                </c:pt>
                <c:pt idx="641">
                  <c:v>128.66</c:v>
                </c:pt>
                <c:pt idx="642">
                  <c:v>128.66999999999999</c:v>
                </c:pt>
                <c:pt idx="643">
                  <c:v>128.68</c:v>
                </c:pt>
                <c:pt idx="644">
                  <c:v>128.69</c:v>
                </c:pt>
                <c:pt idx="645">
                  <c:v>128.69999999999999</c:v>
                </c:pt>
                <c:pt idx="646">
                  <c:v>128.71</c:v>
                </c:pt>
                <c:pt idx="647">
                  <c:v>128.72</c:v>
                </c:pt>
                <c:pt idx="648">
                  <c:v>128.72999999999999</c:v>
                </c:pt>
                <c:pt idx="649">
                  <c:v>128.74</c:v>
                </c:pt>
                <c:pt idx="650">
                  <c:v>128.75</c:v>
                </c:pt>
                <c:pt idx="651">
                  <c:v>128.76</c:v>
                </c:pt>
                <c:pt idx="652">
                  <c:v>128.77000000000001</c:v>
                </c:pt>
                <c:pt idx="653">
                  <c:v>128.78</c:v>
                </c:pt>
                <c:pt idx="654">
                  <c:v>128.79</c:v>
                </c:pt>
                <c:pt idx="655">
                  <c:v>128.80000000000001</c:v>
                </c:pt>
                <c:pt idx="656">
                  <c:v>128.81</c:v>
                </c:pt>
                <c:pt idx="657">
                  <c:v>128.82</c:v>
                </c:pt>
                <c:pt idx="658">
                  <c:v>128.83000000000001</c:v>
                </c:pt>
                <c:pt idx="659">
                  <c:v>128.84</c:v>
                </c:pt>
                <c:pt idx="660">
                  <c:v>128.85</c:v>
                </c:pt>
                <c:pt idx="661">
                  <c:v>128.86000000000001</c:v>
                </c:pt>
                <c:pt idx="662">
                  <c:v>128.87</c:v>
                </c:pt>
                <c:pt idx="663">
                  <c:v>128.88</c:v>
                </c:pt>
                <c:pt idx="664">
                  <c:v>128.88999999999999</c:v>
                </c:pt>
                <c:pt idx="665">
                  <c:v>128.9</c:v>
                </c:pt>
                <c:pt idx="666">
                  <c:v>128.91</c:v>
                </c:pt>
                <c:pt idx="667">
                  <c:v>128.91999999999999</c:v>
                </c:pt>
                <c:pt idx="668">
                  <c:v>128.93</c:v>
                </c:pt>
                <c:pt idx="669">
                  <c:v>128.94</c:v>
                </c:pt>
                <c:pt idx="670">
                  <c:v>128.94999999999999</c:v>
                </c:pt>
                <c:pt idx="671">
                  <c:v>128.96</c:v>
                </c:pt>
                <c:pt idx="672">
                  <c:v>128.97</c:v>
                </c:pt>
                <c:pt idx="673">
                  <c:v>128.97999999999999</c:v>
                </c:pt>
                <c:pt idx="674">
                  <c:v>128.99</c:v>
                </c:pt>
                <c:pt idx="675">
                  <c:v>129</c:v>
                </c:pt>
                <c:pt idx="676">
                  <c:v>129.01</c:v>
                </c:pt>
                <c:pt idx="677">
                  <c:v>129.02000000000001</c:v>
                </c:pt>
                <c:pt idx="678">
                  <c:v>129.03</c:v>
                </c:pt>
                <c:pt idx="679">
                  <c:v>129.04</c:v>
                </c:pt>
                <c:pt idx="680">
                  <c:v>129.05000000000001</c:v>
                </c:pt>
                <c:pt idx="681">
                  <c:v>129.06</c:v>
                </c:pt>
                <c:pt idx="682">
                  <c:v>129.07</c:v>
                </c:pt>
                <c:pt idx="683">
                  <c:v>129.08000000000001</c:v>
                </c:pt>
                <c:pt idx="684">
                  <c:v>129.09</c:v>
                </c:pt>
                <c:pt idx="685">
                  <c:v>129.1</c:v>
                </c:pt>
                <c:pt idx="686">
                  <c:v>129.11000000000001</c:v>
                </c:pt>
                <c:pt idx="687">
                  <c:v>129.12</c:v>
                </c:pt>
                <c:pt idx="688">
                  <c:v>129.13</c:v>
                </c:pt>
                <c:pt idx="689">
                  <c:v>129.13999999999999</c:v>
                </c:pt>
                <c:pt idx="690">
                  <c:v>129.15</c:v>
                </c:pt>
                <c:pt idx="691">
                  <c:v>129.16</c:v>
                </c:pt>
                <c:pt idx="692">
                  <c:v>129.16999999999999</c:v>
                </c:pt>
                <c:pt idx="693">
                  <c:v>129.18</c:v>
                </c:pt>
                <c:pt idx="694">
                  <c:v>129.19</c:v>
                </c:pt>
                <c:pt idx="695">
                  <c:v>129.19999999999999</c:v>
                </c:pt>
                <c:pt idx="696">
                  <c:v>129.21</c:v>
                </c:pt>
                <c:pt idx="697">
                  <c:v>129.22</c:v>
                </c:pt>
                <c:pt idx="698">
                  <c:v>129.22999999999999</c:v>
                </c:pt>
                <c:pt idx="699">
                  <c:v>129.24</c:v>
                </c:pt>
                <c:pt idx="700">
                  <c:v>129.25</c:v>
                </c:pt>
                <c:pt idx="701">
                  <c:v>129.26</c:v>
                </c:pt>
                <c:pt idx="702">
                  <c:v>129.27000000000001</c:v>
                </c:pt>
                <c:pt idx="703">
                  <c:v>129.28</c:v>
                </c:pt>
                <c:pt idx="704">
                  <c:v>129.29</c:v>
                </c:pt>
                <c:pt idx="705">
                  <c:v>129.30000000000001</c:v>
                </c:pt>
                <c:pt idx="706">
                  <c:v>129.31</c:v>
                </c:pt>
                <c:pt idx="707">
                  <c:v>129.32</c:v>
                </c:pt>
                <c:pt idx="708">
                  <c:v>129.33000000000001</c:v>
                </c:pt>
                <c:pt idx="709">
                  <c:v>129.34</c:v>
                </c:pt>
                <c:pt idx="710">
                  <c:v>129.35</c:v>
                </c:pt>
                <c:pt idx="711">
                  <c:v>129.36000000000001</c:v>
                </c:pt>
                <c:pt idx="712">
                  <c:v>129.37</c:v>
                </c:pt>
                <c:pt idx="713">
                  <c:v>129.38</c:v>
                </c:pt>
                <c:pt idx="714">
                  <c:v>129.38999999999999</c:v>
                </c:pt>
                <c:pt idx="715">
                  <c:v>129.4</c:v>
                </c:pt>
                <c:pt idx="716">
                  <c:v>129.41</c:v>
                </c:pt>
                <c:pt idx="717">
                  <c:v>129.41999999999999</c:v>
                </c:pt>
                <c:pt idx="718">
                  <c:v>129.43</c:v>
                </c:pt>
                <c:pt idx="719">
                  <c:v>129.44</c:v>
                </c:pt>
                <c:pt idx="720">
                  <c:v>129.44999999999999</c:v>
                </c:pt>
                <c:pt idx="721">
                  <c:v>129.46</c:v>
                </c:pt>
                <c:pt idx="722">
                  <c:v>129.47</c:v>
                </c:pt>
                <c:pt idx="723">
                  <c:v>129.47999999999999</c:v>
                </c:pt>
                <c:pt idx="724">
                  <c:v>129.49</c:v>
                </c:pt>
                <c:pt idx="725">
                  <c:v>129.5</c:v>
                </c:pt>
                <c:pt idx="726">
                  <c:v>129.51</c:v>
                </c:pt>
                <c:pt idx="727">
                  <c:v>129.52000000000001</c:v>
                </c:pt>
                <c:pt idx="728">
                  <c:v>129.53</c:v>
                </c:pt>
                <c:pt idx="729">
                  <c:v>129.54</c:v>
                </c:pt>
                <c:pt idx="730">
                  <c:v>129.55000000000001</c:v>
                </c:pt>
                <c:pt idx="731">
                  <c:v>129.56</c:v>
                </c:pt>
                <c:pt idx="732">
                  <c:v>129.57</c:v>
                </c:pt>
                <c:pt idx="733">
                  <c:v>129.58000000000001</c:v>
                </c:pt>
                <c:pt idx="734">
                  <c:v>129.59</c:v>
                </c:pt>
                <c:pt idx="735">
                  <c:v>129.6</c:v>
                </c:pt>
                <c:pt idx="736">
                  <c:v>129.61000000000001</c:v>
                </c:pt>
                <c:pt idx="737">
                  <c:v>129.62</c:v>
                </c:pt>
                <c:pt idx="738">
                  <c:v>129.63</c:v>
                </c:pt>
                <c:pt idx="739">
                  <c:v>129.63999999999999</c:v>
                </c:pt>
                <c:pt idx="740">
                  <c:v>129.65</c:v>
                </c:pt>
                <c:pt idx="741">
                  <c:v>129.66</c:v>
                </c:pt>
                <c:pt idx="742">
                  <c:v>129.66999999999999</c:v>
                </c:pt>
                <c:pt idx="743">
                  <c:v>129.68</c:v>
                </c:pt>
                <c:pt idx="744">
                  <c:v>129.69</c:v>
                </c:pt>
                <c:pt idx="745">
                  <c:v>129.69999999999999</c:v>
                </c:pt>
                <c:pt idx="746">
                  <c:v>129.71</c:v>
                </c:pt>
                <c:pt idx="747">
                  <c:v>129.72</c:v>
                </c:pt>
                <c:pt idx="748">
                  <c:v>129.72999999999999</c:v>
                </c:pt>
                <c:pt idx="749">
                  <c:v>129.74</c:v>
                </c:pt>
                <c:pt idx="750">
                  <c:v>129.75</c:v>
                </c:pt>
                <c:pt idx="751">
                  <c:v>129.76</c:v>
                </c:pt>
                <c:pt idx="752">
                  <c:v>129.77000000000001</c:v>
                </c:pt>
                <c:pt idx="753">
                  <c:v>129.78</c:v>
                </c:pt>
                <c:pt idx="754">
                  <c:v>129.79</c:v>
                </c:pt>
                <c:pt idx="755">
                  <c:v>129.80000000000001</c:v>
                </c:pt>
                <c:pt idx="756">
                  <c:v>129.81</c:v>
                </c:pt>
                <c:pt idx="757">
                  <c:v>129.82</c:v>
                </c:pt>
                <c:pt idx="758">
                  <c:v>129.83000000000001</c:v>
                </c:pt>
                <c:pt idx="759">
                  <c:v>129.84</c:v>
                </c:pt>
                <c:pt idx="760">
                  <c:v>129.85</c:v>
                </c:pt>
                <c:pt idx="761">
                  <c:v>129.86000000000001</c:v>
                </c:pt>
                <c:pt idx="762">
                  <c:v>129.87</c:v>
                </c:pt>
                <c:pt idx="763">
                  <c:v>129.88</c:v>
                </c:pt>
                <c:pt idx="764">
                  <c:v>129.88999999999999</c:v>
                </c:pt>
                <c:pt idx="765">
                  <c:v>129.9</c:v>
                </c:pt>
                <c:pt idx="766">
                  <c:v>129.91</c:v>
                </c:pt>
                <c:pt idx="767">
                  <c:v>129.91999999999999</c:v>
                </c:pt>
                <c:pt idx="768">
                  <c:v>129.93</c:v>
                </c:pt>
                <c:pt idx="769">
                  <c:v>129.94</c:v>
                </c:pt>
                <c:pt idx="770">
                  <c:v>129.94999999999999</c:v>
                </c:pt>
                <c:pt idx="771">
                  <c:v>129.96</c:v>
                </c:pt>
                <c:pt idx="772">
                  <c:v>129.97</c:v>
                </c:pt>
                <c:pt idx="773">
                  <c:v>129.97999999999999</c:v>
                </c:pt>
                <c:pt idx="774">
                  <c:v>129.99</c:v>
                </c:pt>
                <c:pt idx="775">
                  <c:v>130</c:v>
                </c:pt>
                <c:pt idx="776">
                  <c:v>130.01</c:v>
                </c:pt>
                <c:pt idx="777">
                  <c:v>130.02000000000001</c:v>
                </c:pt>
                <c:pt idx="778">
                  <c:v>130.03</c:v>
                </c:pt>
                <c:pt idx="779">
                  <c:v>130.04</c:v>
                </c:pt>
                <c:pt idx="780">
                  <c:v>130.05000000000001</c:v>
                </c:pt>
                <c:pt idx="781">
                  <c:v>130.06</c:v>
                </c:pt>
                <c:pt idx="782">
                  <c:v>130.07</c:v>
                </c:pt>
                <c:pt idx="783">
                  <c:v>130.08000000000001</c:v>
                </c:pt>
                <c:pt idx="784">
                  <c:v>130.09</c:v>
                </c:pt>
                <c:pt idx="785">
                  <c:v>130.1</c:v>
                </c:pt>
                <c:pt idx="786">
                  <c:v>130.11000000000001</c:v>
                </c:pt>
                <c:pt idx="787">
                  <c:v>130.12</c:v>
                </c:pt>
                <c:pt idx="788">
                  <c:v>130.13</c:v>
                </c:pt>
                <c:pt idx="789">
                  <c:v>130.13999999999999</c:v>
                </c:pt>
                <c:pt idx="790">
                  <c:v>130.15</c:v>
                </c:pt>
                <c:pt idx="791">
                  <c:v>130.16</c:v>
                </c:pt>
                <c:pt idx="792">
                  <c:v>130.16999999999999</c:v>
                </c:pt>
                <c:pt idx="793">
                  <c:v>130.18</c:v>
                </c:pt>
                <c:pt idx="794">
                  <c:v>130.19</c:v>
                </c:pt>
                <c:pt idx="795">
                  <c:v>130.19999999999999</c:v>
                </c:pt>
                <c:pt idx="796">
                  <c:v>130.21</c:v>
                </c:pt>
                <c:pt idx="797">
                  <c:v>130.22</c:v>
                </c:pt>
                <c:pt idx="798">
                  <c:v>130.22999999999999</c:v>
                </c:pt>
                <c:pt idx="799">
                  <c:v>130.24</c:v>
                </c:pt>
                <c:pt idx="800">
                  <c:v>130.25</c:v>
                </c:pt>
                <c:pt idx="801">
                  <c:v>130.26</c:v>
                </c:pt>
                <c:pt idx="802">
                  <c:v>130.27000000000001</c:v>
                </c:pt>
                <c:pt idx="803">
                  <c:v>130.28</c:v>
                </c:pt>
                <c:pt idx="804">
                  <c:v>130.29</c:v>
                </c:pt>
                <c:pt idx="805">
                  <c:v>130.30000000000001</c:v>
                </c:pt>
                <c:pt idx="806">
                  <c:v>130.31</c:v>
                </c:pt>
                <c:pt idx="807">
                  <c:v>130.32</c:v>
                </c:pt>
                <c:pt idx="808">
                  <c:v>130.33000000000001</c:v>
                </c:pt>
                <c:pt idx="809">
                  <c:v>130.34</c:v>
                </c:pt>
                <c:pt idx="810">
                  <c:v>130.35</c:v>
                </c:pt>
                <c:pt idx="811">
                  <c:v>130.36000000000001</c:v>
                </c:pt>
                <c:pt idx="812">
                  <c:v>130.37</c:v>
                </c:pt>
                <c:pt idx="813">
                  <c:v>130.38</c:v>
                </c:pt>
                <c:pt idx="814">
                  <c:v>130.38999999999999</c:v>
                </c:pt>
                <c:pt idx="815">
                  <c:v>130.4</c:v>
                </c:pt>
                <c:pt idx="816">
                  <c:v>130.41</c:v>
                </c:pt>
                <c:pt idx="817">
                  <c:v>130.41999999999999</c:v>
                </c:pt>
                <c:pt idx="818">
                  <c:v>130.43</c:v>
                </c:pt>
                <c:pt idx="819">
                  <c:v>130.44</c:v>
                </c:pt>
                <c:pt idx="820">
                  <c:v>130.44999999999999</c:v>
                </c:pt>
                <c:pt idx="821">
                  <c:v>130.46</c:v>
                </c:pt>
                <c:pt idx="822">
                  <c:v>130.47</c:v>
                </c:pt>
                <c:pt idx="823">
                  <c:v>130.47999999999999</c:v>
                </c:pt>
                <c:pt idx="824">
                  <c:v>130.49</c:v>
                </c:pt>
                <c:pt idx="825">
                  <c:v>130.5</c:v>
                </c:pt>
                <c:pt idx="826">
                  <c:v>130.51</c:v>
                </c:pt>
                <c:pt idx="827">
                  <c:v>130.52000000000001</c:v>
                </c:pt>
                <c:pt idx="828">
                  <c:v>130.53</c:v>
                </c:pt>
                <c:pt idx="829">
                  <c:v>130.54</c:v>
                </c:pt>
                <c:pt idx="830">
                  <c:v>130.55000000000001</c:v>
                </c:pt>
                <c:pt idx="831">
                  <c:v>130.56</c:v>
                </c:pt>
                <c:pt idx="832">
                  <c:v>130.57</c:v>
                </c:pt>
                <c:pt idx="833">
                  <c:v>130.58000000000001</c:v>
                </c:pt>
                <c:pt idx="834">
                  <c:v>130.59</c:v>
                </c:pt>
                <c:pt idx="835">
                  <c:v>130.6</c:v>
                </c:pt>
                <c:pt idx="836">
                  <c:v>130.61000000000001</c:v>
                </c:pt>
                <c:pt idx="837">
                  <c:v>130.62</c:v>
                </c:pt>
                <c:pt idx="838">
                  <c:v>130.63</c:v>
                </c:pt>
                <c:pt idx="839">
                  <c:v>130.63999999999999</c:v>
                </c:pt>
                <c:pt idx="840">
                  <c:v>130.65</c:v>
                </c:pt>
                <c:pt idx="841">
                  <c:v>130.66</c:v>
                </c:pt>
                <c:pt idx="842">
                  <c:v>130.66999999999999</c:v>
                </c:pt>
                <c:pt idx="843">
                  <c:v>130.68</c:v>
                </c:pt>
                <c:pt idx="844">
                  <c:v>130.69</c:v>
                </c:pt>
                <c:pt idx="845">
                  <c:v>130.69999999999999</c:v>
                </c:pt>
                <c:pt idx="846">
                  <c:v>130.71</c:v>
                </c:pt>
                <c:pt idx="847">
                  <c:v>130.72</c:v>
                </c:pt>
                <c:pt idx="848">
                  <c:v>130.72999999999999</c:v>
                </c:pt>
                <c:pt idx="849">
                  <c:v>130.74</c:v>
                </c:pt>
                <c:pt idx="850">
                  <c:v>130.75</c:v>
                </c:pt>
                <c:pt idx="851">
                  <c:v>130.76</c:v>
                </c:pt>
                <c:pt idx="852">
                  <c:v>130.77000000000001</c:v>
                </c:pt>
                <c:pt idx="853">
                  <c:v>130.78</c:v>
                </c:pt>
                <c:pt idx="854">
                  <c:v>130.79</c:v>
                </c:pt>
                <c:pt idx="855">
                  <c:v>130.80000000000001</c:v>
                </c:pt>
                <c:pt idx="856">
                  <c:v>130.81</c:v>
                </c:pt>
                <c:pt idx="857">
                  <c:v>130.82</c:v>
                </c:pt>
                <c:pt idx="858">
                  <c:v>130.83000000000001</c:v>
                </c:pt>
                <c:pt idx="859">
                  <c:v>130.84</c:v>
                </c:pt>
                <c:pt idx="860">
                  <c:v>130.85</c:v>
                </c:pt>
                <c:pt idx="861">
                  <c:v>130.86000000000001</c:v>
                </c:pt>
                <c:pt idx="862">
                  <c:v>130.87</c:v>
                </c:pt>
                <c:pt idx="863">
                  <c:v>130.88</c:v>
                </c:pt>
                <c:pt idx="864">
                  <c:v>130.88999999999999</c:v>
                </c:pt>
                <c:pt idx="865">
                  <c:v>130.9</c:v>
                </c:pt>
                <c:pt idx="866">
                  <c:v>130.91</c:v>
                </c:pt>
                <c:pt idx="867">
                  <c:v>130.91999999999999</c:v>
                </c:pt>
                <c:pt idx="868">
                  <c:v>130.93</c:v>
                </c:pt>
                <c:pt idx="869">
                  <c:v>130.94</c:v>
                </c:pt>
                <c:pt idx="870">
                  <c:v>130.94999999999999</c:v>
                </c:pt>
                <c:pt idx="871">
                  <c:v>130.96</c:v>
                </c:pt>
                <c:pt idx="872">
                  <c:v>130.97</c:v>
                </c:pt>
                <c:pt idx="873">
                  <c:v>130.97999999999999</c:v>
                </c:pt>
                <c:pt idx="874">
                  <c:v>130.99</c:v>
                </c:pt>
                <c:pt idx="875">
                  <c:v>131</c:v>
                </c:pt>
                <c:pt idx="876">
                  <c:v>131.01</c:v>
                </c:pt>
                <c:pt idx="877">
                  <c:v>131.02000000000001</c:v>
                </c:pt>
                <c:pt idx="878">
                  <c:v>131.03</c:v>
                </c:pt>
                <c:pt idx="879">
                  <c:v>131.04</c:v>
                </c:pt>
                <c:pt idx="880">
                  <c:v>131.05000000000001</c:v>
                </c:pt>
                <c:pt idx="881">
                  <c:v>131.06</c:v>
                </c:pt>
                <c:pt idx="882">
                  <c:v>131.07</c:v>
                </c:pt>
                <c:pt idx="883">
                  <c:v>131.08000000000001</c:v>
                </c:pt>
                <c:pt idx="884">
                  <c:v>131.09</c:v>
                </c:pt>
                <c:pt idx="885">
                  <c:v>131.1</c:v>
                </c:pt>
                <c:pt idx="886">
                  <c:v>131.11000000000001</c:v>
                </c:pt>
                <c:pt idx="887">
                  <c:v>131.12</c:v>
                </c:pt>
                <c:pt idx="888">
                  <c:v>131.13</c:v>
                </c:pt>
                <c:pt idx="889">
                  <c:v>131.13999999999999</c:v>
                </c:pt>
                <c:pt idx="890">
                  <c:v>131.15</c:v>
                </c:pt>
                <c:pt idx="891">
                  <c:v>131.16</c:v>
                </c:pt>
                <c:pt idx="892">
                  <c:v>131.16999999999999</c:v>
                </c:pt>
                <c:pt idx="893">
                  <c:v>131.18</c:v>
                </c:pt>
                <c:pt idx="894">
                  <c:v>131.19</c:v>
                </c:pt>
                <c:pt idx="895">
                  <c:v>131.19999999999999</c:v>
                </c:pt>
                <c:pt idx="896">
                  <c:v>131.21</c:v>
                </c:pt>
                <c:pt idx="897">
                  <c:v>131.22</c:v>
                </c:pt>
                <c:pt idx="898">
                  <c:v>131.22999999999999</c:v>
                </c:pt>
                <c:pt idx="899">
                  <c:v>131.24</c:v>
                </c:pt>
                <c:pt idx="900">
                  <c:v>131.25</c:v>
                </c:pt>
                <c:pt idx="901">
                  <c:v>131.26</c:v>
                </c:pt>
                <c:pt idx="902">
                  <c:v>131.27000000000001</c:v>
                </c:pt>
                <c:pt idx="903">
                  <c:v>131.28</c:v>
                </c:pt>
                <c:pt idx="904">
                  <c:v>131.29</c:v>
                </c:pt>
                <c:pt idx="905">
                  <c:v>131.30000000000001</c:v>
                </c:pt>
                <c:pt idx="906">
                  <c:v>131.31</c:v>
                </c:pt>
                <c:pt idx="907">
                  <c:v>131.32</c:v>
                </c:pt>
                <c:pt idx="908">
                  <c:v>131.33000000000001</c:v>
                </c:pt>
                <c:pt idx="909">
                  <c:v>131.34</c:v>
                </c:pt>
                <c:pt idx="910">
                  <c:v>131.35</c:v>
                </c:pt>
                <c:pt idx="911">
                  <c:v>131.36000000000001</c:v>
                </c:pt>
                <c:pt idx="912">
                  <c:v>131.37</c:v>
                </c:pt>
                <c:pt idx="913">
                  <c:v>131.38</c:v>
                </c:pt>
                <c:pt idx="914">
                  <c:v>131.38999999999999</c:v>
                </c:pt>
                <c:pt idx="915">
                  <c:v>131.4</c:v>
                </c:pt>
                <c:pt idx="916">
                  <c:v>131.41</c:v>
                </c:pt>
                <c:pt idx="917">
                  <c:v>131.41999999999999</c:v>
                </c:pt>
                <c:pt idx="918">
                  <c:v>131.43</c:v>
                </c:pt>
                <c:pt idx="919">
                  <c:v>131.44</c:v>
                </c:pt>
                <c:pt idx="920">
                  <c:v>131.44999999999999</c:v>
                </c:pt>
                <c:pt idx="921">
                  <c:v>131.46</c:v>
                </c:pt>
                <c:pt idx="922">
                  <c:v>131.47</c:v>
                </c:pt>
                <c:pt idx="923">
                  <c:v>131.47999999999999</c:v>
                </c:pt>
                <c:pt idx="924">
                  <c:v>131.49</c:v>
                </c:pt>
                <c:pt idx="925">
                  <c:v>131.5</c:v>
                </c:pt>
                <c:pt idx="926">
                  <c:v>131.51</c:v>
                </c:pt>
                <c:pt idx="927">
                  <c:v>131.52000000000001</c:v>
                </c:pt>
                <c:pt idx="928">
                  <c:v>131.53</c:v>
                </c:pt>
                <c:pt idx="929">
                  <c:v>131.54</c:v>
                </c:pt>
                <c:pt idx="930">
                  <c:v>131.55000000000001</c:v>
                </c:pt>
                <c:pt idx="931">
                  <c:v>131.56</c:v>
                </c:pt>
                <c:pt idx="932">
                  <c:v>131.57</c:v>
                </c:pt>
                <c:pt idx="933">
                  <c:v>131.58000000000001</c:v>
                </c:pt>
                <c:pt idx="934">
                  <c:v>131.59</c:v>
                </c:pt>
                <c:pt idx="935">
                  <c:v>131.6</c:v>
                </c:pt>
                <c:pt idx="936">
                  <c:v>131.61000000000001</c:v>
                </c:pt>
                <c:pt idx="937">
                  <c:v>131.62</c:v>
                </c:pt>
                <c:pt idx="938">
                  <c:v>131.63</c:v>
                </c:pt>
                <c:pt idx="939">
                  <c:v>131.63999999999999</c:v>
                </c:pt>
                <c:pt idx="940">
                  <c:v>131.65</c:v>
                </c:pt>
                <c:pt idx="941">
                  <c:v>131.66</c:v>
                </c:pt>
                <c:pt idx="942">
                  <c:v>131.66999999999999</c:v>
                </c:pt>
                <c:pt idx="943">
                  <c:v>131.68</c:v>
                </c:pt>
                <c:pt idx="944">
                  <c:v>131.69</c:v>
                </c:pt>
                <c:pt idx="945">
                  <c:v>131.69999999999999</c:v>
                </c:pt>
                <c:pt idx="946">
                  <c:v>131.71</c:v>
                </c:pt>
                <c:pt idx="947">
                  <c:v>131.72</c:v>
                </c:pt>
                <c:pt idx="948">
                  <c:v>131.72999999999999</c:v>
                </c:pt>
                <c:pt idx="949">
                  <c:v>131.74</c:v>
                </c:pt>
                <c:pt idx="950">
                  <c:v>131.75</c:v>
                </c:pt>
                <c:pt idx="951">
                  <c:v>131.76</c:v>
                </c:pt>
                <c:pt idx="952">
                  <c:v>131.77000000000001</c:v>
                </c:pt>
                <c:pt idx="953">
                  <c:v>131.78</c:v>
                </c:pt>
                <c:pt idx="954">
                  <c:v>131.79</c:v>
                </c:pt>
                <c:pt idx="955">
                  <c:v>131.80000000000001</c:v>
                </c:pt>
                <c:pt idx="956">
                  <c:v>131.81</c:v>
                </c:pt>
                <c:pt idx="957">
                  <c:v>131.82</c:v>
                </c:pt>
                <c:pt idx="958">
                  <c:v>131.83000000000001</c:v>
                </c:pt>
                <c:pt idx="959">
                  <c:v>131.84</c:v>
                </c:pt>
                <c:pt idx="960">
                  <c:v>131.85</c:v>
                </c:pt>
                <c:pt idx="961">
                  <c:v>131.86000000000001</c:v>
                </c:pt>
                <c:pt idx="962">
                  <c:v>131.87</c:v>
                </c:pt>
                <c:pt idx="963">
                  <c:v>131.88</c:v>
                </c:pt>
                <c:pt idx="964">
                  <c:v>131.88999999999999</c:v>
                </c:pt>
                <c:pt idx="965">
                  <c:v>131.9</c:v>
                </c:pt>
                <c:pt idx="966">
                  <c:v>131.91</c:v>
                </c:pt>
                <c:pt idx="967">
                  <c:v>131.91999999999999</c:v>
                </c:pt>
                <c:pt idx="968">
                  <c:v>131.93</c:v>
                </c:pt>
                <c:pt idx="969">
                  <c:v>131.94</c:v>
                </c:pt>
                <c:pt idx="970">
                  <c:v>131.94999999999999</c:v>
                </c:pt>
                <c:pt idx="971">
                  <c:v>131.96</c:v>
                </c:pt>
                <c:pt idx="972">
                  <c:v>131.97</c:v>
                </c:pt>
                <c:pt idx="973">
                  <c:v>131.97999999999999</c:v>
                </c:pt>
                <c:pt idx="974">
                  <c:v>131.99</c:v>
                </c:pt>
                <c:pt idx="975">
                  <c:v>132</c:v>
                </c:pt>
                <c:pt idx="976">
                  <c:v>132.01</c:v>
                </c:pt>
                <c:pt idx="977">
                  <c:v>132.02000000000001</c:v>
                </c:pt>
                <c:pt idx="978">
                  <c:v>132.03</c:v>
                </c:pt>
                <c:pt idx="979">
                  <c:v>132.04</c:v>
                </c:pt>
                <c:pt idx="980">
                  <c:v>132.05000000000001</c:v>
                </c:pt>
                <c:pt idx="981">
                  <c:v>132.06</c:v>
                </c:pt>
                <c:pt idx="982">
                  <c:v>132.07</c:v>
                </c:pt>
                <c:pt idx="983">
                  <c:v>132.08000000000001</c:v>
                </c:pt>
                <c:pt idx="984">
                  <c:v>132.09</c:v>
                </c:pt>
                <c:pt idx="985">
                  <c:v>132.1</c:v>
                </c:pt>
                <c:pt idx="986">
                  <c:v>132.11000000000001</c:v>
                </c:pt>
                <c:pt idx="987">
                  <c:v>132.12</c:v>
                </c:pt>
                <c:pt idx="988">
                  <c:v>132.13</c:v>
                </c:pt>
                <c:pt idx="989">
                  <c:v>132.13999999999999</c:v>
                </c:pt>
                <c:pt idx="990">
                  <c:v>132.15</c:v>
                </c:pt>
                <c:pt idx="991">
                  <c:v>132.16</c:v>
                </c:pt>
                <c:pt idx="992">
                  <c:v>132.16999999999999</c:v>
                </c:pt>
                <c:pt idx="993">
                  <c:v>132.18</c:v>
                </c:pt>
                <c:pt idx="994">
                  <c:v>132.19</c:v>
                </c:pt>
                <c:pt idx="995">
                  <c:v>132.19999999999999</c:v>
                </c:pt>
                <c:pt idx="996">
                  <c:v>132.21</c:v>
                </c:pt>
                <c:pt idx="997">
                  <c:v>132.22</c:v>
                </c:pt>
                <c:pt idx="998">
                  <c:v>132.22999999999999</c:v>
                </c:pt>
                <c:pt idx="999">
                  <c:v>132.24</c:v>
                </c:pt>
                <c:pt idx="1000">
                  <c:v>132.25</c:v>
                </c:pt>
                <c:pt idx="1001">
                  <c:v>132.26</c:v>
                </c:pt>
                <c:pt idx="1002">
                  <c:v>132.27000000000001</c:v>
                </c:pt>
                <c:pt idx="1003">
                  <c:v>132.28</c:v>
                </c:pt>
                <c:pt idx="1004">
                  <c:v>132.29</c:v>
                </c:pt>
                <c:pt idx="1005">
                  <c:v>132.30000000000001</c:v>
                </c:pt>
                <c:pt idx="1006">
                  <c:v>132.31</c:v>
                </c:pt>
                <c:pt idx="1007">
                  <c:v>132.32</c:v>
                </c:pt>
                <c:pt idx="1008">
                  <c:v>132.33000000000001</c:v>
                </c:pt>
                <c:pt idx="1009">
                  <c:v>132.34</c:v>
                </c:pt>
                <c:pt idx="1010">
                  <c:v>132.35</c:v>
                </c:pt>
                <c:pt idx="1011">
                  <c:v>132.36000000000001</c:v>
                </c:pt>
                <c:pt idx="1012">
                  <c:v>132.37</c:v>
                </c:pt>
                <c:pt idx="1013">
                  <c:v>132.38</c:v>
                </c:pt>
                <c:pt idx="1014">
                  <c:v>132.38999999999999</c:v>
                </c:pt>
                <c:pt idx="1015">
                  <c:v>132.4</c:v>
                </c:pt>
                <c:pt idx="1016">
                  <c:v>132.41</c:v>
                </c:pt>
                <c:pt idx="1017">
                  <c:v>132.41999999999999</c:v>
                </c:pt>
                <c:pt idx="1018">
                  <c:v>132.43</c:v>
                </c:pt>
                <c:pt idx="1019">
                  <c:v>132.44</c:v>
                </c:pt>
                <c:pt idx="1020">
                  <c:v>132.44999999999999</c:v>
                </c:pt>
                <c:pt idx="1021">
                  <c:v>132.46</c:v>
                </c:pt>
                <c:pt idx="1022">
                  <c:v>132.47</c:v>
                </c:pt>
                <c:pt idx="1023">
                  <c:v>132.47999999999999</c:v>
                </c:pt>
                <c:pt idx="1024">
                  <c:v>132.49</c:v>
                </c:pt>
                <c:pt idx="1025">
                  <c:v>132.5</c:v>
                </c:pt>
                <c:pt idx="1026">
                  <c:v>132.51</c:v>
                </c:pt>
                <c:pt idx="1027">
                  <c:v>132.52000000000001</c:v>
                </c:pt>
                <c:pt idx="1028">
                  <c:v>132.53</c:v>
                </c:pt>
                <c:pt idx="1029">
                  <c:v>132.54</c:v>
                </c:pt>
                <c:pt idx="1030">
                  <c:v>132.55000000000001</c:v>
                </c:pt>
                <c:pt idx="1031">
                  <c:v>132.56</c:v>
                </c:pt>
                <c:pt idx="1032">
                  <c:v>132.57</c:v>
                </c:pt>
                <c:pt idx="1033">
                  <c:v>132.58000000000001</c:v>
                </c:pt>
                <c:pt idx="1034">
                  <c:v>132.59</c:v>
                </c:pt>
                <c:pt idx="1035">
                  <c:v>132.6</c:v>
                </c:pt>
                <c:pt idx="1036">
                  <c:v>132.61000000000001</c:v>
                </c:pt>
                <c:pt idx="1037">
                  <c:v>132.62</c:v>
                </c:pt>
                <c:pt idx="1038">
                  <c:v>132.63</c:v>
                </c:pt>
                <c:pt idx="1039">
                  <c:v>132.63999999999999</c:v>
                </c:pt>
                <c:pt idx="1040">
                  <c:v>132.65</c:v>
                </c:pt>
                <c:pt idx="1041">
                  <c:v>132.66</c:v>
                </c:pt>
                <c:pt idx="1042">
                  <c:v>132.66999999999999</c:v>
                </c:pt>
                <c:pt idx="1043">
                  <c:v>132.68</c:v>
                </c:pt>
                <c:pt idx="1044">
                  <c:v>132.69</c:v>
                </c:pt>
                <c:pt idx="1045">
                  <c:v>132.69999999999999</c:v>
                </c:pt>
                <c:pt idx="1046">
                  <c:v>132.71</c:v>
                </c:pt>
                <c:pt idx="1047">
                  <c:v>132.72</c:v>
                </c:pt>
                <c:pt idx="1048">
                  <c:v>132.72999999999999</c:v>
                </c:pt>
                <c:pt idx="1049">
                  <c:v>132.74</c:v>
                </c:pt>
                <c:pt idx="1050">
                  <c:v>132.75</c:v>
                </c:pt>
                <c:pt idx="1051">
                  <c:v>132.76</c:v>
                </c:pt>
                <c:pt idx="1052">
                  <c:v>132.77000000000001</c:v>
                </c:pt>
                <c:pt idx="1053">
                  <c:v>132.78</c:v>
                </c:pt>
                <c:pt idx="1054">
                  <c:v>132.79</c:v>
                </c:pt>
                <c:pt idx="1055">
                  <c:v>132.80000000000001</c:v>
                </c:pt>
                <c:pt idx="1056">
                  <c:v>132.81</c:v>
                </c:pt>
                <c:pt idx="1057">
                  <c:v>132.82</c:v>
                </c:pt>
                <c:pt idx="1058">
                  <c:v>132.83000000000001</c:v>
                </c:pt>
                <c:pt idx="1059">
                  <c:v>132.84</c:v>
                </c:pt>
                <c:pt idx="1060">
                  <c:v>132.85</c:v>
                </c:pt>
                <c:pt idx="1061">
                  <c:v>132.86000000000001</c:v>
                </c:pt>
                <c:pt idx="1062">
                  <c:v>132.87</c:v>
                </c:pt>
                <c:pt idx="1063">
                  <c:v>132.88</c:v>
                </c:pt>
                <c:pt idx="1064">
                  <c:v>132.88999999999999</c:v>
                </c:pt>
                <c:pt idx="1065">
                  <c:v>132.9</c:v>
                </c:pt>
                <c:pt idx="1066">
                  <c:v>132.91</c:v>
                </c:pt>
                <c:pt idx="1067">
                  <c:v>132.91999999999999</c:v>
                </c:pt>
                <c:pt idx="1068">
                  <c:v>132.93</c:v>
                </c:pt>
                <c:pt idx="1069">
                  <c:v>132.94</c:v>
                </c:pt>
                <c:pt idx="1070">
                  <c:v>132.94999999999999</c:v>
                </c:pt>
                <c:pt idx="1071">
                  <c:v>132.96</c:v>
                </c:pt>
                <c:pt idx="1072">
                  <c:v>132.97</c:v>
                </c:pt>
                <c:pt idx="1073">
                  <c:v>132.97999999999999</c:v>
                </c:pt>
                <c:pt idx="1074">
                  <c:v>132.99</c:v>
                </c:pt>
                <c:pt idx="1075">
                  <c:v>133</c:v>
                </c:pt>
                <c:pt idx="1076">
                  <c:v>133.01</c:v>
                </c:pt>
                <c:pt idx="1077">
                  <c:v>133.02000000000001</c:v>
                </c:pt>
                <c:pt idx="1078">
                  <c:v>133.03</c:v>
                </c:pt>
                <c:pt idx="1079">
                  <c:v>133.04</c:v>
                </c:pt>
                <c:pt idx="1080">
                  <c:v>133.05000000000001</c:v>
                </c:pt>
                <c:pt idx="1081">
                  <c:v>133.06</c:v>
                </c:pt>
                <c:pt idx="1082">
                  <c:v>133.07</c:v>
                </c:pt>
                <c:pt idx="1083">
                  <c:v>133.08000000000001</c:v>
                </c:pt>
                <c:pt idx="1084">
                  <c:v>133.09</c:v>
                </c:pt>
                <c:pt idx="1085">
                  <c:v>133.1</c:v>
                </c:pt>
                <c:pt idx="1086">
                  <c:v>133.11000000000001</c:v>
                </c:pt>
                <c:pt idx="1087">
                  <c:v>133.12</c:v>
                </c:pt>
                <c:pt idx="1088">
                  <c:v>133.13</c:v>
                </c:pt>
                <c:pt idx="1089">
                  <c:v>133.13999999999999</c:v>
                </c:pt>
                <c:pt idx="1090">
                  <c:v>133.15</c:v>
                </c:pt>
                <c:pt idx="1091">
                  <c:v>133.16</c:v>
                </c:pt>
                <c:pt idx="1092">
                  <c:v>133.16999999999999</c:v>
                </c:pt>
                <c:pt idx="1093">
                  <c:v>133.18</c:v>
                </c:pt>
                <c:pt idx="1094">
                  <c:v>133.19</c:v>
                </c:pt>
                <c:pt idx="1095">
                  <c:v>133.19999999999999</c:v>
                </c:pt>
                <c:pt idx="1096">
                  <c:v>133.21</c:v>
                </c:pt>
                <c:pt idx="1097">
                  <c:v>133.22</c:v>
                </c:pt>
                <c:pt idx="1098">
                  <c:v>133.22999999999999</c:v>
                </c:pt>
                <c:pt idx="1099">
                  <c:v>133.24</c:v>
                </c:pt>
                <c:pt idx="1100">
                  <c:v>133.25</c:v>
                </c:pt>
                <c:pt idx="1101">
                  <c:v>133.26</c:v>
                </c:pt>
                <c:pt idx="1102">
                  <c:v>133.27000000000001</c:v>
                </c:pt>
                <c:pt idx="1103">
                  <c:v>133.28</c:v>
                </c:pt>
                <c:pt idx="1104">
                  <c:v>133.29</c:v>
                </c:pt>
                <c:pt idx="1105">
                  <c:v>133.30000000000001</c:v>
                </c:pt>
                <c:pt idx="1106">
                  <c:v>133.31</c:v>
                </c:pt>
                <c:pt idx="1107">
                  <c:v>133.32</c:v>
                </c:pt>
                <c:pt idx="1108">
                  <c:v>133.33000000000001</c:v>
                </c:pt>
                <c:pt idx="1109">
                  <c:v>133.34</c:v>
                </c:pt>
                <c:pt idx="1110">
                  <c:v>133.35</c:v>
                </c:pt>
                <c:pt idx="1111">
                  <c:v>133.36000000000001</c:v>
                </c:pt>
                <c:pt idx="1112">
                  <c:v>133.37</c:v>
                </c:pt>
                <c:pt idx="1113">
                  <c:v>133.38</c:v>
                </c:pt>
                <c:pt idx="1114">
                  <c:v>133.38999999999999</c:v>
                </c:pt>
                <c:pt idx="1115">
                  <c:v>133.4</c:v>
                </c:pt>
                <c:pt idx="1116">
                  <c:v>133.41</c:v>
                </c:pt>
                <c:pt idx="1117">
                  <c:v>133.41999999999999</c:v>
                </c:pt>
                <c:pt idx="1118">
                  <c:v>133.43</c:v>
                </c:pt>
                <c:pt idx="1119">
                  <c:v>133.44</c:v>
                </c:pt>
                <c:pt idx="1120">
                  <c:v>133.44999999999999</c:v>
                </c:pt>
                <c:pt idx="1121">
                  <c:v>133.46</c:v>
                </c:pt>
                <c:pt idx="1122">
                  <c:v>133.47</c:v>
                </c:pt>
                <c:pt idx="1123">
                  <c:v>133.47999999999999</c:v>
                </c:pt>
                <c:pt idx="1124">
                  <c:v>133.49</c:v>
                </c:pt>
                <c:pt idx="1125">
                  <c:v>133.5</c:v>
                </c:pt>
                <c:pt idx="1126">
                  <c:v>133.51</c:v>
                </c:pt>
                <c:pt idx="1127">
                  <c:v>133.52000000000001</c:v>
                </c:pt>
                <c:pt idx="1128">
                  <c:v>133.53</c:v>
                </c:pt>
                <c:pt idx="1129">
                  <c:v>133.54</c:v>
                </c:pt>
                <c:pt idx="1130">
                  <c:v>133.55000000000001</c:v>
                </c:pt>
                <c:pt idx="1131">
                  <c:v>133.56</c:v>
                </c:pt>
                <c:pt idx="1132">
                  <c:v>133.57</c:v>
                </c:pt>
                <c:pt idx="1133">
                  <c:v>133.58000000000001</c:v>
                </c:pt>
                <c:pt idx="1134">
                  <c:v>133.59</c:v>
                </c:pt>
                <c:pt idx="1135">
                  <c:v>133.6</c:v>
                </c:pt>
                <c:pt idx="1136">
                  <c:v>133.61000000000001</c:v>
                </c:pt>
                <c:pt idx="1137">
                  <c:v>133.62</c:v>
                </c:pt>
                <c:pt idx="1138">
                  <c:v>133.63</c:v>
                </c:pt>
                <c:pt idx="1139">
                  <c:v>133.63999999999999</c:v>
                </c:pt>
                <c:pt idx="1140">
                  <c:v>133.65</c:v>
                </c:pt>
                <c:pt idx="1141">
                  <c:v>133.66</c:v>
                </c:pt>
                <c:pt idx="1142">
                  <c:v>133.66999999999999</c:v>
                </c:pt>
                <c:pt idx="1143">
                  <c:v>133.68</c:v>
                </c:pt>
                <c:pt idx="1144">
                  <c:v>133.69</c:v>
                </c:pt>
                <c:pt idx="1145">
                  <c:v>133.69999999999999</c:v>
                </c:pt>
                <c:pt idx="1146">
                  <c:v>133.71</c:v>
                </c:pt>
                <c:pt idx="1147">
                  <c:v>133.72</c:v>
                </c:pt>
                <c:pt idx="1148">
                  <c:v>133.72999999999999</c:v>
                </c:pt>
                <c:pt idx="1149">
                  <c:v>133.74</c:v>
                </c:pt>
                <c:pt idx="1150">
                  <c:v>133.75</c:v>
                </c:pt>
                <c:pt idx="1151">
                  <c:v>133.76</c:v>
                </c:pt>
                <c:pt idx="1152">
                  <c:v>133.77000000000001</c:v>
                </c:pt>
                <c:pt idx="1153">
                  <c:v>133.78</c:v>
                </c:pt>
                <c:pt idx="1154">
                  <c:v>133.79</c:v>
                </c:pt>
                <c:pt idx="1155">
                  <c:v>133.80000000000001</c:v>
                </c:pt>
                <c:pt idx="1156">
                  <c:v>133.81</c:v>
                </c:pt>
                <c:pt idx="1157">
                  <c:v>133.82</c:v>
                </c:pt>
                <c:pt idx="1158">
                  <c:v>133.83000000000001</c:v>
                </c:pt>
                <c:pt idx="1159">
                  <c:v>133.84</c:v>
                </c:pt>
                <c:pt idx="1160">
                  <c:v>133.85</c:v>
                </c:pt>
                <c:pt idx="1161">
                  <c:v>133.86000000000001</c:v>
                </c:pt>
                <c:pt idx="1162">
                  <c:v>133.87</c:v>
                </c:pt>
                <c:pt idx="1163">
                  <c:v>133.88</c:v>
                </c:pt>
                <c:pt idx="1164">
                  <c:v>133.88999999999999</c:v>
                </c:pt>
                <c:pt idx="1165">
                  <c:v>133.9</c:v>
                </c:pt>
                <c:pt idx="1166">
                  <c:v>133.91</c:v>
                </c:pt>
                <c:pt idx="1167">
                  <c:v>133.91999999999999</c:v>
                </c:pt>
                <c:pt idx="1168">
                  <c:v>133.93</c:v>
                </c:pt>
                <c:pt idx="1169">
                  <c:v>133.94</c:v>
                </c:pt>
                <c:pt idx="1170">
                  <c:v>133.94999999999999</c:v>
                </c:pt>
                <c:pt idx="1171">
                  <c:v>133.96</c:v>
                </c:pt>
                <c:pt idx="1172">
                  <c:v>133.97</c:v>
                </c:pt>
                <c:pt idx="1173">
                  <c:v>133.97999999999999</c:v>
                </c:pt>
                <c:pt idx="1174">
                  <c:v>133.99</c:v>
                </c:pt>
                <c:pt idx="1175">
                  <c:v>134</c:v>
                </c:pt>
                <c:pt idx="1176">
                  <c:v>134.01</c:v>
                </c:pt>
                <c:pt idx="1177">
                  <c:v>134.02000000000001</c:v>
                </c:pt>
                <c:pt idx="1178">
                  <c:v>134.03</c:v>
                </c:pt>
                <c:pt idx="1179">
                  <c:v>134.04</c:v>
                </c:pt>
                <c:pt idx="1180">
                  <c:v>134.05000000000001</c:v>
                </c:pt>
                <c:pt idx="1181">
                  <c:v>134.06</c:v>
                </c:pt>
                <c:pt idx="1182">
                  <c:v>134.07</c:v>
                </c:pt>
                <c:pt idx="1183">
                  <c:v>134.08000000000001</c:v>
                </c:pt>
                <c:pt idx="1184">
                  <c:v>134.09</c:v>
                </c:pt>
                <c:pt idx="1185">
                  <c:v>134.1</c:v>
                </c:pt>
                <c:pt idx="1186">
                  <c:v>134.11000000000001</c:v>
                </c:pt>
                <c:pt idx="1187">
                  <c:v>134.12</c:v>
                </c:pt>
                <c:pt idx="1188">
                  <c:v>134.13</c:v>
                </c:pt>
                <c:pt idx="1189">
                  <c:v>134.13999999999999</c:v>
                </c:pt>
                <c:pt idx="1190">
                  <c:v>134.15</c:v>
                </c:pt>
                <c:pt idx="1191">
                  <c:v>134.16</c:v>
                </c:pt>
                <c:pt idx="1192">
                  <c:v>134.16999999999999</c:v>
                </c:pt>
                <c:pt idx="1193">
                  <c:v>134.18</c:v>
                </c:pt>
                <c:pt idx="1194">
                  <c:v>134.19</c:v>
                </c:pt>
                <c:pt idx="1195">
                  <c:v>134.19999999999999</c:v>
                </c:pt>
                <c:pt idx="1196">
                  <c:v>134.21</c:v>
                </c:pt>
                <c:pt idx="1197">
                  <c:v>134.22</c:v>
                </c:pt>
                <c:pt idx="1198">
                  <c:v>134.22999999999999</c:v>
                </c:pt>
                <c:pt idx="1199">
                  <c:v>134.24</c:v>
                </c:pt>
                <c:pt idx="1200">
                  <c:v>134.25</c:v>
                </c:pt>
                <c:pt idx="1201">
                  <c:v>134.26</c:v>
                </c:pt>
                <c:pt idx="1202">
                  <c:v>134.27000000000001</c:v>
                </c:pt>
                <c:pt idx="1203">
                  <c:v>134.28</c:v>
                </c:pt>
                <c:pt idx="1204">
                  <c:v>134.29</c:v>
                </c:pt>
                <c:pt idx="1205">
                  <c:v>134.30000000000001</c:v>
                </c:pt>
                <c:pt idx="1206">
                  <c:v>134.31</c:v>
                </c:pt>
                <c:pt idx="1207">
                  <c:v>134.32</c:v>
                </c:pt>
                <c:pt idx="1208">
                  <c:v>134.33000000000001</c:v>
                </c:pt>
                <c:pt idx="1209">
                  <c:v>134.34</c:v>
                </c:pt>
                <c:pt idx="1210">
                  <c:v>134.35</c:v>
                </c:pt>
                <c:pt idx="1211">
                  <c:v>134.36000000000001</c:v>
                </c:pt>
                <c:pt idx="1212">
                  <c:v>134.37</c:v>
                </c:pt>
                <c:pt idx="1213">
                  <c:v>134.38</c:v>
                </c:pt>
                <c:pt idx="1214">
                  <c:v>134.38999999999999</c:v>
                </c:pt>
                <c:pt idx="1215">
                  <c:v>134.4</c:v>
                </c:pt>
                <c:pt idx="1216">
                  <c:v>134.41</c:v>
                </c:pt>
                <c:pt idx="1217">
                  <c:v>134.41999999999999</c:v>
                </c:pt>
                <c:pt idx="1218">
                  <c:v>134.43</c:v>
                </c:pt>
                <c:pt idx="1219">
                  <c:v>134.44</c:v>
                </c:pt>
                <c:pt idx="1220">
                  <c:v>134.44999999999999</c:v>
                </c:pt>
                <c:pt idx="1221">
                  <c:v>134.46</c:v>
                </c:pt>
                <c:pt idx="1222">
                  <c:v>134.47</c:v>
                </c:pt>
                <c:pt idx="1223">
                  <c:v>134.47999999999999</c:v>
                </c:pt>
                <c:pt idx="1224">
                  <c:v>134.49</c:v>
                </c:pt>
                <c:pt idx="1225">
                  <c:v>134.5</c:v>
                </c:pt>
                <c:pt idx="1226">
                  <c:v>134.51</c:v>
                </c:pt>
                <c:pt idx="1227">
                  <c:v>134.52000000000001</c:v>
                </c:pt>
                <c:pt idx="1228">
                  <c:v>134.53</c:v>
                </c:pt>
                <c:pt idx="1229">
                  <c:v>134.54</c:v>
                </c:pt>
                <c:pt idx="1230">
                  <c:v>134.55000000000001</c:v>
                </c:pt>
                <c:pt idx="1231">
                  <c:v>134.56</c:v>
                </c:pt>
                <c:pt idx="1232">
                  <c:v>134.57</c:v>
                </c:pt>
                <c:pt idx="1233">
                  <c:v>134.58000000000001</c:v>
                </c:pt>
                <c:pt idx="1234">
                  <c:v>134.59</c:v>
                </c:pt>
                <c:pt idx="1235">
                  <c:v>134.6</c:v>
                </c:pt>
                <c:pt idx="1236">
                  <c:v>134.61000000000001</c:v>
                </c:pt>
                <c:pt idx="1237">
                  <c:v>134.62</c:v>
                </c:pt>
                <c:pt idx="1238">
                  <c:v>134.63</c:v>
                </c:pt>
                <c:pt idx="1239">
                  <c:v>134.63999999999999</c:v>
                </c:pt>
                <c:pt idx="1240">
                  <c:v>134.65</c:v>
                </c:pt>
                <c:pt idx="1241">
                  <c:v>134.66</c:v>
                </c:pt>
                <c:pt idx="1242">
                  <c:v>134.66999999999999</c:v>
                </c:pt>
                <c:pt idx="1243">
                  <c:v>134.68</c:v>
                </c:pt>
                <c:pt idx="1244">
                  <c:v>134.69</c:v>
                </c:pt>
                <c:pt idx="1245">
                  <c:v>134.69999999999999</c:v>
                </c:pt>
                <c:pt idx="1246">
                  <c:v>134.71</c:v>
                </c:pt>
                <c:pt idx="1247">
                  <c:v>134.72</c:v>
                </c:pt>
                <c:pt idx="1248">
                  <c:v>134.72999999999999</c:v>
                </c:pt>
                <c:pt idx="1249">
                  <c:v>134.74</c:v>
                </c:pt>
                <c:pt idx="1250">
                  <c:v>134.75</c:v>
                </c:pt>
                <c:pt idx="1251">
                  <c:v>134.76</c:v>
                </c:pt>
                <c:pt idx="1252">
                  <c:v>134.77000000000001</c:v>
                </c:pt>
                <c:pt idx="1253">
                  <c:v>134.78</c:v>
                </c:pt>
                <c:pt idx="1254">
                  <c:v>134.79</c:v>
                </c:pt>
                <c:pt idx="1255">
                  <c:v>134.80000000000001</c:v>
                </c:pt>
                <c:pt idx="1256">
                  <c:v>134.81</c:v>
                </c:pt>
                <c:pt idx="1257">
                  <c:v>134.82</c:v>
                </c:pt>
                <c:pt idx="1258">
                  <c:v>134.83000000000001</c:v>
                </c:pt>
                <c:pt idx="1259">
                  <c:v>134.84</c:v>
                </c:pt>
                <c:pt idx="1260">
                  <c:v>134.85</c:v>
                </c:pt>
                <c:pt idx="1261">
                  <c:v>134.86000000000001</c:v>
                </c:pt>
                <c:pt idx="1262">
                  <c:v>134.87</c:v>
                </c:pt>
                <c:pt idx="1263">
                  <c:v>134.88</c:v>
                </c:pt>
                <c:pt idx="1264">
                  <c:v>134.88999999999999</c:v>
                </c:pt>
                <c:pt idx="1265">
                  <c:v>134.9</c:v>
                </c:pt>
                <c:pt idx="1266">
                  <c:v>134.91</c:v>
                </c:pt>
                <c:pt idx="1267">
                  <c:v>134.91999999999999</c:v>
                </c:pt>
                <c:pt idx="1268">
                  <c:v>134.93</c:v>
                </c:pt>
                <c:pt idx="1269">
                  <c:v>134.94</c:v>
                </c:pt>
                <c:pt idx="1270">
                  <c:v>134.94999999999999</c:v>
                </c:pt>
                <c:pt idx="1271">
                  <c:v>134.96</c:v>
                </c:pt>
                <c:pt idx="1272">
                  <c:v>134.97</c:v>
                </c:pt>
                <c:pt idx="1273">
                  <c:v>134.97999999999999</c:v>
                </c:pt>
                <c:pt idx="1274">
                  <c:v>134.99</c:v>
                </c:pt>
                <c:pt idx="1275">
                  <c:v>135</c:v>
                </c:pt>
                <c:pt idx="1276">
                  <c:v>135.01</c:v>
                </c:pt>
                <c:pt idx="1277">
                  <c:v>135.02000000000001</c:v>
                </c:pt>
                <c:pt idx="1278">
                  <c:v>135.03</c:v>
                </c:pt>
                <c:pt idx="1279">
                  <c:v>135.04</c:v>
                </c:pt>
                <c:pt idx="1280">
                  <c:v>135.05000000000001</c:v>
                </c:pt>
                <c:pt idx="1281">
                  <c:v>135.06</c:v>
                </c:pt>
                <c:pt idx="1282">
                  <c:v>135.07</c:v>
                </c:pt>
                <c:pt idx="1283">
                  <c:v>135.08000000000001</c:v>
                </c:pt>
                <c:pt idx="1284">
                  <c:v>135.09</c:v>
                </c:pt>
                <c:pt idx="1285">
                  <c:v>135.1</c:v>
                </c:pt>
                <c:pt idx="1286">
                  <c:v>135.11000000000001</c:v>
                </c:pt>
                <c:pt idx="1287">
                  <c:v>135.12</c:v>
                </c:pt>
                <c:pt idx="1288">
                  <c:v>135.13</c:v>
                </c:pt>
                <c:pt idx="1289">
                  <c:v>135.13999999999999</c:v>
                </c:pt>
                <c:pt idx="1290">
                  <c:v>135.15</c:v>
                </c:pt>
                <c:pt idx="1291">
                  <c:v>135.16</c:v>
                </c:pt>
                <c:pt idx="1292">
                  <c:v>135.16999999999999</c:v>
                </c:pt>
                <c:pt idx="1293">
                  <c:v>135.18</c:v>
                </c:pt>
                <c:pt idx="1294">
                  <c:v>135.19</c:v>
                </c:pt>
                <c:pt idx="1295">
                  <c:v>135.19999999999999</c:v>
                </c:pt>
                <c:pt idx="1296">
                  <c:v>135.21</c:v>
                </c:pt>
                <c:pt idx="1297">
                  <c:v>135.22</c:v>
                </c:pt>
                <c:pt idx="1298">
                  <c:v>135.22999999999999</c:v>
                </c:pt>
                <c:pt idx="1299">
                  <c:v>135.24</c:v>
                </c:pt>
                <c:pt idx="1300">
                  <c:v>135.25</c:v>
                </c:pt>
                <c:pt idx="1301">
                  <c:v>135.26</c:v>
                </c:pt>
                <c:pt idx="1302">
                  <c:v>135.27000000000001</c:v>
                </c:pt>
                <c:pt idx="1303">
                  <c:v>135.28</c:v>
                </c:pt>
                <c:pt idx="1304">
                  <c:v>135.29</c:v>
                </c:pt>
                <c:pt idx="1305">
                  <c:v>135.30000000000001</c:v>
                </c:pt>
                <c:pt idx="1306">
                  <c:v>135.31</c:v>
                </c:pt>
                <c:pt idx="1307">
                  <c:v>135.32</c:v>
                </c:pt>
                <c:pt idx="1308">
                  <c:v>135.33000000000001</c:v>
                </c:pt>
                <c:pt idx="1309">
                  <c:v>135.34</c:v>
                </c:pt>
                <c:pt idx="1310">
                  <c:v>135.35</c:v>
                </c:pt>
                <c:pt idx="1311">
                  <c:v>135.36000000000001</c:v>
                </c:pt>
                <c:pt idx="1312">
                  <c:v>135.37</c:v>
                </c:pt>
                <c:pt idx="1313">
                  <c:v>135.38</c:v>
                </c:pt>
                <c:pt idx="1314">
                  <c:v>135.38999999999999</c:v>
                </c:pt>
                <c:pt idx="1315">
                  <c:v>135.4</c:v>
                </c:pt>
                <c:pt idx="1316">
                  <c:v>135.41</c:v>
                </c:pt>
                <c:pt idx="1317">
                  <c:v>135.41999999999999</c:v>
                </c:pt>
                <c:pt idx="1318">
                  <c:v>135.43</c:v>
                </c:pt>
                <c:pt idx="1319">
                  <c:v>135.44</c:v>
                </c:pt>
                <c:pt idx="1320">
                  <c:v>135.44999999999999</c:v>
                </c:pt>
                <c:pt idx="1321">
                  <c:v>135.46</c:v>
                </c:pt>
                <c:pt idx="1322">
                  <c:v>135.47</c:v>
                </c:pt>
                <c:pt idx="1323">
                  <c:v>135.47999999999999</c:v>
                </c:pt>
                <c:pt idx="1324">
                  <c:v>135.49</c:v>
                </c:pt>
                <c:pt idx="1325">
                  <c:v>135.5</c:v>
                </c:pt>
                <c:pt idx="1326">
                  <c:v>135.51</c:v>
                </c:pt>
                <c:pt idx="1327">
                  <c:v>135.52000000000001</c:v>
                </c:pt>
                <c:pt idx="1328">
                  <c:v>135.53</c:v>
                </c:pt>
                <c:pt idx="1329">
                  <c:v>135.54</c:v>
                </c:pt>
                <c:pt idx="1330">
                  <c:v>135.55000000000001</c:v>
                </c:pt>
                <c:pt idx="1331">
                  <c:v>135.56</c:v>
                </c:pt>
                <c:pt idx="1332">
                  <c:v>135.57</c:v>
                </c:pt>
                <c:pt idx="1333">
                  <c:v>135.58000000000001</c:v>
                </c:pt>
                <c:pt idx="1334">
                  <c:v>135.59</c:v>
                </c:pt>
                <c:pt idx="1335">
                  <c:v>135.6</c:v>
                </c:pt>
                <c:pt idx="1336">
                  <c:v>135.61000000000001</c:v>
                </c:pt>
                <c:pt idx="1337">
                  <c:v>135.62</c:v>
                </c:pt>
                <c:pt idx="1338">
                  <c:v>135.63</c:v>
                </c:pt>
                <c:pt idx="1339">
                  <c:v>135.63999999999999</c:v>
                </c:pt>
                <c:pt idx="1340">
                  <c:v>135.65</c:v>
                </c:pt>
                <c:pt idx="1341">
                  <c:v>135.66</c:v>
                </c:pt>
                <c:pt idx="1342">
                  <c:v>135.66999999999999</c:v>
                </c:pt>
                <c:pt idx="1343">
                  <c:v>135.68</c:v>
                </c:pt>
                <c:pt idx="1344">
                  <c:v>135.69</c:v>
                </c:pt>
                <c:pt idx="1345">
                  <c:v>135.69999999999999</c:v>
                </c:pt>
                <c:pt idx="1346">
                  <c:v>135.71</c:v>
                </c:pt>
                <c:pt idx="1347">
                  <c:v>135.72</c:v>
                </c:pt>
                <c:pt idx="1348">
                  <c:v>135.72999999999999</c:v>
                </c:pt>
                <c:pt idx="1349">
                  <c:v>135.74</c:v>
                </c:pt>
                <c:pt idx="1350">
                  <c:v>135.75</c:v>
                </c:pt>
                <c:pt idx="1351">
                  <c:v>135.76</c:v>
                </c:pt>
                <c:pt idx="1352">
                  <c:v>135.77000000000001</c:v>
                </c:pt>
                <c:pt idx="1353">
                  <c:v>135.78</c:v>
                </c:pt>
                <c:pt idx="1354">
                  <c:v>135.79</c:v>
                </c:pt>
                <c:pt idx="1355">
                  <c:v>135.80000000000001</c:v>
                </c:pt>
                <c:pt idx="1356">
                  <c:v>135.81</c:v>
                </c:pt>
                <c:pt idx="1357">
                  <c:v>135.82</c:v>
                </c:pt>
                <c:pt idx="1358">
                  <c:v>135.83000000000001</c:v>
                </c:pt>
                <c:pt idx="1359">
                  <c:v>135.84</c:v>
                </c:pt>
                <c:pt idx="1360">
                  <c:v>135.85</c:v>
                </c:pt>
                <c:pt idx="1361">
                  <c:v>135.86000000000001</c:v>
                </c:pt>
                <c:pt idx="1362">
                  <c:v>135.87</c:v>
                </c:pt>
                <c:pt idx="1363">
                  <c:v>135.88</c:v>
                </c:pt>
                <c:pt idx="1364">
                  <c:v>135.88999999999999</c:v>
                </c:pt>
                <c:pt idx="1365">
                  <c:v>135.9</c:v>
                </c:pt>
                <c:pt idx="1366">
                  <c:v>135.91</c:v>
                </c:pt>
                <c:pt idx="1367">
                  <c:v>135.91999999999999</c:v>
                </c:pt>
                <c:pt idx="1368">
                  <c:v>135.93</c:v>
                </c:pt>
                <c:pt idx="1369">
                  <c:v>135.94</c:v>
                </c:pt>
                <c:pt idx="1370">
                  <c:v>135.94999999999999</c:v>
                </c:pt>
                <c:pt idx="1371">
                  <c:v>135.96</c:v>
                </c:pt>
                <c:pt idx="1372">
                  <c:v>135.97</c:v>
                </c:pt>
                <c:pt idx="1373">
                  <c:v>135.97999999999999</c:v>
                </c:pt>
                <c:pt idx="1374">
                  <c:v>135.99</c:v>
                </c:pt>
                <c:pt idx="1375">
                  <c:v>136</c:v>
                </c:pt>
                <c:pt idx="1376">
                  <c:v>136.01</c:v>
                </c:pt>
                <c:pt idx="1377">
                  <c:v>136.02000000000001</c:v>
                </c:pt>
                <c:pt idx="1378">
                  <c:v>136.03</c:v>
                </c:pt>
                <c:pt idx="1379">
                  <c:v>136.04</c:v>
                </c:pt>
                <c:pt idx="1380">
                  <c:v>136.05000000000001</c:v>
                </c:pt>
                <c:pt idx="1381">
                  <c:v>136.06</c:v>
                </c:pt>
                <c:pt idx="1382">
                  <c:v>136.07</c:v>
                </c:pt>
                <c:pt idx="1383">
                  <c:v>136.08000000000001</c:v>
                </c:pt>
                <c:pt idx="1384">
                  <c:v>136.09</c:v>
                </c:pt>
                <c:pt idx="1385">
                  <c:v>136.1</c:v>
                </c:pt>
                <c:pt idx="1386">
                  <c:v>136.11000000000001</c:v>
                </c:pt>
                <c:pt idx="1387">
                  <c:v>136.12</c:v>
                </c:pt>
                <c:pt idx="1388">
                  <c:v>136.13</c:v>
                </c:pt>
                <c:pt idx="1389">
                  <c:v>136.13999999999999</c:v>
                </c:pt>
                <c:pt idx="1390">
                  <c:v>136.15</c:v>
                </c:pt>
                <c:pt idx="1391">
                  <c:v>136.16</c:v>
                </c:pt>
                <c:pt idx="1392">
                  <c:v>136.16999999999999</c:v>
                </c:pt>
                <c:pt idx="1393">
                  <c:v>136.18</c:v>
                </c:pt>
                <c:pt idx="1394">
                  <c:v>136.19</c:v>
                </c:pt>
                <c:pt idx="1395">
                  <c:v>136.19999999999999</c:v>
                </c:pt>
                <c:pt idx="1396">
                  <c:v>136.21</c:v>
                </c:pt>
                <c:pt idx="1397">
                  <c:v>136.22</c:v>
                </c:pt>
                <c:pt idx="1398">
                  <c:v>136.22999999999999</c:v>
                </c:pt>
                <c:pt idx="1399">
                  <c:v>136.24</c:v>
                </c:pt>
                <c:pt idx="1400">
                  <c:v>136.25</c:v>
                </c:pt>
                <c:pt idx="1401">
                  <c:v>136.26</c:v>
                </c:pt>
                <c:pt idx="1402">
                  <c:v>136.27000000000001</c:v>
                </c:pt>
                <c:pt idx="1403">
                  <c:v>136.28</c:v>
                </c:pt>
                <c:pt idx="1404">
                  <c:v>136.29</c:v>
                </c:pt>
                <c:pt idx="1405">
                  <c:v>136.30000000000001</c:v>
                </c:pt>
                <c:pt idx="1406">
                  <c:v>136.31</c:v>
                </c:pt>
                <c:pt idx="1407">
                  <c:v>136.32</c:v>
                </c:pt>
                <c:pt idx="1408">
                  <c:v>136.33000000000001</c:v>
                </c:pt>
                <c:pt idx="1409">
                  <c:v>136.34</c:v>
                </c:pt>
                <c:pt idx="1410">
                  <c:v>136.35</c:v>
                </c:pt>
                <c:pt idx="1411">
                  <c:v>136.36000000000001</c:v>
                </c:pt>
                <c:pt idx="1412">
                  <c:v>136.37</c:v>
                </c:pt>
                <c:pt idx="1413">
                  <c:v>136.38</c:v>
                </c:pt>
                <c:pt idx="1414">
                  <c:v>136.38999999999999</c:v>
                </c:pt>
                <c:pt idx="1415">
                  <c:v>136.4</c:v>
                </c:pt>
                <c:pt idx="1416">
                  <c:v>136.41</c:v>
                </c:pt>
                <c:pt idx="1417">
                  <c:v>136.41999999999999</c:v>
                </c:pt>
                <c:pt idx="1418">
                  <c:v>136.43</c:v>
                </c:pt>
                <c:pt idx="1419">
                  <c:v>136.44</c:v>
                </c:pt>
                <c:pt idx="1420">
                  <c:v>136.44999999999999</c:v>
                </c:pt>
                <c:pt idx="1421">
                  <c:v>136.46</c:v>
                </c:pt>
                <c:pt idx="1422">
                  <c:v>136.47</c:v>
                </c:pt>
                <c:pt idx="1423">
                  <c:v>136.47999999999999</c:v>
                </c:pt>
                <c:pt idx="1424">
                  <c:v>136.49</c:v>
                </c:pt>
                <c:pt idx="1425">
                  <c:v>136.5</c:v>
                </c:pt>
                <c:pt idx="1426">
                  <c:v>136.51</c:v>
                </c:pt>
                <c:pt idx="1427">
                  <c:v>136.52000000000001</c:v>
                </c:pt>
                <c:pt idx="1428">
                  <c:v>136.53</c:v>
                </c:pt>
                <c:pt idx="1429">
                  <c:v>136.54</c:v>
                </c:pt>
                <c:pt idx="1430">
                  <c:v>136.55000000000001</c:v>
                </c:pt>
                <c:pt idx="1431">
                  <c:v>136.56</c:v>
                </c:pt>
                <c:pt idx="1432">
                  <c:v>136.57</c:v>
                </c:pt>
                <c:pt idx="1433">
                  <c:v>136.58000000000001</c:v>
                </c:pt>
                <c:pt idx="1434">
                  <c:v>136.59</c:v>
                </c:pt>
                <c:pt idx="1435">
                  <c:v>136.6</c:v>
                </c:pt>
                <c:pt idx="1436">
                  <c:v>136.61000000000001</c:v>
                </c:pt>
                <c:pt idx="1437">
                  <c:v>136.62</c:v>
                </c:pt>
                <c:pt idx="1438">
                  <c:v>136.63</c:v>
                </c:pt>
                <c:pt idx="1439">
                  <c:v>136.63999999999999</c:v>
                </c:pt>
                <c:pt idx="1440">
                  <c:v>136.65</c:v>
                </c:pt>
                <c:pt idx="1441">
                  <c:v>136.66</c:v>
                </c:pt>
                <c:pt idx="1442">
                  <c:v>136.66999999999999</c:v>
                </c:pt>
                <c:pt idx="1443">
                  <c:v>136.68</c:v>
                </c:pt>
                <c:pt idx="1444">
                  <c:v>136.69</c:v>
                </c:pt>
                <c:pt idx="1445">
                  <c:v>136.69999999999999</c:v>
                </c:pt>
                <c:pt idx="1446">
                  <c:v>136.71</c:v>
                </c:pt>
                <c:pt idx="1447">
                  <c:v>136.72</c:v>
                </c:pt>
                <c:pt idx="1448">
                  <c:v>136.72999999999999</c:v>
                </c:pt>
                <c:pt idx="1449">
                  <c:v>136.74</c:v>
                </c:pt>
                <c:pt idx="1450">
                  <c:v>136.75</c:v>
                </c:pt>
                <c:pt idx="1451">
                  <c:v>136.76</c:v>
                </c:pt>
                <c:pt idx="1452">
                  <c:v>136.77000000000001</c:v>
                </c:pt>
                <c:pt idx="1453">
                  <c:v>136.78</c:v>
                </c:pt>
                <c:pt idx="1454">
                  <c:v>136.79</c:v>
                </c:pt>
                <c:pt idx="1455">
                  <c:v>136.80000000000001</c:v>
                </c:pt>
                <c:pt idx="1456">
                  <c:v>136.81</c:v>
                </c:pt>
                <c:pt idx="1457">
                  <c:v>136.82</c:v>
                </c:pt>
                <c:pt idx="1458">
                  <c:v>136.83000000000001</c:v>
                </c:pt>
                <c:pt idx="1459">
                  <c:v>136.84</c:v>
                </c:pt>
                <c:pt idx="1460">
                  <c:v>136.85</c:v>
                </c:pt>
                <c:pt idx="1461">
                  <c:v>136.86000000000001</c:v>
                </c:pt>
                <c:pt idx="1462">
                  <c:v>136.87</c:v>
                </c:pt>
                <c:pt idx="1463">
                  <c:v>136.88</c:v>
                </c:pt>
                <c:pt idx="1464">
                  <c:v>136.88999999999999</c:v>
                </c:pt>
                <c:pt idx="1465">
                  <c:v>136.9</c:v>
                </c:pt>
                <c:pt idx="1466">
                  <c:v>136.91</c:v>
                </c:pt>
                <c:pt idx="1467">
                  <c:v>136.91999999999999</c:v>
                </c:pt>
                <c:pt idx="1468">
                  <c:v>136.93</c:v>
                </c:pt>
                <c:pt idx="1469">
                  <c:v>136.94</c:v>
                </c:pt>
                <c:pt idx="1470">
                  <c:v>136.94999999999999</c:v>
                </c:pt>
                <c:pt idx="1471">
                  <c:v>136.96</c:v>
                </c:pt>
                <c:pt idx="1472">
                  <c:v>136.97</c:v>
                </c:pt>
                <c:pt idx="1473">
                  <c:v>136.97999999999999</c:v>
                </c:pt>
                <c:pt idx="1474">
                  <c:v>136.99</c:v>
                </c:pt>
                <c:pt idx="1475">
                  <c:v>137</c:v>
                </c:pt>
                <c:pt idx="1476">
                  <c:v>137.01</c:v>
                </c:pt>
                <c:pt idx="1477">
                  <c:v>137.02000000000001</c:v>
                </c:pt>
                <c:pt idx="1478">
                  <c:v>137.03</c:v>
                </c:pt>
                <c:pt idx="1479">
                  <c:v>137.04</c:v>
                </c:pt>
                <c:pt idx="1480">
                  <c:v>137.05000000000001</c:v>
                </c:pt>
                <c:pt idx="1481">
                  <c:v>137.06</c:v>
                </c:pt>
                <c:pt idx="1482">
                  <c:v>137.07</c:v>
                </c:pt>
                <c:pt idx="1483">
                  <c:v>137.08000000000001</c:v>
                </c:pt>
                <c:pt idx="1484">
                  <c:v>137.09</c:v>
                </c:pt>
                <c:pt idx="1485">
                  <c:v>137.1</c:v>
                </c:pt>
                <c:pt idx="1486">
                  <c:v>137.11000000000001</c:v>
                </c:pt>
                <c:pt idx="1487">
                  <c:v>137.12</c:v>
                </c:pt>
                <c:pt idx="1488">
                  <c:v>137.13</c:v>
                </c:pt>
                <c:pt idx="1489">
                  <c:v>137.13999999999999</c:v>
                </c:pt>
                <c:pt idx="1490">
                  <c:v>137.15</c:v>
                </c:pt>
                <c:pt idx="1491">
                  <c:v>137.16</c:v>
                </c:pt>
                <c:pt idx="1492">
                  <c:v>137.16999999999999</c:v>
                </c:pt>
                <c:pt idx="1493">
                  <c:v>137.18</c:v>
                </c:pt>
                <c:pt idx="1494">
                  <c:v>137.19</c:v>
                </c:pt>
                <c:pt idx="1495">
                  <c:v>137.19999999999999</c:v>
                </c:pt>
                <c:pt idx="1496">
                  <c:v>137.21</c:v>
                </c:pt>
                <c:pt idx="1497">
                  <c:v>137.22</c:v>
                </c:pt>
                <c:pt idx="1498">
                  <c:v>137.22999999999999</c:v>
                </c:pt>
                <c:pt idx="1499">
                  <c:v>137.24</c:v>
                </c:pt>
                <c:pt idx="1500">
                  <c:v>137.25</c:v>
                </c:pt>
                <c:pt idx="1501">
                  <c:v>137.26</c:v>
                </c:pt>
                <c:pt idx="1502">
                  <c:v>137.27000000000001</c:v>
                </c:pt>
                <c:pt idx="1503">
                  <c:v>137.28</c:v>
                </c:pt>
                <c:pt idx="1504">
                  <c:v>137.29</c:v>
                </c:pt>
                <c:pt idx="1505">
                  <c:v>137.30000000000001</c:v>
                </c:pt>
                <c:pt idx="1506">
                  <c:v>137.31</c:v>
                </c:pt>
                <c:pt idx="1507">
                  <c:v>137.32</c:v>
                </c:pt>
                <c:pt idx="1508">
                  <c:v>137.33000000000001</c:v>
                </c:pt>
                <c:pt idx="1509">
                  <c:v>137.34</c:v>
                </c:pt>
                <c:pt idx="1510">
                  <c:v>137.35</c:v>
                </c:pt>
                <c:pt idx="1511">
                  <c:v>137.36000000000001</c:v>
                </c:pt>
                <c:pt idx="1512">
                  <c:v>137.37</c:v>
                </c:pt>
                <c:pt idx="1513">
                  <c:v>137.38</c:v>
                </c:pt>
                <c:pt idx="1514">
                  <c:v>137.38999999999999</c:v>
                </c:pt>
                <c:pt idx="1515">
                  <c:v>137.4</c:v>
                </c:pt>
                <c:pt idx="1516">
                  <c:v>137.41</c:v>
                </c:pt>
                <c:pt idx="1517">
                  <c:v>137.41999999999999</c:v>
                </c:pt>
                <c:pt idx="1518">
                  <c:v>137.43</c:v>
                </c:pt>
                <c:pt idx="1519">
                  <c:v>137.44</c:v>
                </c:pt>
                <c:pt idx="1520">
                  <c:v>137.44999999999999</c:v>
                </c:pt>
                <c:pt idx="1521">
                  <c:v>137.46</c:v>
                </c:pt>
                <c:pt idx="1522">
                  <c:v>137.47</c:v>
                </c:pt>
                <c:pt idx="1523">
                  <c:v>137.47999999999999</c:v>
                </c:pt>
                <c:pt idx="1524">
                  <c:v>137.49</c:v>
                </c:pt>
                <c:pt idx="1525">
                  <c:v>137.5</c:v>
                </c:pt>
                <c:pt idx="1526">
                  <c:v>137.51</c:v>
                </c:pt>
                <c:pt idx="1527">
                  <c:v>137.52000000000001</c:v>
                </c:pt>
                <c:pt idx="1528">
                  <c:v>137.53</c:v>
                </c:pt>
                <c:pt idx="1529">
                  <c:v>137.54</c:v>
                </c:pt>
                <c:pt idx="1530">
                  <c:v>137.55000000000001</c:v>
                </c:pt>
                <c:pt idx="1531">
                  <c:v>137.56</c:v>
                </c:pt>
                <c:pt idx="1532">
                  <c:v>137.57</c:v>
                </c:pt>
                <c:pt idx="1533">
                  <c:v>137.58000000000001</c:v>
                </c:pt>
                <c:pt idx="1534">
                  <c:v>137.59</c:v>
                </c:pt>
                <c:pt idx="1535">
                  <c:v>137.6</c:v>
                </c:pt>
                <c:pt idx="1536">
                  <c:v>137.61000000000001</c:v>
                </c:pt>
                <c:pt idx="1537">
                  <c:v>137.62</c:v>
                </c:pt>
                <c:pt idx="1538">
                  <c:v>137.63</c:v>
                </c:pt>
                <c:pt idx="1539">
                  <c:v>137.63999999999999</c:v>
                </c:pt>
                <c:pt idx="1540">
                  <c:v>137.65</c:v>
                </c:pt>
                <c:pt idx="1541">
                  <c:v>137.66</c:v>
                </c:pt>
                <c:pt idx="1542">
                  <c:v>137.66999999999999</c:v>
                </c:pt>
                <c:pt idx="1543">
                  <c:v>137.68</c:v>
                </c:pt>
                <c:pt idx="1544">
                  <c:v>137.69</c:v>
                </c:pt>
                <c:pt idx="1545">
                  <c:v>137.69999999999999</c:v>
                </c:pt>
                <c:pt idx="1546">
                  <c:v>137.71</c:v>
                </c:pt>
                <c:pt idx="1547">
                  <c:v>137.72</c:v>
                </c:pt>
                <c:pt idx="1548">
                  <c:v>137.72999999999999</c:v>
                </c:pt>
                <c:pt idx="1549">
                  <c:v>137.74</c:v>
                </c:pt>
                <c:pt idx="1550">
                  <c:v>137.75</c:v>
                </c:pt>
                <c:pt idx="1551">
                  <c:v>137.76</c:v>
                </c:pt>
                <c:pt idx="1552">
                  <c:v>137.77000000000001</c:v>
                </c:pt>
                <c:pt idx="1553">
                  <c:v>137.78</c:v>
                </c:pt>
                <c:pt idx="1554">
                  <c:v>137.79</c:v>
                </c:pt>
                <c:pt idx="1555">
                  <c:v>137.80000000000001</c:v>
                </c:pt>
                <c:pt idx="1556">
                  <c:v>137.81</c:v>
                </c:pt>
                <c:pt idx="1557">
                  <c:v>137.82</c:v>
                </c:pt>
                <c:pt idx="1558">
                  <c:v>137.83000000000001</c:v>
                </c:pt>
                <c:pt idx="1559">
                  <c:v>137.84</c:v>
                </c:pt>
                <c:pt idx="1560">
                  <c:v>137.85</c:v>
                </c:pt>
                <c:pt idx="1561">
                  <c:v>137.86000000000001</c:v>
                </c:pt>
                <c:pt idx="1562">
                  <c:v>137.87</c:v>
                </c:pt>
                <c:pt idx="1563">
                  <c:v>137.88</c:v>
                </c:pt>
                <c:pt idx="1564">
                  <c:v>137.88999999999999</c:v>
                </c:pt>
                <c:pt idx="1565">
                  <c:v>137.9</c:v>
                </c:pt>
                <c:pt idx="1566">
                  <c:v>137.91</c:v>
                </c:pt>
                <c:pt idx="1567">
                  <c:v>137.91999999999999</c:v>
                </c:pt>
                <c:pt idx="1568">
                  <c:v>137.93</c:v>
                </c:pt>
                <c:pt idx="1569">
                  <c:v>137.94</c:v>
                </c:pt>
                <c:pt idx="1570">
                  <c:v>137.94999999999999</c:v>
                </c:pt>
                <c:pt idx="1571">
                  <c:v>137.96</c:v>
                </c:pt>
                <c:pt idx="1572">
                  <c:v>137.97</c:v>
                </c:pt>
                <c:pt idx="1573">
                  <c:v>137.97999999999999</c:v>
                </c:pt>
                <c:pt idx="1574">
                  <c:v>137.99</c:v>
                </c:pt>
                <c:pt idx="1575">
                  <c:v>138</c:v>
                </c:pt>
                <c:pt idx="1576">
                  <c:v>138.01</c:v>
                </c:pt>
                <c:pt idx="1577">
                  <c:v>138.02000000000001</c:v>
                </c:pt>
                <c:pt idx="1578">
                  <c:v>138.03</c:v>
                </c:pt>
                <c:pt idx="1579">
                  <c:v>138.04</c:v>
                </c:pt>
                <c:pt idx="1580">
                  <c:v>138.05000000000001</c:v>
                </c:pt>
                <c:pt idx="1581">
                  <c:v>138.06</c:v>
                </c:pt>
                <c:pt idx="1582">
                  <c:v>138.07</c:v>
                </c:pt>
                <c:pt idx="1583">
                  <c:v>138.08000000000001</c:v>
                </c:pt>
                <c:pt idx="1584">
                  <c:v>138.09</c:v>
                </c:pt>
                <c:pt idx="1585">
                  <c:v>138.1</c:v>
                </c:pt>
                <c:pt idx="1586">
                  <c:v>138.11000000000001</c:v>
                </c:pt>
                <c:pt idx="1587">
                  <c:v>138.12</c:v>
                </c:pt>
                <c:pt idx="1588">
                  <c:v>138.13</c:v>
                </c:pt>
                <c:pt idx="1589">
                  <c:v>138.13999999999999</c:v>
                </c:pt>
                <c:pt idx="1590">
                  <c:v>138.15</c:v>
                </c:pt>
                <c:pt idx="1591">
                  <c:v>138.16</c:v>
                </c:pt>
                <c:pt idx="1592">
                  <c:v>138.16999999999999</c:v>
                </c:pt>
                <c:pt idx="1593">
                  <c:v>138.18</c:v>
                </c:pt>
                <c:pt idx="1594">
                  <c:v>138.19</c:v>
                </c:pt>
                <c:pt idx="1595">
                  <c:v>138.19999999999999</c:v>
                </c:pt>
                <c:pt idx="1596">
                  <c:v>138.21</c:v>
                </c:pt>
                <c:pt idx="1597">
                  <c:v>138.22</c:v>
                </c:pt>
                <c:pt idx="1598">
                  <c:v>138.22999999999999</c:v>
                </c:pt>
                <c:pt idx="1599">
                  <c:v>138.24</c:v>
                </c:pt>
                <c:pt idx="1600">
                  <c:v>138.25</c:v>
                </c:pt>
                <c:pt idx="1601">
                  <c:v>138.26</c:v>
                </c:pt>
                <c:pt idx="1602">
                  <c:v>138.27000000000001</c:v>
                </c:pt>
                <c:pt idx="1603">
                  <c:v>138.28</c:v>
                </c:pt>
                <c:pt idx="1604">
                  <c:v>138.29</c:v>
                </c:pt>
                <c:pt idx="1605">
                  <c:v>138.30000000000001</c:v>
                </c:pt>
                <c:pt idx="1606">
                  <c:v>138.31</c:v>
                </c:pt>
                <c:pt idx="1607">
                  <c:v>138.32</c:v>
                </c:pt>
                <c:pt idx="1608">
                  <c:v>138.33000000000001</c:v>
                </c:pt>
                <c:pt idx="1609">
                  <c:v>138.34</c:v>
                </c:pt>
                <c:pt idx="1610">
                  <c:v>138.35</c:v>
                </c:pt>
                <c:pt idx="1611">
                  <c:v>138.36000000000001</c:v>
                </c:pt>
                <c:pt idx="1612">
                  <c:v>138.37</c:v>
                </c:pt>
                <c:pt idx="1613">
                  <c:v>138.38</c:v>
                </c:pt>
                <c:pt idx="1614">
                  <c:v>138.38999999999999</c:v>
                </c:pt>
                <c:pt idx="1615">
                  <c:v>138.4</c:v>
                </c:pt>
                <c:pt idx="1616">
                  <c:v>138.41</c:v>
                </c:pt>
                <c:pt idx="1617">
                  <c:v>138.42000000000002</c:v>
                </c:pt>
                <c:pt idx="1618">
                  <c:v>138.43</c:v>
                </c:pt>
                <c:pt idx="1619">
                  <c:v>138.44</c:v>
                </c:pt>
                <c:pt idx="1620">
                  <c:v>138.44999999999999</c:v>
                </c:pt>
                <c:pt idx="1621">
                  <c:v>138.46</c:v>
                </c:pt>
                <c:pt idx="1622">
                  <c:v>138.47</c:v>
                </c:pt>
                <c:pt idx="1623">
                  <c:v>138.47999999999999</c:v>
                </c:pt>
                <c:pt idx="1624">
                  <c:v>138.49</c:v>
                </c:pt>
                <c:pt idx="1625">
                  <c:v>138.5</c:v>
                </c:pt>
                <c:pt idx="1626">
                  <c:v>138.51</c:v>
                </c:pt>
                <c:pt idx="1627">
                  <c:v>138.52000000000001</c:v>
                </c:pt>
                <c:pt idx="1628">
                  <c:v>138.53</c:v>
                </c:pt>
                <c:pt idx="1629">
                  <c:v>138.54</c:v>
                </c:pt>
                <c:pt idx="1630">
                  <c:v>138.55000000000001</c:v>
                </c:pt>
                <c:pt idx="1631">
                  <c:v>138.56</c:v>
                </c:pt>
                <c:pt idx="1632">
                  <c:v>138.57</c:v>
                </c:pt>
                <c:pt idx="1633">
                  <c:v>138.58000000000001</c:v>
                </c:pt>
                <c:pt idx="1634">
                  <c:v>138.59</c:v>
                </c:pt>
                <c:pt idx="1635">
                  <c:v>138.6</c:v>
                </c:pt>
                <c:pt idx="1636">
                  <c:v>138.61000000000001</c:v>
                </c:pt>
                <c:pt idx="1637">
                  <c:v>138.62</c:v>
                </c:pt>
                <c:pt idx="1638">
                  <c:v>138.63</c:v>
                </c:pt>
                <c:pt idx="1639">
                  <c:v>138.63999999999999</c:v>
                </c:pt>
                <c:pt idx="1640">
                  <c:v>138.65</c:v>
                </c:pt>
                <c:pt idx="1641">
                  <c:v>138.66</c:v>
                </c:pt>
                <c:pt idx="1642">
                  <c:v>138.67000000000002</c:v>
                </c:pt>
                <c:pt idx="1643">
                  <c:v>138.68</c:v>
                </c:pt>
                <c:pt idx="1644">
                  <c:v>138.69</c:v>
                </c:pt>
                <c:pt idx="1645">
                  <c:v>138.69999999999999</c:v>
                </c:pt>
                <c:pt idx="1646">
                  <c:v>138.71</c:v>
                </c:pt>
                <c:pt idx="1647">
                  <c:v>138.72</c:v>
                </c:pt>
                <c:pt idx="1648">
                  <c:v>138.72999999999999</c:v>
                </c:pt>
                <c:pt idx="1649">
                  <c:v>138.74</c:v>
                </c:pt>
                <c:pt idx="1650">
                  <c:v>138.75</c:v>
                </c:pt>
                <c:pt idx="1651">
                  <c:v>138.76</c:v>
                </c:pt>
                <c:pt idx="1652">
                  <c:v>138.77000000000001</c:v>
                </c:pt>
                <c:pt idx="1653">
                  <c:v>138.78</c:v>
                </c:pt>
                <c:pt idx="1654">
                  <c:v>138.79</c:v>
                </c:pt>
                <c:pt idx="1655">
                  <c:v>138.80000000000001</c:v>
                </c:pt>
                <c:pt idx="1656">
                  <c:v>138.81</c:v>
                </c:pt>
                <c:pt idx="1657">
                  <c:v>138.82</c:v>
                </c:pt>
                <c:pt idx="1658">
                  <c:v>138.83000000000001</c:v>
                </c:pt>
                <c:pt idx="1659">
                  <c:v>138.84</c:v>
                </c:pt>
                <c:pt idx="1660">
                  <c:v>138.85</c:v>
                </c:pt>
                <c:pt idx="1661">
                  <c:v>138.86000000000001</c:v>
                </c:pt>
                <c:pt idx="1662">
                  <c:v>138.87</c:v>
                </c:pt>
                <c:pt idx="1663">
                  <c:v>138.88</c:v>
                </c:pt>
                <c:pt idx="1664">
                  <c:v>138.88999999999999</c:v>
                </c:pt>
                <c:pt idx="1665">
                  <c:v>138.9</c:v>
                </c:pt>
                <c:pt idx="1666">
                  <c:v>138.91</c:v>
                </c:pt>
                <c:pt idx="1667">
                  <c:v>138.92000000000002</c:v>
                </c:pt>
                <c:pt idx="1668">
                  <c:v>138.93</c:v>
                </c:pt>
                <c:pt idx="1669">
                  <c:v>138.94</c:v>
                </c:pt>
                <c:pt idx="1670">
                  <c:v>138.94999999999999</c:v>
                </c:pt>
                <c:pt idx="1671">
                  <c:v>138.96</c:v>
                </c:pt>
                <c:pt idx="1672">
                  <c:v>138.97</c:v>
                </c:pt>
                <c:pt idx="1673">
                  <c:v>138.97999999999999</c:v>
                </c:pt>
                <c:pt idx="1674">
                  <c:v>138.99</c:v>
                </c:pt>
                <c:pt idx="1675">
                  <c:v>139</c:v>
                </c:pt>
                <c:pt idx="1676">
                  <c:v>139.01</c:v>
                </c:pt>
                <c:pt idx="1677">
                  <c:v>139.02000000000001</c:v>
                </c:pt>
                <c:pt idx="1678">
                  <c:v>139.03</c:v>
                </c:pt>
                <c:pt idx="1679">
                  <c:v>139.04</c:v>
                </c:pt>
                <c:pt idx="1680">
                  <c:v>139.05000000000001</c:v>
                </c:pt>
                <c:pt idx="1681">
                  <c:v>139.06</c:v>
                </c:pt>
                <c:pt idx="1682">
                  <c:v>139.07</c:v>
                </c:pt>
                <c:pt idx="1683">
                  <c:v>139.08000000000001</c:v>
                </c:pt>
                <c:pt idx="1684">
                  <c:v>139.09</c:v>
                </c:pt>
                <c:pt idx="1685">
                  <c:v>139.1</c:v>
                </c:pt>
                <c:pt idx="1686">
                  <c:v>139.11000000000001</c:v>
                </c:pt>
                <c:pt idx="1687">
                  <c:v>139.12</c:v>
                </c:pt>
                <c:pt idx="1688">
                  <c:v>139.13</c:v>
                </c:pt>
                <c:pt idx="1689">
                  <c:v>139.13999999999999</c:v>
                </c:pt>
                <c:pt idx="1690">
                  <c:v>139.15</c:v>
                </c:pt>
                <c:pt idx="1691">
                  <c:v>139.16</c:v>
                </c:pt>
                <c:pt idx="1692">
                  <c:v>139.17000000000002</c:v>
                </c:pt>
                <c:pt idx="1693">
                  <c:v>139.18</c:v>
                </c:pt>
                <c:pt idx="1694">
                  <c:v>139.19</c:v>
                </c:pt>
                <c:pt idx="1695">
                  <c:v>139.19999999999999</c:v>
                </c:pt>
                <c:pt idx="1696">
                  <c:v>139.21</c:v>
                </c:pt>
                <c:pt idx="1697">
                  <c:v>139.22</c:v>
                </c:pt>
                <c:pt idx="1698">
                  <c:v>139.22999999999999</c:v>
                </c:pt>
                <c:pt idx="1699">
                  <c:v>139.24</c:v>
                </c:pt>
                <c:pt idx="1700">
                  <c:v>139.25</c:v>
                </c:pt>
                <c:pt idx="1701">
                  <c:v>139.26</c:v>
                </c:pt>
                <c:pt idx="1702">
                  <c:v>139.27000000000001</c:v>
                </c:pt>
                <c:pt idx="1703">
                  <c:v>139.28</c:v>
                </c:pt>
                <c:pt idx="1704">
                  <c:v>139.29</c:v>
                </c:pt>
                <c:pt idx="1705">
                  <c:v>139.30000000000001</c:v>
                </c:pt>
                <c:pt idx="1706">
                  <c:v>139.31</c:v>
                </c:pt>
                <c:pt idx="1707">
                  <c:v>139.32</c:v>
                </c:pt>
                <c:pt idx="1708">
                  <c:v>139.33000000000001</c:v>
                </c:pt>
                <c:pt idx="1709">
                  <c:v>139.34</c:v>
                </c:pt>
                <c:pt idx="1710">
                  <c:v>139.35</c:v>
                </c:pt>
                <c:pt idx="1711">
                  <c:v>139.36000000000001</c:v>
                </c:pt>
                <c:pt idx="1712">
                  <c:v>139.37</c:v>
                </c:pt>
                <c:pt idx="1713">
                  <c:v>139.38</c:v>
                </c:pt>
                <c:pt idx="1714">
                  <c:v>139.38999999999999</c:v>
                </c:pt>
                <c:pt idx="1715">
                  <c:v>139.4</c:v>
                </c:pt>
                <c:pt idx="1716">
                  <c:v>139.41</c:v>
                </c:pt>
                <c:pt idx="1717">
                  <c:v>139.42000000000002</c:v>
                </c:pt>
                <c:pt idx="1718">
                  <c:v>139.43</c:v>
                </c:pt>
                <c:pt idx="1719">
                  <c:v>139.44</c:v>
                </c:pt>
                <c:pt idx="1720">
                  <c:v>139.44999999999999</c:v>
                </c:pt>
                <c:pt idx="1721">
                  <c:v>139.46</c:v>
                </c:pt>
                <c:pt idx="1722">
                  <c:v>139.47</c:v>
                </c:pt>
                <c:pt idx="1723">
                  <c:v>139.47999999999999</c:v>
                </c:pt>
                <c:pt idx="1724">
                  <c:v>139.49</c:v>
                </c:pt>
                <c:pt idx="1725">
                  <c:v>139.5</c:v>
                </c:pt>
                <c:pt idx="1726">
                  <c:v>139.51</c:v>
                </c:pt>
                <c:pt idx="1727">
                  <c:v>139.52000000000001</c:v>
                </c:pt>
                <c:pt idx="1728">
                  <c:v>139.53</c:v>
                </c:pt>
                <c:pt idx="1729">
                  <c:v>139.54</c:v>
                </c:pt>
                <c:pt idx="1730">
                  <c:v>139.55000000000001</c:v>
                </c:pt>
                <c:pt idx="1731">
                  <c:v>139.56</c:v>
                </c:pt>
                <c:pt idx="1732">
                  <c:v>139.57</c:v>
                </c:pt>
                <c:pt idx="1733">
                  <c:v>139.58000000000001</c:v>
                </c:pt>
                <c:pt idx="1734">
                  <c:v>139.59</c:v>
                </c:pt>
                <c:pt idx="1735">
                  <c:v>139.6</c:v>
                </c:pt>
                <c:pt idx="1736">
                  <c:v>139.61000000000001</c:v>
                </c:pt>
                <c:pt idx="1737">
                  <c:v>139.62</c:v>
                </c:pt>
                <c:pt idx="1738">
                  <c:v>139.63</c:v>
                </c:pt>
                <c:pt idx="1739">
                  <c:v>139.63999999999999</c:v>
                </c:pt>
                <c:pt idx="1740">
                  <c:v>139.65</c:v>
                </c:pt>
                <c:pt idx="1741">
                  <c:v>139.66</c:v>
                </c:pt>
                <c:pt idx="1742">
                  <c:v>139.67000000000002</c:v>
                </c:pt>
                <c:pt idx="1743">
                  <c:v>139.68</c:v>
                </c:pt>
                <c:pt idx="1744">
                  <c:v>139.69</c:v>
                </c:pt>
                <c:pt idx="1745">
                  <c:v>139.69999999999999</c:v>
                </c:pt>
                <c:pt idx="1746">
                  <c:v>139.71</c:v>
                </c:pt>
                <c:pt idx="1747">
                  <c:v>139.72</c:v>
                </c:pt>
                <c:pt idx="1748">
                  <c:v>139.72999999999999</c:v>
                </c:pt>
                <c:pt idx="1749">
                  <c:v>139.74</c:v>
                </c:pt>
                <c:pt idx="1750">
                  <c:v>139.75</c:v>
                </c:pt>
                <c:pt idx="1751">
                  <c:v>139.76</c:v>
                </c:pt>
                <c:pt idx="1752">
                  <c:v>139.77000000000001</c:v>
                </c:pt>
                <c:pt idx="1753">
                  <c:v>139.78</c:v>
                </c:pt>
                <c:pt idx="1754">
                  <c:v>139.79</c:v>
                </c:pt>
                <c:pt idx="1755">
                  <c:v>139.80000000000001</c:v>
                </c:pt>
                <c:pt idx="1756">
                  <c:v>139.81</c:v>
                </c:pt>
                <c:pt idx="1757">
                  <c:v>139.82</c:v>
                </c:pt>
                <c:pt idx="1758">
                  <c:v>139.83000000000001</c:v>
                </c:pt>
                <c:pt idx="1759">
                  <c:v>139.84</c:v>
                </c:pt>
                <c:pt idx="1760">
                  <c:v>139.85</c:v>
                </c:pt>
                <c:pt idx="1761">
                  <c:v>139.86000000000001</c:v>
                </c:pt>
                <c:pt idx="1762">
                  <c:v>139.87</c:v>
                </c:pt>
                <c:pt idx="1763">
                  <c:v>139.88</c:v>
                </c:pt>
                <c:pt idx="1764">
                  <c:v>139.88999999999999</c:v>
                </c:pt>
                <c:pt idx="1765">
                  <c:v>139.9</c:v>
                </c:pt>
                <c:pt idx="1766">
                  <c:v>139.91</c:v>
                </c:pt>
                <c:pt idx="1767">
                  <c:v>139.92000000000002</c:v>
                </c:pt>
                <c:pt idx="1768">
                  <c:v>139.93</c:v>
                </c:pt>
                <c:pt idx="1769">
                  <c:v>139.94</c:v>
                </c:pt>
                <c:pt idx="1770">
                  <c:v>139.94999999999999</c:v>
                </c:pt>
                <c:pt idx="1771">
                  <c:v>139.96</c:v>
                </c:pt>
                <c:pt idx="1772">
                  <c:v>139.97</c:v>
                </c:pt>
                <c:pt idx="1773">
                  <c:v>139.97999999999999</c:v>
                </c:pt>
                <c:pt idx="1774">
                  <c:v>139.99</c:v>
                </c:pt>
                <c:pt idx="1775">
                  <c:v>140</c:v>
                </c:pt>
                <c:pt idx="1776">
                  <c:v>140.01</c:v>
                </c:pt>
                <c:pt idx="1777">
                  <c:v>140.02000000000001</c:v>
                </c:pt>
                <c:pt idx="1778">
                  <c:v>140.03</c:v>
                </c:pt>
                <c:pt idx="1779">
                  <c:v>140.04</c:v>
                </c:pt>
                <c:pt idx="1780">
                  <c:v>140.05000000000001</c:v>
                </c:pt>
                <c:pt idx="1781">
                  <c:v>140.06</c:v>
                </c:pt>
                <c:pt idx="1782">
                  <c:v>140.07</c:v>
                </c:pt>
                <c:pt idx="1783">
                  <c:v>140.08000000000001</c:v>
                </c:pt>
                <c:pt idx="1784">
                  <c:v>140.09</c:v>
                </c:pt>
                <c:pt idx="1785">
                  <c:v>140.1</c:v>
                </c:pt>
                <c:pt idx="1786">
                  <c:v>140.11000000000001</c:v>
                </c:pt>
                <c:pt idx="1787">
                  <c:v>140.12</c:v>
                </c:pt>
                <c:pt idx="1788">
                  <c:v>140.13</c:v>
                </c:pt>
                <c:pt idx="1789">
                  <c:v>140.13999999999999</c:v>
                </c:pt>
                <c:pt idx="1790">
                  <c:v>140.15</c:v>
                </c:pt>
                <c:pt idx="1791">
                  <c:v>140.16</c:v>
                </c:pt>
                <c:pt idx="1792">
                  <c:v>140.17000000000002</c:v>
                </c:pt>
                <c:pt idx="1793">
                  <c:v>140.18</c:v>
                </c:pt>
                <c:pt idx="1794">
                  <c:v>140.19</c:v>
                </c:pt>
                <c:pt idx="1795">
                  <c:v>140.19999999999999</c:v>
                </c:pt>
                <c:pt idx="1796">
                  <c:v>140.21</c:v>
                </c:pt>
                <c:pt idx="1797">
                  <c:v>140.22</c:v>
                </c:pt>
                <c:pt idx="1798">
                  <c:v>140.22999999999999</c:v>
                </c:pt>
                <c:pt idx="1799">
                  <c:v>140.24</c:v>
                </c:pt>
                <c:pt idx="1800">
                  <c:v>140.25</c:v>
                </c:pt>
                <c:pt idx="1801">
                  <c:v>140.26</c:v>
                </c:pt>
                <c:pt idx="1802">
                  <c:v>140.27000000000001</c:v>
                </c:pt>
                <c:pt idx="1803">
                  <c:v>140.28</c:v>
                </c:pt>
                <c:pt idx="1804">
                  <c:v>140.29</c:v>
                </c:pt>
                <c:pt idx="1805">
                  <c:v>140.30000000000001</c:v>
                </c:pt>
                <c:pt idx="1806">
                  <c:v>140.31</c:v>
                </c:pt>
                <c:pt idx="1807">
                  <c:v>140.32</c:v>
                </c:pt>
                <c:pt idx="1808">
                  <c:v>140.33000000000001</c:v>
                </c:pt>
                <c:pt idx="1809">
                  <c:v>140.34</c:v>
                </c:pt>
                <c:pt idx="1810">
                  <c:v>140.35</c:v>
                </c:pt>
                <c:pt idx="1811">
                  <c:v>140.36000000000001</c:v>
                </c:pt>
                <c:pt idx="1812">
                  <c:v>140.37</c:v>
                </c:pt>
                <c:pt idx="1813">
                  <c:v>140.38</c:v>
                </c:pt>
                <c:pt idx="1814">
                  <c:v>140.38999999999999</c:v>
                </c:pt>
                <c:pt idx="1815">
                  <c:v>140.4</c:v>
                </c:pt>
                <c:pt idx="1816">
                  <c:v>140.41</c:v>
                </c:pt>
                <c:pt idx="1817">
                  <c:v>140.42000000000002</c:v>
                </c:pt>
                <c:pt idx="1818">
                  <c:v>140.43</c:v>
                </c:pt>
                <c:pt idx="1819">
                  <c:v>140.44</c:v>
                </c:pt>
                <c:pt idx="1820">
                  <c:v>140.44999999999999</c:v>
                </c:pt>
                <c:pt idx="1821">
                  <c:v>140.46</c:v>
                </c:pt>
                <c:pt idx="1822">
                  <c:v>140.47</c:v>
                </c:pt>
                <c:pt idx="1823">
                  <c:v>140.47999999999999</c:v>
                </c:pt>
                <c:pt idx="1824">
                  <c:v>140.49</c:v>
                </c:pt>
                <c:pt idx="1825">
                  <c:v>140.5</c:v>
                </c:pt>
                <c:pt idx="1826">
                  <c:v>140.51</c:v>
                </c:pt>
                <c:pt idx="1827">
                  <c:v>140.52000000000001</c:v>
                </c:pt>
                <c:pt idx="1828">
                  <c:v>140.53</c:v>
                </c:pt>
                <c:pt idx="1829">
                  <c:v>140.54</c:v>
                </c:pt>
                <c:pt idx="1830">
                  <c:v>140.55000000000001</c:v>
                </c:pt>
                <c:pt idx="1831">
                  <c:v>140.56</c:v>
                </c:pt>
                <c:pt idx="1832">
                  <c:v>140.57</c:v>
                </c:pt>
                <c:pt idx="1833">
                  <c:v>140.58000000000001</c:v>
                </c:pt>
                <c:pt idx="1834">
                  <c:v>140.59</c:v>
                </c:pt>
                <c:pt idx="1835">
                  <c:v>140.6</c:v>
                </c:pt>
                <c:pt idx="1836">
                  <c:v>140.61000000000001</c:v>
                </c:pt>
                <c:pt idx="1837">
                  <c:v>140.62</c:v>
                </c:pt>
                <c:pt idx="1838">
                  <c:v>140.63</c:v>
                </c:pt>
                <c:pt idx="1839">
                  <c:v>140.63999999999999</c:v>
                </c:pt>
                <c:pt idx="1840">
                  <c:v>140.65</c:v>
                </c:pt>
                <c:pt idx="1841">
                  <c:v>140.66</c:v>
                </c:pt>
                <c:pt idx="1842">
                  <c:v>140.67000000000002</c:v>
                </c:pt>
                <c:pt idx="1843">
                  <c:v>140.68</c:v>
                </c:pt>
                <c:pt idx="1844">
                  <c:v>140.69</c:v>
                </c:pt>
                <c:pt idx="1845">
                  <c:v>140.69999999999999</c:v>
                </c:pt>
                <c:pt idx="1846">
                  <c:v>140.71</c:v>
                </c:pt>
                <c:pt idx="1847">
                  <c:v>140.72</c:v>
                </c:pt>
                <c:pt idx="1848">
                  <c:v>140.72999999999999</c:v>
                </c:pt>
                <c:pt idx="1849">
                  <c:v>140.74</c:v>
                </c:pt>
                <c:pt idx="1850">
                  <c:v>140.75</c:v>
                </c:pt>
                <c:pt idx="1851">
                  <c:v>140.76</c:v>
                </c:pt>
                <c:pt idx="1852">
                  <c:v>140.77000000000001</c:v>
                </c:pt>
                <c:pt idx="1853">
                  <c:v>140.78</c:v>
                </c:pt>
                <c:pt idx="1854">
                  <c:v>140.79</c:v>
                </c:pt>
                <c:pt idx="1855">
                  <c:v>140.80000000000001</c:v>
                </c:pt>
                <c:pt idx="1856">
                  <c:v>140.81</c:v>
                </c:pt>
                <c:pt idx="1857">
                  <c:v>140.82</c:v>
                </c:pt>
                <c:pt idx="1858">
                  <c:v>140.83000000000001</c:v>
                </c:pt>
                <c:pt idx="1859">
                  <c:v>140.84</c:v>
                </c:pt>
                <c:pt idx="1860">
                  <c:v>140.85</c:v>
                </c:pt>
                <c:pt idx="1861">
                  <c:v>140.86000000000001</c:v>
                </c:pt>
                <c:pt idx="1862">
                  <c:v>140.87</c:v>
                </c:pt>
                <c:pt idx="1863">
                  <c:v>140.88</c:v>
                </c:pt>
                <c:pt idx="1864">
                  <c:v>140.88999999999999</c:v>
                </c:pt>
                <c:pt idx="1865">
                  <c:v>140.9</c:v>
                </c:pt>
                <c:pt idx="1866">
                  <c:v>140.91</c:v>
                </c:pt>
                <c:pt idx="1867">
                  <c:v>140.92000000000002</c:v>
                </c:pt>
                <c:pt idx="1868">
                  <c:v>140.93</c:v>
                </c:pt>
                <c:pt idx="1869">
                  <c:v>140.94</c:v>
                </c:pt>
                <c:pt idx="1870">
                  <c:v>140.94999999999999</c:v>
                </c:pt>
                <c:pt idx="1871">
                  <c:v>140.96</c:v>
                </c:pt>
                <c:pt idx="1872">
                  <c:v>140.97</c:v>
                </c:pt>
                <c:pt idx="1873">
                  <c:v>140.97999999999999</c:v>
                </c:pt>
                <c:pt idx="1874">
                  <c:v>140.99</c:v>
                </c:pt>
                <c:pt idx="1875">
                  <c:v>141</c:v>
                </c:pt>
                <c:pt idx="1876">
                  <c:v>141.01</c:v>
                </c:pt>
                <c:pt idx="1877">
                  <c:v>141.02000000000001</c:v>
                </c:pt>
                <c:pt idx="1878">
                  <c:v>141.03</c:v>
                </c:pt>
                <c:pt idx="1879">
                  <c:v>141.04</c:v>
                </c:pt>
                <c:pt idx="1880">
                  <c:v>141.05000000000001</c:v>
                </c:pt>
                <c:pt idx="1881">
                  <c:v>141.06</c:v>
                </c:pt>
                <c:pt idx="1882">
                  <c:v>141.07</c:v>
                </c:pt>
                <c:pt idx="1883">
                  <c:v>141.08000000000001</c:v>
                </c:pt>
                <c:pt idx="1884">
                  <c:v>141.09</c:v>
                </c:pt>
                <c:pt idx="1885">
                  <c:v>141.1</c:v>
                </c:pt>
                <c:pt idx="1886">
                  <c:v>141.11000000000001</c:v>
                </c:pt>
                <c:pt idx="1887">
                  <c:v>141.12</c:v>
                </c:pt>
                <c:pt idx="1888">
                  <c:v>141.13</c:v>
                </c:pt>
                <c:pt idx="1889">
                  <c:v>141.13999999999999</c:v>
                </c:pt>
                <c:pt idx="1890">
                  <c:v>141.15</c:v>
                </c:pt>
                <c:pt idx="1891">
                  <c:v>141.16</c:v>
                </c:pt>
                <c:pt idx="1892">
                  <c:v>141.17000000000002</c:v>
                </c:pt>
                <c:pt idx="1893">
                  <c:v>141.18</c:v>
                </c:pt>
                <c:pt idx="1894">
                  <c:v>141.19</c:v>
                </c:pt>
                <c:pt idx="1895">
                  <c:v>141.19999999999999</c:v>
                </c:pt>
                <c:pt idx="1896">
                  <c:v>141.21</c:v>
                </c:pt>
                <c:pt idx="1897">
                  <c:v>141.22</c:v>
                </c:pt>
                <c:pt idx="1898">
                  <c:v>141.22999999999999</c:v>
                </c:pt>
                <c:pt idx="1899">
                  <c:v>141.24</c:v>
                </c:pt>
                <c:pt idx="1900">
                  <c:v>141.25</c:v>
                </c:pt>
                <c:pt idx="1901">
                  <c:v>141.26</c:v>
                </c:pt>
                <c:pt idx="1902">
                  <c:v>141.27000000000001</c:v>
                </c:pt>
                <c:pt idx="1903">
                  <c:v>141.28</c:v>
                </c:pt>
                <c:pt idx="1904">
                  <c:v>141.29</c:v>
                </c:pt>
                <c:pt idx="1905">
                  <c:v>141.30000000000001</c:v>
                </c:pt>
                <c:pt idx="1906">
                  <c:v>141.31</c:v>
                </c:pt>
                <c:pt idx="1907">
                  <c:v>141.32</c:v>
                </c:pt>
                <c:pt idx="1908">
                  <c:v>141.33000000000001</c:v>
                </c:pt>
                <c:pt idx="1909">
                  <c:v>141.34</c:v>
                </c:pt>
                <c:pt idx="1910">
                  <c:v>141.35</c:v>
                </c:pt>
                <c:pt idx="1911">
                  <c:v>141.36000000000001</c:v>
                </c:pt>
                <c:pt idx="1912">
                  <c:v>141.37</c:v>
                </c:pt>
                <c:pt idx="1913">
                  <c:v>141.38</c:v>
                </c:pt>
                <c:pt idx="1914">
                  <c:v>141.38999999999999</c:v>
                </c:pt>
                <c:pt idx="1915">
                  <c:v>141.4</c:v>
                </c:pt>
                <c:pt idx="1916">
                  <c:v>141.41</c:v>
                </c:pt>
                <c:pt idx="1917">
                  <c:v>141.42000000000002</c:v>
                </c:pt>
                <c:pt idx="1918">
                  <c:v>141.43</c:v>
                </c:pt>
                <c:pt idx="1919">
                  <c:v>141.44</c:v>
                </c:pt>
                <c:pt idx="1920">
                  <c:v>141.44999999999999</c:v>
                </c:pt>
                <c:pt idx="1921">
                  <c:v>141.46</c:v>
                </c:pt>
                <c:pt idx="1922">
                  <c:v>141.47</c:v>
                </c:pt>
                <c:pt idx="1923">
                  <c:v>141.47999999999999</c:v>
                </c:pt>
                <c:pt idx="1924">
                  <c:v>141.49</c:v>
                </c:pt>
                <c:pt idx="1925">
                  <c:v>141.5</c:v>
                </c:pt>
                <c:pt idx="1926">
                  <c:v>141.51</c:v>
                </c:pt>
                <c:pt idx="1927">
                  <c:v>141.52000000000001</c:v>
                </c:pt>
                <c:pt idx="1928">
                  <c:v>141.53</c:v>
                </c:pt>
                <c:pt idx="1929">
                  <c:v>141.54</c:v>
                </c:pt>
                <c:pt idx="1930">
                  <c:v>141.55000000000001</c:v>
                </c:pt>
                <c:pt idx="1931">
                  <c:v>141.56</c:v>
                </c:pt>
                <c:pt idx="1932">
                  <c:v>141.57</c:v>
                </c:pt>
                <c:pt idx="1933">
                  <c:v>141.58000000000001</c:v>
                </c:pt>
                <c:pt idx="1934">
                  <c:v>141.59</c:v>
                </c:pt>
                <c:pt idx="1935">
                  <c:v>141.6</c:v>
                </c:pt>
                <c:pt idx="1936">
                  <c:v>141.61000000000001</c:v>
                </c:pt>
                <c:pt idx="1937">
                  <c:v>141.62</c:v>
                </c:pt>
                <c:pt idx="1938">
                  <c:v>141.63</c:v>
                </c:pt>
                <c:pt idx="1939">
                  <c:v>141.63999999999999</c:v>
                </c:pt>
                <c:pt idx="1940">
                  <c:v>141.65</c:v>
                </c:pt>
                <c:pt idx="1941">
                  <c:v>141.66</c:v>
                </c:pt>
                <c:pt idx="1942">
                  <c:v>141.67000000000002</c:v>
                </c:pt>
                <c:pt idx="1943">
                  <c:v>141.68</c:v>
                </c:pt>
                <c:pt idx="1944">
                  <c:v>141.69</c:v>
                </c:pt>
                <c:pt idx="1945">
                  <c:v>141.69999999999999</c:v>
                </c:pt>
                <c:pt idx="1946">
                  <c:v>141.71</c:v>
                </c:pt>
                <c:pt idx="1947">
                  <c:v>141.72</c:v>
                </c:pt>
                <c:pt idx="1948">
                  <c:v>141.72999999999999</c:v>
                </c:pt>
                <c:pt idx="1949">
                  <c:v>141.74</c:v>
                </c:pt>
                <c:pt idx="1950">
                  <c:v>141.75</c:v>
                </c:pt>
                <c:pt idx="1951">
                  <c:v>141.76</c:v>
                </c:pt>
                <c:pt idx="1952">
                  <c:v>141.77000000000001</c:v>
                </c:pt>
                <c:pt idx="1953">
                  <c:v>141.78</c:v>
                </c:pt>
                <c:pt idx="1954">
                  <c:v>141.79</c:v>
                </c:pt>
                <c:pt idx="1955">
                  <c:v>141.80000000000001</c:v>
                </c:pt>
                <c:pt idx="1956">
                  <c:v>141.81</c:v>
                </c:pt>
                <c:pt idx="1957">
                  <c:v>141.82</c:v>
                </c:pt>
                <c:pt idx="1958">
                  <c:v>141.83000000000001</c:v>
                </c:pt>
                <c:pt idx="1959">
                  <c:v>141.84</c:v>
                </c:pt>
                <c:pt idx="1960">
                  <c:v>141.85</c:v>
                </c:pt>
                <c:pt idx="1961">
                  <c:v>141.86000000000001</c:v>
                </c:pt>
                <c:pt idx="1962">
                  <c:v>141.87</c:v>
                </c:pt>
                <c:pt idx="1963">
                  <c:v>141.88</c:v>
                </c:pt>
                <c:pt idx="1964">
                  <c:v>141.88999999999999</c:v>
                </c:pt>
                <c:pt idx="1965">
                  <c:v>141.9</c:v>
                </c:pt>
                <c:pt idx="1966">
                  <c:v>141.91</c:v>
                </c:pt>
                <c:pt idx="1967">
                  <c:v>141.92000000000002</c:v>
                </c:pt>
                <c:pt idx="1968">
                  <c:v>141.93</c:v>
                </c:pt>
                <c:pt idx="1969">
                  <c:v>141.94</c:v>
                </c:pt>
                <c:pt idx="1970">
                  <c:v>141.94999999999999</c:v>
                </c:pt>
                <c:pt idx="1971">
                  <c:v>141.96</c:v>
                </c:pt>
                <c:pt idx="1972">
                  <c:v>141.97</c:v>
                </c:pt>
                <c:pt idx="1973">
                  <c:v>141.97999999999999</c:v>
                </c:pt>
                <c:pt idx="1974">
                  <c:v>141.99</c:v>
                </c:pt>
                <c:pt idx="1975">
                  <c:v>142</c:v>
                </c:pt>
                <c:pt idx="1976">
                  <c:v>142.01</c:v>
                </c:pt>
                <c:pt idx="1977">
                  <c:v>142.02000000000001</c:v>
                </c:pt>
                <c:pt idx="1978">
                  <c:v>142.03</c:v>
                </c:pt>
                <c:pt idx="1979">
                  <c:v>142.04</c:v>
                </c:pt>
                <c:pt idx="1980">
                  <c:v>142.05000000000001</c:v>
                </c:pt>
                <c:pt idx="1981">
                  <c:v>142.06</c:v>
                </c:pt>
                <c:pt idx="1982">
                  <c:v>142.07</c:v>
                </c:pt>
                <c:pt idx="1983">
                  <c:v>142.08000000000001</c:v>
                </c:pt>
                <c:pt idx="1984">
                  <c:v>142.09</c:v>
                </c:pt>
                <c:pt idx="1985">
                  <c:v>142.1</c:v>
                </c:pt>
                <c:pt idx="1986">
                  <c:v>142.11000000000001</c:v>
                </c:pt>
                <c:pt idx="1987">
                  <c:v>142.12</c:v>
                </c:pt>
                <c:pt idx="1988">
                  <c:v>142.13</c:v>
                </c:pt>
                <c:pt idx="1989">
                  <c:v>142.13999999999999</c:v>
                </c:pt>
                <c:pt idx="1990">
                  <c:v>142.15</c:v>
                </c:pt>
                <c:pt idx="1991">
                  <c:v>142.16</c:v>
                </c:pt>
                <c:pt idx="1992">
                  <c:v>142.17000000000002</c:v>
                </c:pt>
                <c:pt idx="1993">
                  <c:v>142.18</c:v>
                </c:pt>
                <c:pt idx="1994">
                  <c:v>142.19</c:v>
                </c:pt>
                <c:pt idx="1995">
                  <c:v>142.19999999999999</c:v>
                </c:pt>
                <c:pt idx="1996">
                  <c:v>142.21</c:v>
                </c:pt>
                <c:pt idx="1997">
                  <c:v>142.22</c:v>
                </c:pt>
                <c:pt idx="1998">
                  <c:v>142.22999999999999</c:v>
                </c:pt>
                <c:pt idx="1999">
                  <c:v>142.24</c:v>
                </c:pt>
                <c:pt idx="2000">
                  <c:v>142.25</c:v>
                </c:pt>
                <c:pt idx="2001">
                  <c:v>142.26</c:v>
                </c:pt>
                <c:pt idx="2002">
                  <c:v>142.27000000000001</c:v>
                </c:pt>
                <c:pt idx="2003">
                  <c:v>142.28</c:v>
                </c:pt>
                <c:pt idx="2004">
                  <c:v>142.29</c:v>
                </c:pt>
                <c:pt idx="2005">
                  <c:v>142.30000000000001</c:v>
                </c:pt>
                <c:pt idx="2006">
                  <c:v>142.31</c:v>
                </c:pt>
                <c:pt idx="2007">
                  <c:v>142.32</c:v>
                </c:pt>
                <c:pt idx="2008">
                  <c:v>142.33000000000001</c:v>
                </c:pt>
                <c:pt idx="2009">
                  <c:v>142.34</c:v>
                </c:pt>
                <c:pt idx="2010">
                  <c:v>142.35</c:v>
                </c:pt>
                <c:pt idx="2011">
                  <c:v>142.36000000000001</c:v>
                </c:pt>
                <c:pt idx="2012">
                  <c:v>142.37</c:v>
                </c:pt>
                <c:pt idx="2013">
                  <c:v>142.38</c:v>
                </c:pt>
                <c:pt idx="2014">
                  <c:v>142.38999999999999</c:v>
                </c:pt>
                <c:pt idx="2015">
                  <c:v>142.4</c:v>
                </c:pt>
                <c:pt idx="2016">
                  <c:v>142.41</c:v>
                </c:pt>
                <c:pt idx="2017">
                  <c:v>142.42000000000002</c:v>
                </c:pt>
                <c:pt idx="2018">
                  <c:v>142.43</c:v>
                </c:pt>
                <c:pt idx="2019">
                  <c:v>142.44</c:v>
                </c:pt>
                <c:pt idx="2020">
                  <c:v>142.44999999999999</c:v>
                </c:pt>
                <c:pt idx="2021">
                  <c:v>142.46</c:v>
                </c:pt>
                <c:pt idx="2022">
                  <c:v>142.47</c:v>
                </c:pt>
                <c:pt idx="2023">
                  <c:v>142.47999999999999</c:v>
                </c:pt>
                <c:pt idx="2024">
                  <c:v>142.49</c:v>
                </c:pt>
                <c:pt idx="2025">
                  <c:v>142.5</c:v>
                </c:pt>
                <c:pt idx="2026">
                  <c:v>142.51</c:v>
                </c:pt>
                <c:pt idx="2027">
                  <c:v>142.52000000000001</c:v>
                </c:pt>
                <c:pt idx="2028">
                  <c:v>142.53</c:v>
                </c:pt>
                <c:pt idx="2029">
                  <c:v>142.54</c:v>
                </c:pt>
                <c:pt idx="2030">
                  <c:v>142.55000000000001</c:v>
                </c:pt>
                <c:pt idx="2031">
                  <c:v>142.56</c:v>
                </c:pt>
                <c:pt idx="2032">
                  <c:v>142.57</c:v>
                </c:pt>
                <c:pt idx="2033">
                  <c:v>142.58000000000001</c:v>
                </c:pt>
                <c:pt idx="2034">
                  <c:v>142.59</c:v>
                </c:pt>
                <c:pt idx="2035">
                  <c:v>142.6</c:v>
                </c:pt>
                <c:pt idx="2036">
                  <c:v>142.61000000000001</c:v>
                </c:pt>
                <c:pt idx="2037">
                  <c:v>142.62</c:v>
                </c:pt>
                <c:pt idx="2038">
                  <c:v>142.63</c:v>
                </c:pt>
                <c:pt idx="2039">
                  <c:v>142.63999999999999</c:v>
                </c:pt>
                <c:pt idx="2040">
                  <c:v>142.65</c:v>
                </c:pt>
                <c:pt idx="2041">
                  <c:v>142.66</c:v>
                </c:pt>
                <c:pt idx="2042">
                  <c:v>142.67000000000002</c:v>
                </c:pt>
                <c:pt idx="2043">
                  <c:v>142.68</c:v>
                </c:pt>
                <c:pt idx="2044">
                  <c:v>142.69</c:v>
                </c:pt>
                <c:pt idx="2045">
                  <c:v>142.69999999999999</c:v>
                </c:pt>
                <c:pt idx="2046">
                  <c:v>142.71</c:v>
                </c:pt>
                <c:pt idx="2047">
                  <c:v>142.72</c:v>
                </c:pt>
                <c:pt idx="2048">
                  <c:v>142.72999999999999</c:v>
                </c:pt>
                <c:pt idx="2049">
                  <c:v>142.74</c:v>
                </c:pt>
                <c:pt idx="2050">
                  <c:v>142.75</c:v>
                </c:pt>
                <c:pt idx="2051">
                  <c:v>142.76</c:v>
                </c:pt>
                <c:pt idx="2052">
                  <c:v>142.77000000000001</c:v>
                </c:pt>
                <c:pt idx="2053">
                  <c:v>142.78</c:v>
                </c:pt>
                <c:pt idx="2054">
                  <c:v>142.79</c:v>
                </c:pt>
                <c:pt idx="2055">
                  <c:v>142.80000000000001</c:v>
                </c:pt>
                <c:pt idx="2056">
                  <c:v>142.81</c:v>
                </c:pt>
                <c:pt idx="2057">
                  <c:v>142.82</c:v>
                </c:pt>
                <c:pt idx="2058">
                  <c:v>142.83000000000001</c:v>
                </c:pt>
                <c:pt idx="2059">
                  <c:v>142.84</c:v>
                </c:pt>
                <c:pt idx="2060">
                  <c:v>142.85</c:v>
                </c:pt>
                <c:pt idx="2061">
                  <c:v>142.86000000000001</c:v>
                </c:pt>
                <c:pt idx="2062">
                  <c:v>142.87</c:v>
                </c:pt>
                <c:pt idx="2063">
                  <c:v>142.88</c:v>
                </c:pt>
                <c:pt idx="2064">
                  <c:v>142.88999999999999</c:v>
                </c:pt>
                <c:pt idx="2065">
                  <c:v>142.9</c:v>
                </c:pt>
                <c:pt idx="2066">
                  <c:v>142.91</c:v>
                </c:pt>
                <c:pt idx="2067">
                  <c:v>142.92000000000002</c:v>
                </c:pt>
                <c:pt idx="2068">
                  <c:v>142.93</c:v>
                </c:pt>
                <c:pt idx="2069">
                  <c:v>142.94</c:v>
                </c:pt>
                <c:pt idx="2070">
                  <c:v>142.94999999999999</c:v>
                </c:pt>
                <c:pt idx="2071">
                  <c:v>142.96</c:v>
                </c:pt>
                <c:pt idx="2072">
                  <c:v>142.97</c:v>
                </c:pt>
                <c:pt idx="2073">
                  <c:v>142.97999999999999</c:v>
                </c:pt>
                <c:pt idx="2074">
                  <c:v>142.99</c:v>
                </c:pt>
                <c:pt idx="2075">
                  <c:v>143</c:v>
                </c:pt>
                <c:pt idx="2076">
                  <c:v>143.01</c:v>
                </c:pt>
                <c:pt idx="2077">
                  <c:v>143.02000000000001</c:v>
                </c:pt>
                <c:pt idx="2078">
                  <c:v>143.03</c:v>
                </c:pt>
                <c:pt idx="2079">
                  <c:v>143.04</c:v>
                </c:pt>
                <c:pt idx="2080">
                  <c:v>143.05000000000001</c:v>
                </c:pt>
                <c:pt idx="2081">
                  <c:v>143.06</c:v>
                </c:pt>
                <c:pt idx="2082">
                  <c:v>143.07</c:v>
                </c:pt>
                <c:pt idx="2083">
                  <c:v>143.08000000000001</c:v>
                </c:pt>
                <c:pt idx="2084">
                  <c:v>143.09</c:v>
                </c:pt>
                <c:pt idx="2085">
                  <c:v>143.1</c:v>
                </c:pt>
                <c:pt idx="2086">
                  <c:v>143.11000000000001</c:v>
                </c:pt>
                <c:pt idx="2087">
                  <c:v>143.12</c:v>
                </c:pt>
                <c:pt idx="2088">
                  <c:v>143.13</c:v>
                </c:pt>
                <c:pt idx="2089">
                  <c:v>143.13999999999999</c:v>
                </c:pt>
                <c:pt idx="2090">
                  <c:v>143.15</c:v>
                </c:pt>
                <c:pt idx="2091">
                  <c:v>143.16</c:v>
                </c:pt>
                <c:pt idx="2092">
                  <c:v>143.17000000000002</c:v>
                </c:pt>
                <c:pt idx="2093">
                  <c:v>143.18</c:v>
                </c:pt>
                <c:pt idx="2094">
                  <c:v>143.19</c:v>
                </c:pt>
                <c:pt idx="2095">
                  <c:v>143.19999999999999</c:v>
                </c:pt>
                <c:pt idx="2096">
                  <c:v>143.21</c:v>
                </c:pt>
                <c:pt idx="2097">
                  <c:v>143.22</c:v>
                </c:pt>
                <c:pt idx="2098">
                  <c:v>143.22999999999999</c:v>
                </c:pt>
                <c:pt idx="2099">
                  <c:v>143.24</c:v>
                </c:pt>
                <c:pt idx="2100">
                  <c:v>143.25</c:v>
                </c:pt>
                <c:pt idx="2101">
                  <c:v>143.26</c:v>
                </c:pt>
                <c:pt idx="2102">
                  <c:v>143.27000000000001</c:v>
                </c:pt>
                <c:pt idx="2103">
                  <c:v>143.28</c:v>
                </c:pt>
                <c:pt idx="2104">
                  <c:v>143.29</c:v>
                </c:pt>
                <c:pt idx="2105">
                  <c:v>143.30000000000001</c:v>
                </c:pt>
                <c:pt idx="2106">
                  <c:v>143.31</c:v>
                </c:pt>
                <c:pt idx="2107">
                  <c:v>143.32</c:v>
                </c:pt>
                <c:pt idx="2108">
                  <c:v>143.33000000000001</c:v>
                </c:pt>
                <c:pt idx="2109">
                  <c:v>143.34</c:v>
                </c:pt>
                <c:pt idx="2110">
                  <c:v>143.35</c:v>
                </c:pt>
                <c:pt idx="2111">
                  <c:v>143.36000000000001</c:v>
                </c:pt>
                <c:pt idx="2112">
                  <c:v>143.37</c:v>
                </c:pt>
                <c:pt idx="2113">
                  <c:v>143.38</c:v>
                </c:pt>
                <c:pt idx="2114">
                  <c:v>143.38999999999999</c:v>
                </c:pt>
                <c:pt idx="2115">
                  <c:v>143.4</c:v>
                </c:pt>
                <c:pt idx="2116">
                  <c:v>143.41</c:v>
                </c:pt>
                <c:pt idx="2117">
                  <c:v>143.42000000000002</c:v>
                </c:pt>
                <c:pt idx="2118">
                  <c:v>143.43</c:v>
                </c:pt>
                <c:pt idx="2119">
                  <c:v>143.44</c:v>
                </c:pt>
                <c:pt idx="2120">
                  <c:v>143.44999999999999</c:v>
                </c:pt>
                <c:pt idx="2121">
                  <c:v>143.46</c:v>
                </c:pt>
                <c:pt idx="2122">
                  <c:v>143.47</c:v>
                </c:pt>
                <c:pt idx="2123">
                  <c:v>143.47999999999999</c:v>
                </c:pt>
                <c:pt idx="2124">
                  <c:v>143.49</c:v>
                </c:pt>
                <c:pt idx="2125">
                  <c:v>143.5</c:v>
                </c:pt>
                <c:pt idx="2126">
                  <c:v>143.51</c:v>
                </c:pt>
                <c:pt idx="2127">
                  <c:v>143.52000000000001</c:v>
                </c:pt>
                <c:pt idx="2128">
                  <c:v>143.53</c:v>
                </c:pt>
                <c:pt idx="2129">
                  <c:v>143.54</c:v>
                </c:pt>
                <c:pt idx="2130">
                  <c:v>143.55000000000001</c:v>
                </c:pt>
                <c:pt idx="2131">
                  <c:v>143.56</c:v>
                </c:pt>
                <c:pt idx="2132">
                  <c:v>143.57</c:v>
                </c:pt>
                <c:pt idx="2133">
                  <c:v>143.58000000000001</c:v>
                </c:pt>
                <c:pt idx="2134">
                  <c:v>143.59</c:v>
                </c:pt>
                <c:pt idx="2135">
                  <c:v>143.6</c:v>
                </c:pt>
                <c:pt idx="2136">
                  <c:v>143.61000000000001</c:v>
                </c:pt>
                <c:pt idx="2137">
                  <c:v>143.62</c:v>
                </c:pt>
                <c:pt idx="2138">
                  <c:v>143.63</c:v>
                </c:pt>
                <c:pt idx="2139">
                  <c:v>143.63999999999999</c:v>
                </c:pt>
                <c:pt idx="2140">
                  <c:v>143.65</c:v>
                </c:pt>
                <c:pt idx="2141">
                  <c:v>143.66</c:v>
                </c:pt>
                <c:pt idx="2142">
                  <c:v>143.67000000000002</c:v>
                </c:pt>
                <c:pt idx="2143">
                  <c:v>143.68</c:v>
                </c:pt>
                <c:pt idx="2144">
                  <c:v>143.69</c:v>
                </c:pt>
                <c:pt idx="2145">
                  <c:v>143.69999999999999</c:v>
                </c:pt>
                <c:pt idx="2146">
                  <c:v>143.71</c:v>
                </c:pt>
                <c:pt idx="2147">
                  <c:v>143.72</c:v>
                </c:pt>
                <c:pt idx="2148">
                  <c:v>143.72999999999999</c:v>
                </c:pt>
                <c:pt idx="2149">
                  <c:v>143.74</c:v>
                </c:pt>
                <c:pt idx="2150">
                  <c:v>143.75</c:v>
                </c:pt>
                <c:pt idx="2151">
                  <c:v>143.76</c:v>
                </c:pt>
                <c:pt idx="2152">
                  <c:v>143.77000000000001</c:v>
                </c:pt>
                <c:pt idx="2153">
                  <c:v>143.78</c:v>
                </c:pt>
                <c:pt idx="2154">
                  <c:v>143.79</c:v>
                </c:pt>
                <c:pt idx="2155">
                  <c:v>143.80000000000001</c:v>
                </c:pt>
                <c:pt idx="2156">
                  <c:v>143.81</c:v>
                </c:pt>
                <c:pt idx="2157">
                  <c:v>143.82</c:v>
                </c:pt>
                <c:pt idx="2158">
                  <c:v>143.83000000000001</c:v>
                </c:pt>
                <c:pt idx="2159">
                  <c:v>143.84</c:v>
                </c:pt>
                <c:pt idx="2160">
                  <c:v>143.85</c:v>
                </c:pt>
                <c:pt idx="2161">
                  <c:v>143.86000000000001</c:v>
                </c:pt>
                <c:pt idx="2162">
                  <c:v>143.87</c:v>
                </c:pt>
                <c:pt idx="2163">
                  <c:v>143.88</c:v>
                </c:pt>
                <c:pt idx="2164">
                  <c:v>143.88999999999999</c:v>
                </c:pt>
                <c:pt idx="2165">
                  <c:v>143.9</c:v>
                </c:pt>
                <c:pt idx="2166">
                  <c:v>143.91</c:v>
                </c:pt>
                <c:pt idx="2167">
                  <c:v>143.92000000000002</c:v>
                </c:pt>
                <c:pt idx="2168">
                  <c:v>143.93</c:v>
                </c:pt>
                <c:pt idx="2169">
                  <c:v>143.94</c:v>
                </c:pt>
                <c:pt idx="2170">
                  <c:v>143.94999999999999</c:v>
                </c:pt>
                <c:pt idx="2171">
                  <c:v>143.96</c:v>
                </c:pt>
                <c:pt idx="2172">
                  <c:v>143.97</c:v>
                </c:pt>
                <c:pt idx="2173">
                  <c:v>143.97999999999999</c:v>
                </c:pt>
                <c:pt idx="2174">
                  <c:v>143.99</c:v>
                </c:pt>
                <c:pt idx="2175">
                  <c:v>144</c:v>
                </c:pt>
                <c:pt idx="2176">
                  <c:v>144.01</c:v>
                </c:pt>
                <c:pt idx="2177">
                  <c:v>144.02000000000001</c:v>
                </c:pt>
                <c:pt idx="2178">
                  <c:v>144.03</c:v>
                </c:pt>
                <c:pt idx="2179">
                  <c:v>144.04</c:v>
                </c:pt>
                <c:pt idx="2180">
                  <c:v>144.05000000000001</c:v>
                </c:pt>
                <c:pt idx="2181">
                  <c:v>144.06</c:v>
                </c:pt>
                <c:pt idx="2182">
                  <c:v>144.07</c:v>
                </c:pt>
                <c:pt idx="2183">
                  <c:v>144.08000000000001</c:v>
                </c:pt>
                <c:pt idx="2184">
                  <c:v>144.09</c:v>
                </c:pt>
                <c:pt idx="2185">
                  <c:v>144.1</c:v>
                </c:pt>
                <c:pt idx="2186">
                  <c:v>144.11000000000001</c:v>
                </c:pt>
                <c:pt idx="2187">
                  <c:v>144.12</c:v>
                </c:pt>
                <c:pt idx="2188">
                  <c:v>144.13</c:v>
                </c:pt>
                <c:pt idx="2189">
                  <c:v>144.13999999999999</c:v>
                </c:pt>
                <c:pt idx="2190">
                  <c:v>144.15</c:v>
                </c:pt>
                <c:pt idx="2191">
                  <c:v>144.16</c:v>
                </c:pt>
                <c:pt idx="2192">
                  <c:v>144.17000000000002</c:v>
                </c:pt>
                <c:pt idx="2193">
                  <c:v>144.18</c:v>
                </c:pt>
                <c:pt idx="2194">
                  <c:v>144.19</c:v>
                </c:pt>
                <c:pt idx="2195">
                  <c:v>144.19999999999999</c:v>
                </c:pt>
                <c:pt idx="2196">
                  <c:v>144.21</c:v>
                </c:pt>
                <c:pt idx="2197">
                  <c:v>144.22</c:v>
                </c:pt>
                <c:pt idx="2198">
                  <c:v>144.22999999999999</c:v>
                </c:pt>
                <c:pt idx="2199">
                  <c:v>144.24</c:v>
                </c:pt>
                <c:pt idx="2200">
                  <c:v>144.25</c:v>
                </c:pt>
                <c:pt idx="2201">
                  <c:v>144.26</c:v>
                </c:pt>
                <c:pt idx="2202">
                  <c:v>144.27000000000001</c:v>
                </c:pt>
                <c:pt idx="2203">
                  <c:v>144.28</c:v>
                </c:pt>
                <c:pt idx="2204">
                  <c:v>144.29</c:v>
                </c:pt>
                <c:pt idx="2205">
                  <c:v>144.30000000000001</c:v>
                </c:pt>
                <c:pt idx="2206">
                  <c:v>144.31</c:v>
                </c:pt>
                <c:pt idx="2207">
                  <c:v>144.32</c:v>
                </c:pt>
                <c:pt idx="2208">
                  <c:v>144.33000000000001</c:v>
                </c:pt>
                <c:pt idx="2209">
                  <c:v>144.34</c:v>
                </c:pt>
                <c:pt idx="2210">
                  <c:v>144.35</c:v>
                </c:pt>
                <c:pt idx="2211">
                  <c:v>144.36000000000001</c:v>
                </c:pt>
                <c:pt idx="2212">
                  <c:v>144.37</c:v>
                </c:pt>
                <c:pt idx="2213">
                  <c:v>144.38</c:v>
                </c:pt>
                <c:pt idx="2214">
                  <c:v>144.38999999999999</c:v>
                </c:pt>
                <c:pt idx="2215">
                  <c:v>144.4</c:v>
                </c:pt>
                <c:pt idx="2216">
                  <c:v>144.41</c:v>
                </c:pt>
                <c:pt idx="2217">
                  <c:v>144.42000000000002</c:v>
                </c:pt>
                <c:pt idx="2218">
                  <c:v>144.43</c:v>
                </c:pt>
                <c:pt idx="2219">
                  <c:v>144.44</c:v>
                </c:pt>
                <c:pt idx="2220">
                  <c:v>144.44999999999999</c:v>
                </c:pt>
                <c:pt idx="2221">
                  <c:v>144.46</c:v>
                </c:pt>
                <c:pt idx="2222">
                  <c:v>144.47</c:v>
                </c:pt>
                <c:pt idx="2223">
                  <c:v>144.47999999999999</c:v>
                </c:pt>
                <c:pt idx="2224">
                  <c:v>144.49</c:v>
                </c:pt>
                <c:pt idx="2225">
                  <c:v>144.5</c:v>
                </c:pt>
                <c:pt idx="2226">
                  <c:v>144.51</c:v>
                </c:pt>
                <c:pt idx="2227">
                  <c:v>144.52000000000001</c:v>
                </c:pt>
                <c:pt idx="2228">
                  <c:v>144.53</c:v>
                </c:pt>
                <c:pt idx="2229">
                  <c:v>144.54</c:v>
                </c:pt>
                <c:pt idx="2230">
                  <c:v>144.55000000000001</c:v>
                </c:pt>
                <c:pt idx="2231">
                  <c:v>144.56</c:v>
                </c:pt>
                <c:pt idx="2232">
                  <c:v>144.57</c:v>
                </c:pt>
                <c:pt idx="2233">
                  <c:v>144.58000000000001</c:v>
                </c:pt>
                <c:pt idx="2234">
                  <c:v>144.59</c:v>
                </c:pt>
                <c:pt idx="2235">
                  <c:v>144.6</c:v>
                </c:pt>
                <c:pt idx="2236">
                  <c:v>144.61000000000001</c:v>
                </c:pt>
                <c:pt idx="2237">
                  <c:v>144.62</c:v>
                </c:pt>
                <c:pt idx="2238">
                  <c:v>144.63</c:v>
                </c:pt>
                <c:pt idx="2239">
                  <c:v>144.63999999999999</c:v>
                </c:pt>
                <c:pt idx="2240">
                  <c:v>144.65</c:v>
                </c:pt>
                <c:pt idx="2241">
                  <c:v>144.66</c:v>
                </c:pt>
                <c:pt idx="2242">
                  <c:v>144.67000000000002</c:v>
                </c:pt>
                <c:pt idx="2243">
                  <c:v>144.68</c:v>
                </c:pt>
                <c:pt idx="2244">
                  <c:v>144.69</c:v>
                </c:pt>
                <c:pt idx="2245">
                  <c:v>144.69999999999999</c:v>
                </c:pt>
                <c:pt idx="2246">
                  <c:v>144.71</c:v>
                </c:pt>
                <c:pt idx="2247">
                  <c:v>144.72</c:v>
                </c:pt>
                <c:pt idx="2248">
                  <c:v>144.72999999999999</c:v>
                </c:pt>
                <c:pt idx="2249">
                  <c:v>144.74</c:v>
                </c:pt>
                <c:pt idx="2250">
                  <c:v>144.75</c:v>
                </c:pt>
                <c:pt idx="2251">
                  <c:v>144.76</c:v>
                </c:pt>
                <c:pt idx="2252">
                  <c:v>144.77000000000001</c:v>
                </c:pt>
                <c:pt idx="2253">
                  <c:v>144.78</c:v>
                </c:pt>
                <c:pt idx="2254">
                  <c:v>144.79</c:v>
                </c:pt>
                <c:pt idx="2255">
                  <c:v>144.80000000000001</c:v>
                </c:pt>
                <c:pt idx="2256">
                  <c:v>144.81</c:v>
                </c:pt>
                <c:pt idx="2257">
                  <c:v>144.82</c:v>
                </c:pt>
                <c:pt idx="2258">
                  <c:v>144.83000000000001</c:v>
                </c:pt>
                <c:pt idx="2259">
                  <c:v>144.84</c:v>
                </c:pt>
                <c:pt idx="2260">
                  <c:v>144.85</c:v>
                </c:pt>
                <c:pt idx="2261">
                  <c:v>144.86000000000001</c:v>
                </c:pt>
                <c:pt idx="2262">
                  <c:v>144.87</c:v>
                </c:pt>
                <c:pt idx="2263">
                  <c:v>144.88</c:v>
                </c:pt>
                <c:pt idx="2264">
                  <c:v>144.88999999999999</c:v>
                </c:pt>
                <c:pt idx="2265">
                  <c:v>144.9</c:v>
                </c:pt>
                <c:pt idx="2266">
                  <c:v>144.91</c:v>
                </c:pt>
                <c:pt idx="2267">
                  <c:v>144.92000000000002</c:v>
                </c:pt>
                <c:pt idx="2268">
                  <c:v>144.93</c:v>
                </c:pt>
                <c:pt idx="2269">
                  <c:v>144.94</c:v>
                </c:pt>
                <c:pt idx="2270">
                  <c:v>144.94999999999999</c:v>
                </c:pt>
                <c:pt idx="2271">
                  <c:v>144.96</c:v>
                </c:pt>
                <c:pt idx="2272">
                  <c:v>144.97</c:v>
                </c:pt>
                <c:pt idx="2273">
                  <c:v>144.97999999999999</c:v>
                </c:pt>
                <c:pt idx="2274">
                  <c:v>144.99</c:v>
                </c:pt>
                <c:pt idx="2275">
                  <c:v>145</c:v>
                </c:pt>
                <c:pt idx="2276">
                  <c:v>145.01</c:v>
                </c:pt>
                <c:pt idx="2277">
                  <c:v>145.02000000000001</c:v>
                </c:pt>
                <c:pt idx="2278">
                  <c:v>145.03</c:v>
                </c:pt>
                <c:pt idx="2279">
                  <c:v>145.04</c:v>
                </c:pt>
                <c:pt idx="2280">
                  <c:v>145.05000000000001</c:v>
                </c:pt>
                <c:pt idx="2281">
                  <c:v>145.06</c:v>
                </c:pt>
                <c:pt idx="2282">
                  <c:v>145.07</c:v>
                </c:pt>
                <c:pt idx="2283">
                  <c:v>145.08000000000001</c:v>
                </c:pt>
                <c:pt idx="2284">
                  <c:v>145.09</c:v>
                </c:pt>
                <c:pt idx="2285">
                  <c:v>145.1</c:v>
                </c:pt>
                <c:pt idx="2286">
                  <c:v>145.11000000000001</c:v>
                </c:pt>
                <c:pt idx="2287">
                  <c:v>145.12</c:v>
                </c:pt>
                <c:pt idx="2288">
                  <c:v>145.13</c:v>
                </c:pt>
                <c:pt idx="2289">
                  <c:v>145.13999999999999</c:v>
                </c:pt>
                <c:pt idx="2290">
                  <c:v>145.15</c:v>
                </c:pt>
                <c:pt idx="2291">
                  <c:v>145.16</c:v>
                </c:pt>
                <c:pt idx="2292">
                  <c:v>145.17000000000002</c:v>
                </c:pt>
                <c:pt idx="2293">
                  <c:v>145.18</c:v>
                </c:pt>
                <c:pt idx="2294">
                  <c:v>145.19</c:v>
                </c:pt>
                <c:pt idx="2295">
                  <c:v>145.19999999999999</c:v>
                </c:pt>
                <c:pt idx="2296">
                  <c:v>145.21</c:v>
                </c:pt>
                <c:pt idx="2297">
                  <c:v>145.22</c:v>
                </c:pt>
                <c:pt idx="2298">
                  <c:v>145.22999999999999</c:v>
                </c:pt>
                <c:pt idx="2299">
                  <c:v>145.24</c:v>
                </c:pt>
                <c:pt idx="2300">
                  <c:v>145.25</c:v>
                </c:pt>
                <c:pt idx="2301">
                  <c:v>145.26</c:v>
                </c:pt>
                <c:pt idx="2302">
                  <c:v>145.27000000000001</c:v>
                </c:pt>
                <c:pt idx="2303">
                  <c:v>145.28</c:v>
                </c:pt>
                <c:pt idx="2304">
                  <c:v>145.29</c:v>
                </c:pt>
                <c:pt idx="2305">
                  <c:v>145.30000000000001</c:v>
                </c:pt>
                <c:pt idx="2306">
                  <c:v>145.31</c:v>
                </c:pt>
                <c:pt idx="2307">
                  <c:v>145.32</c:v>
                </c:pt>
                <c:pt idx="2308">
                  <c:v>145.33000000000001</c:v>
                </c:pt>
                <c:pt idx="2309">
                  <c:v>145.34</c:v>
                </c:pt>
                <c:pt idx="2310">
                  <c:v>145.35</c:v>
                </c:pt>
                <c:pt idx="2311">
                  <c:v>145.36000000000001</c:v>
                </c:pt>
                <c:pt idx="2312">
                  <c:v>145.37</c:v>
                </c:pt>
                <c:pt idx="2313">
                  <c:v>145.38</c:v>
                </c:pt>
                <c:pt idx="2314">
                  <c:v>145.38999999999999</c:v>
                </c:pt>
                <c:pt idx="2315">
                  <c:v>145.4</c:v>
                </c:pt>
                <c:pt idx="2316">
                  <c:v>145.41</c:v>
                </c:pt>
                <c:pt idx="2317">
                  <c:v>145.42000000000002</c:v>
                </c:pt>
                <c:pt idx="2318">
                  <c:v>145.43</c:v>
                </c:pt>
                <c:pt idx="2319">
                  <c:v>145.44</c:v>
                </c:pt>
                <c:pt idx="2320">
                  <c:v>145.44999999999999</c:v>
                </c:pt>
                <c:pt idx="2321">
                  <c:v>145.46</c:v>
                </c:pt>
                <c:pt idx="2322">
                  <c:v>145.47</c:v>
                </c:pt>
                <c:pt idx="2323">
                  <c:v>145.47999999999999</c:v>
                </c:pt>
                <c:pt idx="2324">
                  <c:v>145.49</c:v>
                </c:pt>
                <c:pt idx="2325">
                  <c:v>145.5</c:v>
                </c:pt>
                <c:pt idx="2326">
                  <c:v>145.51</c:v>
                </c:pt>
                <c:pt idx="2327">
                  <c:v>145.52000000000001</c:v>
                </c:pt>
                <c:pt idx="2328">
                  <c:v>145.53</c:v>
                </c:pt>
                <c:pt idx="2329">
                  <c:v>145.54</c:v>
                </c:pt>
                <c:pt idx="2330">
                  <c:v>145.55000000000001</c:v>
                </c:pt>
                <c:pt idx="2331">
                  <c:v>145.56</c:v>
                </c:pt>
                <c:pt idx="2332">
                  <c:v>145.57</c:v>
                </c:pt>
                <c:pt idx="2333">
                  <c:v>145.58000000000001</c:v>
                </c:pt>
                <c:pt idx="2334">
                  <c:v>145.59</c:v>
                </c:pt>
                <c:pt idx="2335">
                  <c:v>145.6</c:v>
                </c:pt>
                <c:pt idx="2336">
                  <c:v>145.61000000000001</c:v>
                </c:pt>
                <c:pt idx="2337">
                  <c:v>145.62</c:v>
                </c:pt>
                <c:pt idx="2338">
                  <c:v>145.63</c:v>
                </c:pt>
                <c:pt idx="2339">
                  <c:v>145.63999999999999</c:v>
                </c:pt>
                <c:pt idx="2340">
                  <c:v>145.65</c:v>
                </c:pt>
                <c:pt idx="2341">
                  <c:v>145.66</c:v>
                </c:pt>
                <c:pt idx="2342">
                  <c:v>145.67000000000002</c:v>
                </c:pt>
                <c:pt idx="2343">
                  <c:v>145.68</c:v>
                </c:pt>
                <c:pt idx="2344">
                  <c:v>145.69</c:v>
                </c:pt>
                <c:pt idx="2345">
                  <c:v>145.69999999999999</c:v>
                </c:pt>
                <c:pt idx="2346">
                  <c:v>145.71</c:v>
                </c:pt>
                <c:pt idx="2347">
                  <c:v>145.72</c:v>
                </c:pt>
                <c:pt idx="2348">
                  <c:v>145.72999999999999</c:v>
                </c:pt>
                <c:pt idx="2349">
                  <c:v>145.74</c:v>
                </c:pt>
                <c:pt idx="2350">
                  <c:v>145.75</c:v>
                </c:pt>
                <c:pt idx="2351">
                  <c:v>145.76</c:v>
                </c:pt>
                <c:pt idx="2352">
                  <c:v>145.77000000000001</c:v>
                </c:pt>
                <c:pt idx="2353">
                  <c:v>145.78</c:v>
                </c:pt>
                <c:pt idx="2354">
                  <c:v>145.79</c:v>
                </c:pt>
                <c:pt idx="2355">
                  <c:v>145.80000000000001</c:v>
                </c:pt>
                <c:pt idx="2356">
                  <c:v>145.81</c:v>
                </c:pt>
                <c:pt idx="2357">
                  <c:v>145.82</c:v>
                </c:pt>
                <c:pt idx="2358">
                  <c:v>145.83000000000001</c:v>
                </c:pt>
                <c:pt idx="2359">
                  <c:v>145.84</c:v>
                </c:pt>
                <c:pt idx="2360">
                  <c:v>145.85</c:v>
                </c:pt>
                <c:pt idx="2361">
                  <c:v>145.86000000000001</c:v>
                </c:pt>
                <c:pt idx="2362">
                  <c:v>145.87</c:v>
                </c:pt>
                <c:pt idx="2363">
                  <c:v>145.88</c:v>
                </c:pt>
                <c:pt idx="2364">
                  <c:v>145.88999999999999</c:v>
                </c:pt>
                <c:pt idx="2365">
                  <c:v>145.9</c:v>
                </c:pt>
                <c:pt idx="2366">
                  <c:v>145.91</c:v>
                </c:pt>
                <c:pt idx="2367">
                  <c:v>145.92000000000002</c:v>
                </c:pt>
                <c:pt idx="2368">
                  <c:v>145.93</c:v>
                </c:pt>
                <c:pt idx="2369">
                  <c:v>145.94</c:v>
                </c:pt>
                <c:pt idx="2370">
                  <c:v>145.94999999999999</c:v>
                </c:pt>
                <c:pt idx="2371">
                  <c:v>145.96</c:v>
                </c:pt>
                <c:pt idx="2372">
                  <c:v>145.97</c:v>
                </c:pt>
                <c:pt idx="2373">
                  <c:v>145.97999999999999</c:v>
                </c:pt>
                <c:pt idx="2374">
                  <c:v>145.99</c:v>
                </c:pt>
                <c:pt idx="2375">
                  <c:v>146</c:v>
                </c:pt>
                <c:pt idx="2376">
                  <c:v>146.01</c:v>
                </c:pt>
                <c:pt idx="2377">
                  <c:v>146.02000000000001</c:v>
                </c:pt>
                <c:pt idx="2378">
                  <c:v>146.03</c:v>
                </c:pt>
                <c:pt idx="2379">
                  <c:v>146.04</c:v>
                </c:pt>
                <c:pt idx="2380">
                  <c:v>146.05000000000001</c:v>
                </c:pt>
                <c:pt idx="2381">
                  <c:v>146.06</c:v>
                </c:pt>
                <c:pt idx="2382">
                  <c:v>146.07</c:v>
                </c:pt>
                <c:pt idx="2383">
                  <c:v>146.08000000000001</c:v>
                </c:pt>
                <c:pt idx="2384">
                  <c:v>146.09</c:v>
                </c:pt>
                <c:pt idx="2385">
                  <c:v>146.1</c:v>
                </c:pt>
                <c:pt idx="2386">
                  <c:v>146.11000000000001</c:v>
                </c:pt>
                <c:pt idx="2387">
                  <c:v>146.12</c:v>
                </c:pt>
                <c:pt idx="2388">
                  <c:v>146.13</c:v>
                </c:pt>
                <c:pt idx="2389">
                  <c:v>146.13999999999999</c:v>
                </c:pt>
                <c:pt idx="2390">
                  <c:v>146.15</c:v>
                </c:pt>
                <c:pt idx="2391">
                  <c:v>146.16</c:v>
                </c:pt>
                <c:pt idx="2392">
                  <c:v>146.17000000000002</c:v>
                </c:pt>
                <c:pt idx="2393">
                  <c:v>146.18</c:v>
                </c:pt>
                <c:pt idx="2394">
                  <c:v>146.19</c:v>
                </c:pt>
                <c:pt idx="2395">
                  <c:v>146.19999999999999</c:v>
                </c:pt>
                <c:pt idx="2396">
                  <c:v>146.21</c:v>
                </c:pt>
                <c:pt idx="2397">
                  <c:v>146.22</c:v>
                </c:pt>
                <c:pt idx="2398">
                  <c:v>146.22999999999999</c:v>
                </c:pt>
                <c:pt idx="2399">
                  <c:v>146.24</c:v>
                </c:pt>
                <c:pt idx="2400">
                  <c:v>146.25</c:v>
                </c:pt>
                <c:pt idx="2401">
                  <c:v>146.26</c:v>
                </c:pt>
                <c:pt idx="2402">
                  <c:v>146.27000000000001</c:v>
                </c:pt>
                <c:pt idx="2403">
                  <c:v>146.28</c:v>
                </c:pt>
                <c:pt idx="2404">
                  <c:v>146.29</c:v>
                </c:pt>
                <c:pt idx="2405">
                  <c:v>146.30000000000001</c:v>
                </c:pt>
                <c:pt idx="2406">
                  <c:v>146.31</c:v>
                </c:pt>
                <c:pt idx="2407">
                  <c:v>146.32</c:v>
                </c:pt>
                <c:pt idx="2408">
                  <c:v>146.33000000000001</c:v>
                </c:pt>
                <c:pt idx="2409">
                  <c:v>146.34</c:v>
                </c:pt>
                <c:pt idx="2410">
                  <c:v>146.35</c:v>
                </c:pt>
                <c:pt idx="2411">
                  <c:v>146.36000000000001</c:v>
                </c:pt>
                <c:pt idx="2412">
                  <c:v>146.37</c:v>
                </c:pt>
                <c:pt idx="2413">
                  <c:v>146.38</c:v>
                </c:pt>
                <c:pt idx="2414">
                  <c:v>146.38999999999999</c:v>
                </c:pt>
                <c:pt idx="2415">
                  <c:v>146.4</c:v>
                </c:pt>
                <c:pt idx="2416">
                  <c:v>146.41</c:v>
                </c:pt>
                <c:pt idx="2417">
                  <c:v>146.42000000000002</c:v>
                </c:pt>
                <c:pt idx="2418">
                  <c:v>146.43</c:v>
                </c:pt>
                <c:pt idx="2419">
                  <c:v>146.44</c:v>
                </c:pt>
                <c:pt idx="2420">
                  <c:v>146.44999999999999</c:v>
                </c:pt>
                <c:pt idx="2421">
                  <c:v>146.46</c:v>
                </c:pt>
                <c:pt idx="2422">
                  <c:v>146.47</c:v>
                </c:pt>
                <c:pt idx="2423">
                  <c:v>146.47999999999999</c:v>
                </c:pt>
                <c:pt idx="2424">
                  <c:v>146.49</c:v>
                </c:pt>
                <c:pt idx="2425">
                  <c:v>146.5</c:v>
                </c:pt>
                <c:pt idx="2426">
                  <c:v>146.51</c:v>
                </c:pt>
                <c:pt idx="2427">
                  <c:v>146.52000000000001</c:v>
                </c:pt>
                <c:pt idx="2428">
                  <c:v>146.53</c:v>
                </c:pt>
                <c:pt idx="2429">
                  <c:v>146.54</c:v>
                </c:pt>
                <c:pt idx="2430">
                  <c:v>146.55000000000001</c:v>
                </c:pt>
                <c:pt idx="2431">
                  <c:v>146.56</c:v>
                </c:pt>
                <c:pt idx="2432">
                  <c:v>146.57</c:v>
                </c:pt>
                <c:pt idx="2433">
                  <c:v>146.58000000000001</c:v>
                </c:pt>
                <c:pt idx="2434">
                  <c:v>146.59</c:v>
                </c:pt>
                <c:pt idx="2435">
                  <c:v>146.6</c:v>
                </c:pt>
                <c:pt idx="2436">
                  <c:v>146.61000000000001</c:v>
                </c:pt>
                <c:pt idx="2437">
                  <c:v>146.62</c:v>
                </c:pt>
                <c:pt idx="2438">
                  <c:v>146.63</c:v>
                </c:pt>
                <c:pt idx="2439">
                  <c:v>146.63999999999999</c:v>
                </c:pt>
                <c:pt idx="2440">
                  <c:v>146.65</c:v>
                </c:pt>
                <c:pt idx="2441">
                  <c:v>146.66</c:v>
                </c:pt>
                <c:pt idx="2442">
                  <c:v>146.67000000000002</c:v>
                </c:pt>
                <c:pt idx="2443">
                  <c:v>146.68</c:v>
                </c:pt>
                <c:pt idx="2444">
                  <c:v>146.69</c:v>
                </c:pt>
                <c:pt idx="2445">
                  <c:v>146.69999999999999</c:v>
                </c:pt>
                <c:pt idx="2446">
                  <c:v>146.71</c:v>
                </c:pt>
                <c:pt idx="2447">
                  <c:v>146.72</c:v>
                </c:pt>
                <c:pt idx="2448">
                  <c:v>146.72999999999999</c:v>
                </c:pt>
                <c:pt idx="2449">
                  <c:v>146.74</c:v>
                </c:pt>
                <c:pt idx="2450">
                  <c:v>146.75</c:v>
                </c:pt>
                <c:pt idx="2451">
                  <c:v>146.76</c:v>
                </c:pt>
                <c:pt idx="2452">
                  <c:v>146.77000000000001</c:v>
                </c:pt>
                <c:pt idx="2453">
                  <c:v>146.78</c:v>
                </c:pt>
                <c:pt idx="2454">
                  <c:v>146.79</c:v>
                </c:pt>
                <c:pt idx="2455">
                  <c:v>146.80000000000001</c:v>
                </c:pt>
                <c:pt idx="2456">
                  <c:v>146.81</c:v>
                </c:pt>
                <c:pt idx="2457">
                  <c:v>146.82</c:v>
                </c:pt>
                <c:pt idx="2458">
                  <c:v>146.83000000000001</c:v>
                </c:pt>
                <c:pt idx="2459">
                  <c:v>146.84</c:v>
                </c:pt>
                <c:pt idx="2460">
                  <c:v>146.85</c:v>
                </c:pt>
                <c:pt idx="2461">
                  <c:v>146.86000000000001</c:v>
                </c:pt>
                <c:pt idx="2462">
                  <c:v>146.87</c:v>
                </c:pt>
                <c:pt idx="2463">
                  <c:v>146.88</c:v>
                </c:pt>
                <c:pt idx="2464">
                  <c:v>146.88999999999999</c:v>
                </c:pt>
                <c:pt idx="2465">
                  <c:v>146.9</c:v>
                </c:pt>
                <c:pt idx="2466">
                  <c:v>146.91</c:v>
                </c:pt>
                <c:pt idx="2467">
                  <c:v>146.92000000000002</c:v>
                </c:pt>
                <c:pt idx="2468">
                  <c:v>146.93</c:v>
                </c:pt>
                <c:pt idx="2469">
                  <c:v>146.94</c:v>
                </c:pt>
                <c:pt idx="2470">
                  <c:v>146.94999999999999</c:v>
                </c:pt>
                <c:pt idx="2471">
                  <c:v>146.96</c:v>
                </c:pt>
                <c:pt idx="2472">
                  <c:v>146.97</c:v>
                </c:pt>
                <c:pt idx="2473">
                  <c:v>146.97999999999999</c:v>
                </c:pt>
                <c:pt idx="2474">
                  <c:v>146.99</c:v>
                </c:pt>
                <c:pt idx="2475">
                  <c:v>147</c:v>
                </c:pt>
                <c:pt idx="2476">
                  <c:v>147.01</c:v>
                </c:pt>
                <c:pt idx="2477">
                  <c:v>147.02000000000001</c:v>
                </c:pt>
                <c:pt idx="2478">
                  <c:v>147.03</c:v>
                </c:pt>
                <c:pt idx="2479">
                  <c:v>147.04</c:v>
                </c:pt>
                <c:pt idx="2480">
                  <c:v>147.05000000000001</c:v>
                </c:pt>
                <c:pt idx="2481">
                  <c:v>147.06</c:v>
                </c:pt>
                <c:pt idx="2482">
                  <c:v>147.07</c:v>
                </c:pt>
                <c:pt idx="2483">
                  <c:v>147.08000000000001</c:v>
                </c:pt>
                <c:pt idx="2484">
                  <c:v>147.09</c:v>
                </c:pt>
                <c:pt idx="2485">
                  <c:v>147.1</c:v>
                </c:pt>
                <c:pt idx="2486">
                  <c:v>147.11000000000001</c:v>
                </c:pt>
                <c:pt idx="2487">
                  <c:v>147.12</c:v>
                </c:pt>
                <c:pt idx="2488">
                  <c:v>147.13</c:v>
                </c:pt>
                <c:pt idx="2489">
                  <c:v>147.13999999999999</c:v>
                </c:pt>
                <c:pt idx="2490">
                  <c:v>147.15</c:v>
                </c:pt>
                <c:pt idx="2491">
                  <c:v>147.16</c:v>
                </c:pt>
                <c:pt idx="2492">
                  <c:v>147.17000000000002</c:v>
                </c:pt>
                <c:pt idx="2493">
                  <c:v>147.18</c:v>
                </c:pt>
                <c:pt idx="2494">
                  <c:v>147.19</c:v>
                </c:pt>
                <c:pt idx="2495">
                  <c:v>147.19999999999999</c:v>
                </c:pt>
                <c:pt idx="2496">
                  <c:v>147.21</c:v>
                </c:pt>
                <c:pt idx="2497">
                  <c:v>147.22</c:v>
                </c:pt>
                <c:pt idx="2498">
                  <c:v>147.22999999999999</c:v>
                </c:pt>
                <c:pt idx="2499">
                  <c:v>147.24</c:v>
                </c:pt>
                <c:pt idx="2500">
                  <c:v>147.25</c:v>
                </c:pt>
                <c:pt idx="2501">
                  <c:v>147.26</c:v>
                </c:pt>
                <c:pt idx="2502">
                  <c:v>147.27000000000001</c:v>
                </c:pt>
                <c:pt idx="2503">
                  <c:v>147.28</c:v>
                </c:pt>
                <c:pt idx="2504">
                  <c:v>147.29</c:v>
                </c:pt>
                <c:pt idx="2505">
                  <c:v>147.30000000000001</c:v>
                </c:pt>
                <c:pt idx="2506">
                  <c:v>147.31</c:v>
                </c:pt>
                <c:pt idx="2507">
                  <c:v>147.32</c:v>
                </c:pt>
                <c:pt idx="2508">
                  <c:v>147.33000000000001</c:v>
                </c:pt>
                <c:pt idx="2509">
                  <c:v>147.34</c:v>
                </c:pt>
                <c:pt idx="2510">
                  <c:v>147.35</c:v>
                </c:pt>
                <c:pt idx="2511">
                  <c:v>147.36000000000001</c:v>
                </c:pt>
                <c:pt idx="2512">
                  <c:v>147.37</c:v>
                </c:pt>
                <c:pt idx="2513">
                  <c:v>147.38</c:v>
                </c:pt>
                <c:pt idx="2514">
                  <c:v>147.38999999999999</c:v>
                </c:pt>
                <c:pt idx="2515">
                  <c:v>147.4</c:v>
                </c:pt>
                <c:pt idx="2516">
                  <c:v>147.41</c:v>
                </c:pt>
                <c:pt idx="2517">
                  <c:v>147.42000000000002</c:v>
                </c:pt>
                <c:pt idx="2518">
                  <c:v>147.43</c:v>
                </c:pt>
                <c:pt idx="2519">
                  <c:v>147.44</c:v>
                </c:pt>
                <c:pt idx="2520">
                  <c:v>147.44999999999999</c:v>
                </c:pt>
                <c:pt idx="2521">
                  <c:v>147.46</c:v>
                </c:pt>
                <c:pt idx="2522">
                  <c:v>147.47</c:v>
                </c:pt>
                <c:pt idx="2523">
                  <c:v>147.47999999999999</c:v>
                </c:pt>
                <c:pt idx="2524">
                  <c:v>147.49</c:v>
                </c:pt>
                <c:pt idx="2525">
                  <c:v>147.5</c:v>
                </c:pt>
                <c:pt idx="2526">
                  <c:v>147.51</c:v>
                </c:pt>
                <c:pt idx="2527">
                  <c:v>147.52000000000001</c:v>
                </c:pt>
                <c:pt idx="2528">
                  <c:v>147.53</c:v>
                </c:pt>
                <c:pt idx="2529">
                  <c:v>147.54</c:v>
                </c:pt>
                <c:pt idx="2530">
                  <c:v>147.55000000000001</c:v>
                </c:pt>
                <c:pt idx="2531">
                  <c:v>147.56</c:v>
                </c:pt>
                <c:pt idx="2532">
                  <c:v>147.57</c:v>
                </c:pt>
                <c:pt idx="2533">
                  <c:v>147.58000000000001</c:v>
                </c:pt>
                <c:pt idx="2534">
                  <c:v>147.59</c:v>
                </c:pt>
                <c:pt idx="2535">
                  <c:v>147.6</c:v>
                </c:pt>
                <c:pt idx="2536">
                  <c:v>147.61000000000001</c:v>
                </c:pt>
                <c:pt idx="2537">
                  <c:v>147.62</c:v>
                </c:pt>
                <c:pt idx="2538">
                  <c:v>147.63</c:v>
                </c:pt>
                <c:pt idx="2539">
                  <c:v>147.63999999999999</c:v>
                </c:pt>
                <c:pt idx="2540">
                  <c:v>147.65</c:v>
                </c:pt>
                <c:pt idx="2541">
                  <c:v>147.66</c:v>
                </c:pt>
                <c:pt idx="2542">
                  <c:v>147.67000000000002</c:v>
                </c:pt>
                <c:pt idx="2543">
                  <c:v>147.68</c:v>
                </c:pt>
                <c:pt idx="2544">
                  <c:v>147.69</c:v>
                </c:pt>
                <c:pt idx="2545">
                  <c:v>147.69999999999999</c:v>
                </c:pt>
                <c:pt idx="2546">
                  <c:v>147.71</c:v>
                </c:pt>
                <c:pt idx="2547">
                  <c:v>147.72</c:v>
                </c:pt>
                <c:pt idx="2548">
                  <c:v>147.72999999999999</c:v>
                </c:pt>
                <c:pt idx="2549">
                  <c:v>147.74</c:v>
                </c:pt>
                <c:pt idx="2550">
                  <c:v>147.75</c:v>
                </c:pt>
                <c:pt idx="2551">
                  <c:v>147.76</c:v>
                </c:pt>
                <c:pt idx="2552">
                  <c:v>147.77000000000001</c:v>
                </c:pt>
                <c:pt idx="2553">
                  <c:v>147.78</c:v>
                </c:pt>
                <c:pt idx="2554">
                  <c:v>147.79</c:v>
                </c:pt>
                <c:pt idx="2555">
                  <c:v>147.80000000000001</c:v>
                </c:pt>
                <c:pt idx="2556">
                  <c:v>147.81</c:v>
                </c:pt>
                <c:pt idx="2557">
                  <c:v>147.82</c:v>
                </c:pt>
                <c:pt idx="2558">
                  <c:v>147.83000000000001</c:v>
                </c:pt>
                <c:pt idx="2559">
                  <c:v>147.84</c:v>
                </c:pt>
                <c:pt idx="2560">
                  <c:v>147.85</c:v>
                </c:pt>
                <c:pt idx="2561">
                  <c:v>147.86000000000001</c:v>
                </c:pt>
                <c:pt idx="2562">
                  <c:v>147.87</c:v>
                </c:pt>
                <c:pt idx="2563">
                  <c:v>147.88</c:v>
                </c:pt>
                <c:pt idx="2564">
                  <c:v>147.88999999999999</c:v>
                </c:pt>
                <c:pt idx="2565">
                  <c:v>147.9</c:v>
                </c:pt>
                <c:pt idx="2566">
                  <c:v>147.91</c:v>
                </c:pt>
                <c:pt idx="2567">
                  <c:v>147.92000000000002</c:v>
                </c:pt>
                <c:pt idx="2568">
                  <c:v>147.93</c:v>
                </c:pt>
                <c:pt idx="2569">
                  <c:v>147.94</c:v>
                </c:pt>
                <c:pt idx="2570">
                  <c:v>147.94999999999999</c:v>
                </c:pt>
                <c:pt idx="2571">
                  <c:v>147.96</c:v>
                </c:pt>
                <c:pt idx="2572">
                  <c:v>147.97</c:v>
                </c:pt>
                <c:pt idx="2573">
                  <c:v>147.97999999999999</c:v>
                </c:pt>
                <c:pt idx="2574">
                  <c:v>147.99</c:v>
                </c:pt>
                <c:pt idx="2575">
                  <c:v>148</c:v>
                </c:pt>
                <c:pt idx="2576">
                  <c:v>148.01</c:v>
                </c:pt>
                <c:pt idx="2577">
                  <c:v>148.02000000000001</c:v>
                </c:pt>
                <c:pt idx="2578">
                  <c:v>148.03</c:v>
                </c:pt>
                <c:pt idx="2579">
                  <c:v>148.04</c:v>
                </c:pt>
                <c:pt idx="2580">
                  <c:v>148.05000000000001</c:v>
                </c:pt>
                <c:pt idx="2581">
                  <c:v>148.06</c:v>
                </c:pt>
                <c:pt idx="2582">
                  <c:v>148.07</c:v>
                </c:pt>
                <c:pt idx="2583">
                  <c:v>148.08000000000001</c:v>
                </c:pt>
                <c:pt idx="2584">
                  <c:v>148.09</c:v>
                </c:pt>
                <c:pt idx="2585">
                  <c:v>148.1</c:v>
                </c:pt>
                <c:pt idx="2586">
                  <c:v>148.11000000000001</c:v>
                </c:pt>
                <c:pt idx="2587">
                  <c:v>148.12</c:v>
                </c:pt>
                <c:pt idx="2588">
                  <c:v>148.13</c:v>
                </c:pt>
                <c:pt idx="2589">
                  <c:v>148.13999999999999</c:v>
                </c:pt>
                <c:pt idx="2590">
                  <c:v>148.15</c:v>
                </c:pt>
                <c:pt idx="2591">
                  <c:v>148.16</c:v>
                </c:pt>
                <c:pt idx="2592">
                  <c:v>148.17000000000002</c:v>
                </c:pt>
                <c:pt idx="2593">
                  <c:v>148.18</c:v>
                </c:pt>
                <c:pt idx="2594">
                  <c:v>148.19</c:v>
                </c:pt>
                <c:pt idx="2595">
                  <c:v>148.19999999999999</c:v>
                </c:pt>
                <c:pt idx="2596">
                  <c:v>148.21</c:v>
                </c:pt>
                <c:pt idx="2597">
                  <c:v>148.22</c:v>
                </c:pt>
                <c:pt idx="2598">
                  <c:v>148.22999999999999</c:v>
                </c:pt>
                <c:pt idx="2599">
                  <c:v>148.24</c:v>
                </c:pt>
                <c:pt idx="2600">
                  <c:v>148.25</c:v>
                </c:pt>
                <c:pt idx="2601">
                  <c:v>148.26</c:v>
                </c:pt>
                <c:pt idx="2602">
                  <c:v>148.27000000000001</c:v>
                </c:pt>
                <c:pt idx="2603">
                  <c:v>148.28</c:v>
                </c:pt>
                <c:pt idx="2604">
                  <c:v>148.29</c:v>
                </c:pt>
                <c:pt idx="2605">
                  <c:v>148.30000000000001</c:v>
                </c:pt>
                <c:pt idx="2606">
                  <c:v>148.31</c:v>
                </c:pt>
                <c:pt idx="2607">
                  <c:v>148.32</c:v>
                </c:pt>
                <c:pt idx="2608">
                  <c:v>148.33000000000001</c:v>
                </c:pt>
                <c:pt idx="2609">
                  <c:v>148.34</c:v>
                </c:pt>
                <c:pt idx="2610">
                  <c:v>148.35</c:v>
                </c:pt>
                <c:pt idx="2611">
                  <c:v>148.36000000000001</c:v>
                </c:pt>
                <c:pt idx="2612">
                  <c:v>148.37</c:v>
                </c:pt>
                <c:pt idx="2613">
                  <c:v>148.38</c:v>
                </c:pt>
                <c:pt idx="2614">
                  <c:v>148.38999999999999</c:v>
                </c:pt>
                <c:pt idx="2615">
                  <c:v>148.4</c:v>
                </c:pt>
                <c:pt idx="2616">
                  <c:v>148.41</c:v>
                </c:pt>
                <c:pt idx="2617">
                  <c:v>148.42000000000002</c:v>
                </c:pt>
                <c:pt idx="2618">
                  <c:v>148.43</c:v>
                </c:pt>
                <c:pt idx="2619">
                  <c:v>148.44</c:v>
                </c:pt>
                <c:pt idx="2620">
                  <c:v>148.44999999999999</c:v>
                </c:pt>
                <c:pt idx="2621">
                  <c:v>148.46</c:v>
                </c:pt>
                <c:pt idx="2622">
                  <c:v>148.47</c:v>
                </c:pt>
                <c:pt idx="2623">
                  <c:v>148.47999999999999</c:v>
                </c:pt>
                <c:pt idx="2624">
                  <c:v>148.49</c:v>
                </c:pt>
                <c:pt idx="2625">
                  <c:v>148.5</c:v>
                </c:pt>
                <c:pt idx="2626">
                  <c:v>148.51</c:v>
                </c:pt>
                <c:pt idx="2627">
                  <c:v>148.52000000000001</c:v>
                </c:pt>
                <c:pt idx="2628">
                  <c:v>148.53</c:v>
                </c:pt>
                <c:pt idx="2629">
                  <c:v>148.54</c:v>
                </c:pt>
                <c:pt idx="2630">
                  <c:v>148.55000000000001</c:v>
                </c:pt>
                <c:pt idx="2631">
                  <c:v>148.56</c:v>
                </c:pt>
                <c:pt idx="2632">
                  <c:v>148.57</c:v>
                </c:pt>
                <c:pt idx="2633">
                  <c:v>148.58000000000001</c:v>
                </c:pt>
                <c:pt idx="2634">
                  <c:v>148.59</c:v>
                </c:pt>
                <c:pt idx="2635">
                  <c:v>148.6</c:v>
                </c:pt>
                <c:pt idx="2636">
                  <c:v>148.61000000000001</c:v>
                </c:pt>
                <c:pt idx="2637">
                  <c:v>148.62</c:v>
                </c:pt>
                <c:pt idx="2638">
                  <c:v>148.63</c:v>
                </c:pt>
                <c:pt idx="2639">
                  <c:v>148.63999999999999</c:v>
                </c:pt>
                <c:pt idx="2640">
                  <c:v>148.65</c:v>
                </c:pt>
                <c:pt idx="2641">
                  <c:v>148.66</c:v>
                </c:pt>
                <c:pt idx="2642">
                  <c:v>148.67000000000002</c:v>
                </c:pt>
                <c:pt idx="2643">
                  <c:v>148.68</c:v>
                </c:pt>
                <c:pt idx="2644">
                  <c:v>148.69</c:v>
                </c:pt>
                <c:pt idx="2645">
                  <c:v>148.69999999999999</c:v>
                </c:pt>
                <c:pt idx="2646">
                  <c:v>148.71</c:v>
                </c:pt>
                <c:pt idx="2647">
                  <c:v>148.72</c:v>
                </c:pt>
                <c:pt idx="2648">
                  <c:v>148.72999999999999</c:v>
                </c:pt>
                <c:pt idx="2649">
                  <c:v>148.74</c:v>
                </c:pt>
                <c:pt idx="2650">
                  <c:v>148.75</c:v>
                </c:pt>
                <c:pt idx="2651">
                  <c:v>148.76</c:v>
                </c:pt>
                <c:pt idx="2652">
                  <c:v>148.77000000000001</c:v>
                </c:pt>
                <c:pt idx="2653">
                  <c:v>148.78</c:v>
                </c:pt>
                <c:pt idx="2654">
                  <c:v>148.79</c:v>
                </c:pt>
                <c:pt idx="2655">
                  <c:v>148.80000000000001</c:v>
                </c:pt>
                <c:pt idx="2656">
                  <c:v>148.81</c:v>
                </c:pt>
                <c:pt idx="2657">
                  <c:v>148.82</c:v>
                </c:pt>
                <c:pt idx="2658">
                  <c:v>148.83000000000001</c:v>
                </c:pt>
                <c:pt idx="2659">
                  <c:v>148.84</c:v>
                </c:pt>
                <c:pt idx="2660">
                  <c:v>148.85</c:v>
                </c:pt>
                <c:pt idx="2661">
                  <c:v>148.86000000000001</c:v>
                </c:pt>
                <c:pt idx="2662">
                  <c:v>148.87</c:v>
                </c:pt>
                <c:pt idx="2663">
                  <c:v>148.88</c:v>
                </c:pt>
                <c:pt idx="2664">
                  <c:v>148.88999999999999</c:v>
                </c:pt>
                <c:pt idx="2665">
                  <c:v>148.9</c:v>
                </c:pt>
                <c:pt idx="2666">
                  <c:v>148.91</c:v>
                </c:pt>
                <c:pt idx="2667">
                  <c:v>148.92000000000002</c:v>
                </c:pt>
                <c:pt idx="2668">
                  <c:v>148.93</c:v>
                </c:pt>
                <c:pt idx="2669">
                  <c:v>148.94</c:v>
                </c:pt>
                <c:pt idx="2670">
                  <c:v>148.94999999999999</c:v>
                </c:pt>
                <c:pt idx="2671">
                  <c:v>148.96</c:v>
                </c:pt>
                <c:pt idx="2672">
                  <c:v>148.97</c:v>
                </c:pt>
                <c:pt idx="2673">
                  <c:v>148.97999999999999</c:v>
                </c:pt>
                <c:pt idx="2674">
                  <c:v>148.99</c:v>
                </c:pt>
                <c:pt idx="2675">
                  <c:v>149</c:v>
                </c:pt>
                <c:pt idx="2676">
                  <c:v>149.01</c:v>
                </c:pt>
                <c:pt idx="2677">
                  <c:v>149.02000000000001</c:v>
                </c:pt>
                <c:pt idx="2678">
                  <c:v>149.03</c:v>
                </c:pt>
                <c:pt idx="2679">
                  <c:v>149.04</c:v>
                </c:pt>
                <c:pt idx="2680">
                  <c:v>149.05000000000001</c:v>
                </c:pt>
                <c:pt idx="2681">
                  <c:v>149.06</c:v>
                </c:pt>
                <c:pt idx="2682">
                  <c:v>149.07</c:v>
                </c:pt>
                <c:pt idx="2683">
                  <c:v>149.08000000000001</c:v>
                </c:pt>
                <c:pt idx="2684">
                  <c:v>149.09</c:v>
                </c:pt>
                <c:pt idx="2685">
                  <c:v>149.1</c:v>
                </c:pt>
                <c:pt idx="2686">
                  <c:v>149.11000000000001</c:v>
                </c:pt>
                <c:pt idx="2687">
                  <c:v>149.12</c:v>
                </c:pt>
                <c:pt idx="2688">
                  <c:v>149.13</c:v>
                </c:pt>
                <c:pt idx="2689">
                  <c:v>149.13999999999999</c:v>
                </c:pt>
                <c:pt idx="2690">
                  <c:v>149.15</c:v>
                </c:pt>
                <c:pt idx="2691">
                  <c:v>149.16</c:v>
                </c:pt>
                <c:pt idx="2692">
                  <c:v>149.17000000000002</c:v>
                </c:pt>
                <c:pt idx="2693">
                  <c:v>149.18</c:v>
                </c:pt>
                <c:pt idx="2694">
                  <c:v>149.19</c:v>
                </c:pt>
                <c:pt idx="2695">
                  <c:v>149.19999999999999</c:v>
                </c:pt>
                <c:pt idx="2696">
                  <c:v>149.21</c:v>
                </c:pt>
                <c:pt idx="2697">
                  <c:v>149.22</c:v>
                </c:pt>
                <c:pt idx="2698">
                  <c:v>149.22999999999999</c:v>
                </c:pt>
                <c:pt idx="2699">
                  <c:v>149.24</c:v>
                </c:pt>
                <c:pt idx="2700">
                  <c:v>149.25</c:v>
                </c:pt>
                <c:pt idx="2701">
                  <c:v>149.26</c:v>
                </c:pt>
                <c:pt idx="2702">
                  <c:v>149.27000000000001</c:v>
                </c:pt>
                <c:pt idx="2703">
                  <c:v>149.28</c:v>
                </c:pt>
                <c:pt idx="2704">
                  <c:v>149.29</c:v>
                </c:pt>
                <c:pt idx="2705">
                  <c:v>149.30000000000001</c:v>
                </c:pt>
                <c:pt idx="2706">
                  <c:v>149.31</c:v>
                </c:pt>
                <c:pt idx="2707">
                  <c:v>149.32</c:v>
                </c:pt>
                <c:pt idx="2708">
                  <c:v>149.33000000000001</c:v>
                </c:pt>
                <c:pt idx="2709">
                  <c:v>149.34</c:v>
                </c:pt>
                <c:pt idx="2710">
                  <c:v>149.35</c:v>
                </c:pt>
                <c:pt idx="2711">
                  <c:v>149.36000000000001</c:v>
                </c:pt>
                <c:pt idx="2712">
                  <c:v>149.37</c:v>
                </c:pt>
                <c:pt idx="2713">
                  <c:v>149.38</c:v>
                </c:pt>
                <c:pt idx="2714">
                  <c:v>149.38999999999999</c:v>
                </c:pt>
                <c:pt idx="2715">
                  <c:v>149.4</c:v>
                </c:pt>
                <c:pt idx="2716">
                  <c:v>149.41</c:v>
                </c:pt>
                <c:pt idx="2717">
                  <c:v>149.42000000000002</c:v>
                </c:pt>
                <c:pt idx="2718">
                  <c:v>149.43</c:v>
                </c:pt>
                <c:pt idx="2719">
                  <c:v>149.44</c:v>
                </c:pt>
                <c:pt idx="2720">
                  <c:v>149.44999999999999</c:v>
                </c:pt>
                <c:pt idx="2721">
                  <c:v>149.46</c:v>
                </c:pt>
                <c:pt idx="2722">
                  <c:v>149.47</c:v>
                </c:pt>
                <c:pt idx="2723">
                  <c:v>149.47999999999999</c:v>
                </c:pt>
                <c:pt idx="2724">
                  <c:v>149.49</c:v>
                </c:pt>
                <c:pt idx="2725">
                  <c:v>149.5</c:v>
                </c:pt>
                <c:pt idx="2726">
                  <c:v>149.51</c:v>
                </c:pt>
                <c:pt idx="2727">
                  <c:v>149.52000000000001</c:v>
                </c:pt>
                <c:pt idx="2728">
                  <c:v>149.53</c:v>
                </c:pt>
                <c:pt idx="2729">
                  <c:v>149.54</c:v>
                </c:pt>
                <c:pt idx="2730">
                  <c:v>149.55000000000001</c:v>
                </c:pt>
                <c:pt idx="2731">
                  <c:v>149.56</c:v>
                </c:pt>
                <c:pt idx="2732">
                  <c:v>149.57</c:v>
                </c:pt>
                <c:pt idx="2733">
                  <c:v>149.58000000000001</c:v>
                </c:pt>
                <c:pt idx="2734">
                  <c:v>149.59</c:v>
                </c:pt>
                <c:pt idx="2735">
                  <c:v>149.6</c:v>
                </c:pt>
                <c:pt idx="2736">
                  <c:v>149.61000000000001</c:v>
                </c:pt>
                <c:pt idx="2737">
                  <c:v>149.62</c:v>
                </c:pt>
                <c:pt idx="2738">
                  <c:v>149.63</c:v>
                </c:pt>
                <c:pt idx="2739">
                  <c:v>149.63999999999999</c:v>
                </c:pt>
                <c:pt idx="2740">
                  <c:v>149.65</c:v>
                </c:pt>
                <c:pt idx="2741">
                  <c:v>149.66</c:v>
                </c:pt>
                <c:pt idx="2742">
                  <c:v>149.67000000000002</c:v>
                </c:pt>
                <c:pt idx="2743">
                  <c:v>149.68</c:v>
                </c:pt>
                <c:pt idx="2744">
                  <c:v>149.69</c:v>
                </c:pt>
                <c:pt idx="2745">
                  <c:v>149.69999999999999</c:v>
                </c:pt>
                <c:pt idx="2746">
                  <c:v>149.71</c:v>
                </c:pt>
                <c:pt idx="2747">
                  <c:v>149.72</c:v>
                </c:pt>
                <c:pt idx="2748">
                  <c:v>149.72999999999999</c:v>
                </c:pt>
                <c:pt idx="2749">
                  <c:v>149.74</c:v>
                </c:pt>
                <c:pt idx="2750">
                  <c:v>149.75</c:v>
                </c:pt>
                <c:pt idx="2751">
                  <c:v>149.76</c:v>
                </c:pt>
                <c:pt idx="2752">
                  <c:v>149.77000000000001</c:v>
                </c:pt>
                <c:pt idx="2753">
                  <c:v>149.78</c:v>
                </c:pt>
                <c:pt idx="2754">
                  <c:v>149.79</c:v>
                </c:pt>
                <c:pt idx="2755">
                  <c:v>149.80000000000001</c:v>
                </c:pt>
                <c:pt idx="2756">
                  <c:v>149.81</c:v>
                </c:pt>
                <c:pt idx="2757">
                  <c:v>149.82</c:v>
                </c:pt>
                <c:pt idx="2758">
                  <c:v>149.83000000000001</c:v>
                </c:pt>
                <c:pt idx="2759">
                  <c:v>149.84</c:v>
                </c:pt>
                <c:pt idx="2760">
                  <c:v>149.85</c:v>
                </c:pt>
                <c:pt idx="2761">
                  <c:v>149.86000000000001</c:v>
                </c:pt>
                <c:pt idx="2762">
                  <c:v>149.87</c:v>
                </c:pt>
                <c:pt idx="2763">
                  <c:v>149.88</c:v>
                </c:pt>
                <c:pt idx="2764">
                  <c:v>149.88999999999999</c:v>
                </c:pt>
                <c:pt idx="2765">
                  <c:v>149.9</c:v>
                </c:pt>
                <c:pt idx="2766">
                  <c:v>149.91</c:v>
                </c:pt>
                <c:pt idx="2767">
                  <c:v>149.92000000000002</c:v>
                </c:pt>
                <c:pt idx="2768">
                  <c:v>149.93</c:v>
                </c:pt>
                <c:pt idx="2769">
                  <c:v>149.94</c:v>
                </c:pt>
                <c:pt idx="2770">
                  <c:v>149.94999999999999</c:v>
                </c:pt>
                <c:pt idx="2771">
                  <c:v>149.96</c:v>
                </c:pt>
                <c:pt idx="2772">
                  <c:v>149.97</c:v>
                </c:pt>
                <c:pt idx="2773">
                  <c:v>149.97999999999999</c:v>
                </c:pt>
                <c:pt idx="2774">
                  <c:v>149.99</c:v>
                </c:pt>
                <c:pt idx="2775">
                  <c:v>150</c:v>
                </c:pt>
                <c:pt idx="2776">
                  <c:v>150.01</c:v>
                </c:pt>
                <c:pt idx="2777">
                  <c:v>150.02000000000001</c:v>
                </c:pt>
                <c:pt idx="2778">
                  <c:v>150.03</c:v>
                </c:pt>
                <c:pt idx="2779">
                  <c:v>150.04</c:v>
                </c:pt>
                <c:pt idx="2780">
                  <c:v>150.05000000000001</c:v>
                </c:pt>
                <c:pt idx="2781">
                  <c:v>150.06</c:v>
                </c:pt>
                <c:pt idx="2782">
                  <c:v>150.07</c:v>
                </c:pt>
                <c:pt idx="2783">
                  <c:v>150.08000000000001</c:v>
                </c:pt>
                <c:pt idx="2784">
                  <c:v>150.09</c:v>
                </c:pt>
                <c:pt idx="2785">
                  <c:v>150.1</c:v>
                </c:pt>
                <c:pt idx="2786">
                  <c:v>150.11000000000001</c:v>
                </c:pt>
                <c:pt idx="2787">
                  <c:v>150.12</c:v>
                </c:pt>
                <c:pt idx="2788">
                  <c:v>150.13</c:v>
                </c:pt>
                <c:pt idx="2789">
                  <c:v>150.13999999999999</c:v>
                </c:pt>
                <c:pt idx="2790">
                  <c:v>150.15</c:v>
                </c:pt>
                <c:pt idx="2791">
                  <c:v>150.16</c:v>
                </c:pt>
                <c:pt idx="2792">
                  <c:v>150.17000000000002</c:v>
                </c:pt>
                <c:pt idx="2793">
                  <c:v>150.18</c:v>
                </c:pt>
                <c:pt idx="2794">
                  <c:v>150.19</c:v>
                </c:pt>
                <c:pt idx="2795">
                  <c:v>150.19999999999999</c:v>
                </c:pt>
                <c:pt idx="2796">
                  <c:v>150.21</c:v>
                </c:pt>
                <c:pt idx="2797">
                  <c:v>150.22</c:v>
                </c:pt>
                <c:pt idx="2798">
                  <c:v>150.22999999999999</c:v>
                </c:pt>
                <c:pt idx="2799">
                  <c:v>150.24</c:v>
                </c:pt>
                <c:pt idx="2800">
                  <c:v>150.25</c:v>
                </c:pt>
                <c:pt idx="2801">
                  <c:v>150.26</c:v>
                </c:pt>
                <c:pt idx="2802">
                  <c:v>150.27000000000001</c:v>
                </c:pt>
                <c:pt idx="2803">
                  <c:v>150.28</c:v>
                </c:pt>
                <c:pt idx="2804">
                  <c:v>150.29</c:v>
                </c:pt>
                <c:pt idx="2805">
                  <c:v>150.30000000000001</c:v>
                </c:pt>
                <c:pt idx="2806">
                  <c:v>150.31</c:v>
                </c:pt>
                <c:pt idx="2807">
                  <c:v>150.32</c:v>
                </c:pt>
                <c:pt idx="2808">
                  <c:v>150.33000000000001</c:v>
                </c:pt>
                <c:pt idx="2809">
                  <c:v>150.34</c:v>
                </c:pt>
                <c:pt idx="2810">
                  <c:v>150.35</c:v>
                </c:pt>
                <c:pt idx="2811">
                  <c:v>150.36000000000001</c:v>
                </c:pt>
                <c:pt idx="2812">
                  <c:v>150.37</c:v>
                </c:pt>
                <c:pt idx="2813">
                  <c:v>150.38</c:v>
                </c:pt>
                <c:pt idx="2814">
                  <c:v>150.38999999999999</c:v>
                </c:pt>
                <c:pt idx="2815">
                  <c:v>150.4</c:v>
                </c:pt>
                <c:pt idx="2816">
                  <c:v>150.41</c:v>
                </c:pt>
                <c:pt idx="2817">
                  <c:v>150.42000000000002</c:v>
                </c:pt>
                <c:pt idx="2818">
                  <c:v>150.43</c:v>
                </c:pt>
                <c:pt idx="2819">
                  <c:v>150.44</c:v>
                </c:pt>
                <c:pt idx="2820">
                  <c:v>150.44999999999999</c:v>
                </c:pt>
                <c:pt idx="2821">
                  <c:v>150.46</c:v>
                </c:pt>
                <c:pt idx="2822">
                  <c:v>150.47</c:v>
                </c:pt>
                <c:pt idx="2823">
                  <c:v>150.47999999999999</c:v>
                </c:pt>
                <c:pt idx="2824">
                  <c:v>150.49</c:v>
                </c:pt>
                <c:pt idx="2825">
                  <c:v>150.5</c:v>
                </c:pt>
                <c:pt idx="2826">
                  <c:v>150.51</c:v>
                </c:pt>
                <c:pt idx="2827">
                  <c:v>150.52000000000001</c:v>
                </c:pt>
                <c:pt idx="2828">
                  <c:v>150.53</c:v>
                </c:pt>
                <c:pt idx="2829">
                  <c:v>150.54</c:v>
                </c:pt>
                <c:pt idx="2830">
                  <c:v>150.55000000000001</c:v>
                </c:pt>
                <c:pt idx="2831">
                  <c:v>150.56</c:v>
                </c:pt>
                <c:pt idx="2832">
                  <c:v>150.57</c:v>
                </c:pt>
                <c:pt idx="2833">
                  <c:v>150.58000000000001</c:v>
                </c:pt>
                <c:pt idx="2834">
                  <c:v>150.59</c:v>
                </c:pt>
                <c:pt idx="2835">
                  <c:v>150.6</c:v>
                </c:pt>
                <c:pt idx="2836">
                  <c:v>150.61000000000001</c:v>
                </c:pt>
                <c:pt idx="2837">
                  <c:v>150.62</c:v>
                </c:pt>
                <c:pt idx="2838">
                  <c:v>150.63</c:v>
                </c:pt>
                <c:pt idx="2839">
                  <c:v>150.63999999999999</c:v>
                </c:pt>
                <c:pt idx="2840">
                  <c:v>150.65</c:v>
                </c:pt>
                <c:pt idx="2841">
                  <c:v>150.66</c:v>
                </c:pt>
                <c:pt idx="2842">
                  <c:v>150.67000000000002</c:v>
                </c:pt>
                <c:pt idx="2843">
                  <c:v>150.68</c:v>
                </c:pt>
                <c:pt idx="2844">
                  <c:v>150.69</c:v>
                </c:pt>
                <c:pt idx="2845">
                  <c:v>150.69999999999999</c:v>
                </c:pt>
                <c:pt idx="2846">
                  <c:v>150.71</c:v>
                </c:pt>
                <c:pt idx="2847">
                  <c:v>150.72</c:v>
                </c:pt>
                <c:pt idx="2848">
                  <c:v>150.72999999999999</c:v>
                </c:pt>
                <c:pt idx="2849">
                  <c:v>150.74</c:v>
                </c:pt>
                <c:pt idx="2850">
                  <c:v>150.75</c:v>
                </c:pt>
                <c:pt idx="2851">
                  <c:v>150.76</c:v>
                </c:pt>
                <c:pt idx="2852">
                  <c:v>150.77000000000001</c:v>
                </c:pt>
                <c:pt idx="2853">
                  <c:v>150.78</c:v>
                </c:pt>
                <c:pt idx="2854">
                  <c:v>150.79</c:v>
                </c:pt>
                <c:pt idx="2855">
                  <c:v>150.80000000000001</c:v>
                </c:pt>
                <c:pt idx="2856">
                  <c:v>150.81</c:v>
                </c:pt>
                <c:pt idx="2857">
                  <c:v>150.82</c:v>
                </c:pt>
                <c:pt idx="2858">
                  <c:v>150.83000000000001</c:v>
                </c:pt>
                <c:pt idx="2859">
                  <c:v>150.84</c:v>
                </c:pt>
                <c:pt idx="2860">
                  <c:v>150.85</c:v>
                </c:pt>
                <c:pt idx="2861">
                  <c:v>150.86000000000001</c:v>
                </c:pt>
                <c:pt idx="2862">
                  <c:v>150.87</c:v>
                </c:pt>
                <c:pt idx="2863">
                  <c:v>150.88</c:v>
                </c:pt>
                <c:pt idx="2864">
                  <c:v>150.88999999999999</c:v>
                </c:pt>
                <c:pt idx="2865">
                  <c:v>150.9</c:v>
                </c:pt>
                <c:pt idx="2866">
                  <c:v>150.91</c:v>
                </c:pt>
                <c:pt idx="2867">
                  <c:v>150.92000000000002</c:v>
                </c:pt>
                <c:pt idx="2868">
                  <c:v>150.93</c:v>
                </c:pt>
                <c:pt idx="2869">
                  <c:v>150.94</c:v>
                </c:pt>
                <c:pt idx="2870">
                  <c:v>150.94999999999999</c:v>
                </c:pt>
                <c:pt idx="2871">
                  <c:v>150.96</c:v>
                </c:pt>
                <c:pt idx="2872">
                  <c:v>150.97</c:v>
                </c:pt>
                <c:pt idx="2873">
                  <c:v>150.97999999999999</c:v>
                </c:pt>
                <c:pt idx="2874">
                  <c:v>150.99</c:v>
                </c:pt>
                <c:pt idx="2875">
                  <c:v>151</c:v>
                </c:pt>
                <c:pt idx="2876">
                  <c:v>151.01</c:v>
                </c:pt>
                <c:pt idx="2877">
                  <c:v>151.02000000000001</c:v>
                </c:pt>
                <c:pt idx="2878">
                  <c:v>151.03</c:v>
                </c:pt>
                <c:pt idx="2879">
                  <c:v>151.04</c:v>
                </c:pt>
                <c:pt idx="2880">
                  <c:v>151.05000000000001</c:v>
                </c:pt>
                <c:pt idx="2881">
                  <c:v>151.06</c:v>
                </c:pt>
                <c:pt idx="2882">
                  <c:v>151.07</c:v>
                </c:pt>
                <c:pt idx="2883">
                  <c:v>151.08000000000001</c:v>
                </c:pt>
                <c:pt idx="2884">
                  <c:v>151.09</c:v>
                </c:pt>
                <c:pt idx="2885">
                  <c:v>151.1</c:v>
                </c:pt>
                <c:pt idx="2886">
                  <c:v>151.11000000000001</c:v>
                </c:pt>
                <c:pt idx="2887">
                  <c:v>151.12</c:v>
                </c:pt>
                <c:pt idx="2888">
                  <c:v>151.13</c:v>
                </c:pt>
                <c:pt idx="2889">
                  <c:v>151.13999999999999</c:v>
                </c:pt>
                <c:pt idx="2890">
                  <c:v>151.15</c:v>
                </c:pt>
                <c:pt idx="2891">
                  <c:v>151.16</c:v>
                </c:pt>
                <c:pt idx="2892">
                  <c:v>151.17000000000002</c:v>
                </c:pt>
                <c:pt idx="2893">
                  <c:v>151.18</c:v>
                </c:pt>
                <c:pt idx="2894">
                  <c:v>151.19</c:v>
                </c:pt>
                <c:pt idx="2895">
                  <c:v>151.19999999999999</c:v>
                </c:pt>
                <c:pt idx="2896">
                  <c:v>151.21</c:v>
                </c:pt>
                <c:pt idx="2897">
                  <c:v>151.22</c:v>
                </c:pt>
                <c:pt idx="2898">
                  <c:v>151.22999999999999</c:v>
                </c:pt>
                <c:pt idx="2899">
                  <c:v>151.24</c:v>
                </c:pt>
                <c:pt idx="2900">
                  <c:v>151.25</c:v>
                </c:pt>
                <c:pt idx="2901">
                  <c:v>151.26</c:v>
                </c:pt>
                <c:pt idx="2902">
                  <c:v>151.27000000000001</c:v>
                </c:pt>
                <c:pt idx="2903">
                  <c:v>151.28</c:v>
                </c:pt>
                <c:pt idx="2904">
                  <c:v>151.29</c:v>
                </c:pt>
                <c:pt idx="2905">
                  <c:v>151.30000000000001</c:v>
                </c:pt>
                <c:pt idx="2906">
                  <c:v>151.31</c:v>
                </c:pt>
                <c:pt idx="2907">
                  <c:v>151.32</c:v>
                </c:pt>
                <c:pt idx="2908">
                  <c:v>151.33000000000001</c:v>
                </c:pt>
                <c:pt idx="2909">
                  <c:v>151.34</c:v>
                </c:pt>
                <c:pt idx="2910">
                  <c:v>151.35</c:v>
                </c:pt>
                <c:pt idx="2911">
                  <c:v>151.36000000000001</c:v>
                </c:pt>
                <c:pt idx="2912">
                  <c:v>151.37</c:v>
                </c:pt>
                <c:pt idx="2913">
                  <c:v>151.38</c:v>
                </c:pt>
                <c:pt idx="2914">
                  <c:v>151.38999999999999</c:v>
                </c:pt>
                <c:pt idx="2915">
                  <c:v>151.4</c:v>
                </c:pt>
                <c:pt idx="2916">
                  <c:v>151.41</c:v>
                </c:pt>
                <c:pt idx="2917">
                  <c:v>151.42000000000002</c:v>
                </c:pt>
                <c:pt idx="2918">
                  <c:v>151.43</c:v>
                </c:pt>
                <c:pt idx="2919">
                  <c:v>151.44</c:v>
                </c:pt>
                <c:pt idx="2920">
                  <c:v>151.44999999999999</c:v>
                </c:pt>
                <c:pt idx="2921">
                  <c:v>151.46</c:v>
                </c:pt>
                <c:pt idx="2922">
                  <c:v>151.47</c:v>
                </c:pt>
                <c:pt idx="2923">
                  <c:v>151.47999999999999</c:v>
                </c:pt>
                <c:pt idx="2924">
                  <c:v>151.49</c:v>
                </c:pt>
                <c:pt idx="2925">
                  <c:v>151.5</c:v>
                </c:pt>
                <c:pt idx="2926">
                  <c:v>151.51</c:v>
                </c:pt>
                <c:pt idx="2927">
                  <c:v>151.52000000000001</c:v>
                </c:pt>
                <c:pt idx="2928">
                  <c:v>151.53</c:v>
                </c:pt>
                <c:pt idx="2929">
                  <c:v>151.54</c:v>
                </c:pt>
                <c:pt idx="2930">
                  <c:v>151.55000000000001</c:v>
                </c:pt>
                <c:pt idx="2931">
                  <c:v>151.56</c:v>
                </c:pt>
                <c:pt idx="2932">
                  <c:v>151.57</c:v>
                </c:pt>
                <c:pt idx="2933">
                  <c:v>151.58000000000001</c:v>
                </c:pt>
                <c:pt idx="2934">
                  <c:v>151.59</c:v>
                </c:pt>
                <c:pt idx="2935">
                  <c:v>151.6</c:v>
                </c:pt>
                <c:pt idx="2936">
                  <c:v>151.61000000000001</c:v>
                </c:pt>
                <c:pt idx="2937">
                  <c:v>151.62</c:v>
                </c:pt>
                <c:pt idx="2938">
                  <c:v>151.63</c:v>
                </c:pt>
                <c:pt idx="2939">
                  <c:v>151.63999999999999</c:v>
                </c:pt>
                <c:pt idx="2940">
                  <c:v>151.65</c:v>
                </c:pt>
                <c:pt idx="2941">
                  <c:v>151.66</c:v>
                </c:pt>
                <c:pt idx="2942">
                  <c:v>151.67000000000002</c:v>
                </c:pt>
                <c:pt idx="2943">
                  <c:v>151.68</c:v>
                </c:pt>
                <c:pt idx="2944">
                  <c:v>151.69</c:v>
                </c:pt>
                <c:pt idx="2945">
                  <c:v>151.69999999999999</c:v>
                </c:pt>
                <c:pt idx="2946">
                  <c:v>151.71</c:v>
                </c:pt>
                <c:pt idx="2947">
                  <c:v>151.72</c:v>
                </c:pt>
                <c:pt idx="2948">
                  <c:v>151.72999999999999</c:v>
                </c:pt>
                <c:pt idx="2949">
                  <c:v>151.74</c:v>
                </c:pt>
                <c:pt idx="2950">
                  <c:v>151.75</c:v>
                </c:pt>
                <c:pt idx="2951">
                  <c:v>151.76</c:v>
                </c:pt>
                <c:pt idx="2952">
                  <c:v>151.77000000000001</c:v>
                </c:pt>
                <c:pt idx="2953">
                  <c:v>151.78</c:v>
                </c:pt>
                <c:pt idx="2954">
                  <c:v>151.79</c:v>
                </c:pt>
                <c:pt idx="2955">
                  <c:v>151.80000000000001</c:v>
                </c:pt>
                <c:pt idx="2956">
                  <c:v>151.81</c:v>
                </c:pt>
                <c:pt idx="2957">
                  <c:v>151.82</c:v>
                </c:pt>
                <c:pt idx="2958">
                  <c:v>151.83000000000001</c:v>
                </c:pt>
                <c:pt idx="2959">
                  <c:v>151.84</c:v>
                </c:pt>
                <c:pt idx="2960">
                  <c:v>151.85</c:v>
                </c:pt>
                <c:pt idx="2961">
                  <c:v>151.86000000000001</c:v>
                </c:pt>
                <c:pt idx="2962">
                  <c:v>151.87</c:v>
                </c:pt>
                <c:pt idx="2963">
                  <c:v>151.88</c:v>
                </c:pt>
                <c:pt idx="2964">
                  <c:v>151.88999999999999</c:v>
                </c:pt>
                <c:pt idx="2965">
                  <c:v>151.9</c:v>
                </c:pt>
                <c:pt idx="2966">
                  <c:v>151.91</c:v>
                </c:pt>
                <c:pt idx="2967">
                  <c:v>151.92000000000002</c:v>
                </c:pt>
                <c:pt idx="2968">
                  <c:v>151.93</c:v>
                </c:pt>
                <c:pt idx="2969">
                  <c:v>151.94</c:v>
                </c:pt>
                <c:pt idx="2970">
                  <c:v>151.94999999999999</c:v>
                </c:pt>
                <c:pt idx="2971">
                  <c:v>151.96</c:v>
                </c:pt>
                <c:pt idx="2972">
                  <c:v>151.97</c:v>
                </c:pt>
                <c:pt idx="2973">
                  <c:v>151.97999999999999</c:v>
                </c:pt>
                <c:pt idx="2974">
                  <c:v>151.99</c:v>
                </c:pt>
                <c:pt idx="2975">
                  <c:v>152</c:v>
                </c:pt>
                <c:pt idx="2976">
                  <c:v>152.01</c:v>
                </c:pt>
                <c:pt idx="2977">
                  <c:v>152.02000000000001</c:v>
                </c:pt>
                <c:pt idx="2978">
                  <c:v>152.03</c:v>
                </c:pt>
                <c:pt idx="2979">
                  <c:v>152.04</c:v>
                </c:pt>
                <c:pt idx="2980">
                  <c:v>152.05000000000001</c:v>
                </c:pt>
                <c:pt idx="2981">
                  <c:v>152.06</c:v>
                </c:pt>
                <c:pt idx="2982">
                  <c:v>152.07</c:v>
                </c:pt>
                <c:pt idx="2983">
                  <c:v>152.08000000000001</c:v>
                </c:pt>
                <c:pt idx="2984">
                  <c:v>152.09</c:v>
                </c:pt>
                <c:pt idx="2985">
                  <c:v>152.1</c:v>
                </c:pt>
                <c:pt idx="2986">
                  <c:v>152.11000000000001</c:v>
                </c:pt>
                <c:pt idx="2987">
                  <c:v>152.12</c:v>
                </c:pt>
                <c:pt idx="2988">
                  <c:v>152.13</c:v>
                </c:pt>
                <c:pt idx="2989">
                  <c:v>152.13999999999999</c:v>
                </c:pt>
                <c:pt idx="2990">
                  <c:v>152.15</c:v>
                </c:pt>
                <c:pt idx="2991">
                  <c:v>152.16</c:v>
                </c:pt>
                <c:pt idx="2992">
                  <c:v>152.17000000000002</c:v>
                </c:pt>
                <c:pt idx="2993">
                  <c:v>152.18</c:v>
                </c:pt>
                <c:pt idx="2994">
                  <c:v>152.19</c:v>
                </c:pt>
                <c:pt idx="2995">
                  <c:v>152.19999999999999</c:v>
                </c:pt>
                <c:pt idx="2996">
                  <c:v>152.21</c:v>
                </c:pt>
                <c:pt idx="2997">
                  <c:v>152.22</c:v>
                </c:pt>
                <c:pt idx="2998">
                  <c:v>152.22999999999999</c:v>
                </c:pt>
                <c:pt idx="2999">
                  <c:v>152.24</c:v>
                </c:pt>
                <c:pt idx="3000">
                  <c:v>152.25</c:v>
                </c:pt>
                <c:pt idx="3001">
                  <c:v>152.26</c:v>
                </c:pt>
                <c:pt idx="3002">
                  <c:v>152.27000000000001</c:v>
                </c:pt>
                <c:pt idx="3003">
                  <c:v>152.28</c:v>
                </c:pt>
                <c:pt idx="3004">
                  <c:v>152.29</c:v>
                </c:pt>
                <c:pt idx="3005">
                  <c:v>152.30000000000001</c:v>
                </c:pt>
                <c:pt idx="3006">
                  <c:v>152.31</c:v>
                </c:pt>
                <c:pt idx="3007">
                  <c:v>152.32</c:v>
                </c:pt>
                <c:pt idx="3008">
                  <c:v>152.33000000000001</c:v>
                </c:pt>
                <c:pt idx="3009">
                  <c:v>152.34</c:v>
                </c:pt>
                <c:pt idx="3010">
                  <c:v>152.35</c:v>
                </c:pt>
                <c:pt idx="3011">
                  <c:v>152.36000000000001</c:v>
                </c:pt>
                <c:pt idx="3012">
                  <c:v>152.37</c:v>
                </c:pt>
                <c:pt idx="3013">
                  <c:v>152.38</c:v>
                </c:pt>
                <c:pt idx="3014">
                  <c:v>152.38999999999999</c:v>
                </c:pt>
                <c:pt idx="3015">
                  <c:v>152.4</c:v>
                </c:pt>
                <c:pt idx="3016">
                  <c:v>152.41</c:v>
                </c:pt>
                <c:pt idx="3017">
                  <c:v>152.42000000000002</c:v>
                </c:pt>
                <c:pt idx="3018">
                  <c:v>152.43</c:v>
                </c:pt>
                <c:pt idx="3019">
                  <c:v>152.44</c:v>
                </c:pt>
                <c:pt idx="3020">
                  <c:v>152.44999999999999</c:v>
                </c:pt>
                <c:pt idx="3021">
                  <c:v>152.46</c:v>
                </c:pt>
                <c:pt idx="3022">
                  <c:v>152.47</c:v>
                </c:pt>
                <c:pt idx="3023">
                  <c:v>152.47999999999999</c:v>
                </c:pt>
                <c:pt idx="3024">
                  <c:v>152.49</c:v>
                </c:pt>
                <c:pt idx="3025">
                  <c:v>152.5</c:v>
                </c:pt>
                <c:pt idx="3026">
                  <c:v>152.51</c:v>
                </c:pt>
                <c:pt idx="3027">
                  <c:v>152.52000000000001</c:v>
                </c:pt>
                <c:pt idx="3028">
                  <c:v>152.53</c:v>
                </c:pt>
                <c:pt idx="3029">
                  <c:v>152.54</c:v>
                </c:pt>
                <c:pt idx="3030">
                  <c:v>152.55000000000001</c:v>
                </c:pt>
                <c:pt idx="3031">
                  <c:v>152.56</c:v>
                </c:pt>
                <c:pt idx="3032">
                  <c:v>152.57</c:v>
                </c:pt>
                <c:pt idx="3033">
                  <c:v>152.58000000000001</c:v>
                </c:pt>
                <c:pt idx="3034">
                  <c:v>152.59</c:v>
                </c:pt>
                <c:pt idx="3035">
                  <c:v>152.6</c:v>
                </c:pt>
                <c:pt idx="3036">
                  <c:v>152.61000000000001</c:v>
                </c:pt>
                <c:pt idx="3037">
                  <c:v>152.62</c:v>
                </c:pt>
                <c:pt idx="3038">
                  <c:v>152.63</c:v>
                </c:pt>
                <c:pt idx="3039">
                  <c:v>152.63999999999999</c:v>
                </c:pt>
                <c:pt idx="3040">
                  <c:v>152.65</c:v>
                </c:pt>
                <c:pt idx="3041">
                  <c:v>152.66</c:v>
                </c:pt>
                <c:pt idx="3042">
                  <c:v>152.67000000000002</c:v>
                </c:pt>
                <c:pt idx="3043">
                  <c:v>152.68</c:v>
                </c:pt>
                <c:pt idx="3044">
                  <c:v>152.69</c:v>
                </c:pt>
                <c:pt idx="3045">
                  <c:v>152.69999999999999</c:v>
                </c:pt>
                <c:pt idx="3046">
                  <c:v>152.71</c:v>
                </c:pt>
                <c:pt idx="3047">
                  <c:v>152.72</c:v>
                </c:pt>
                <c:pt idx="3048">
                  <c:v>152.72999999999999</c:v>
                </c:pt>
                <c:pt idx="3049">
                  <c:v>152.74</c:v>
                </c:pt>
                <c:pt idx="3050">
                  <c:v>152.75</c:v>
                </c:pt>
                <c:pt idx="3051">
                  <c:v>152.76</c:v>
                </c:pt>
                <c:pt idx="3052">
                  <c:v>152.77000000000001</c:v>
                </c:pt>
                <c:pt idx="3053">
                  <c:v>152.78</c:v>
                </c:pt>
                <c:pt idx="3054">
                  <c:v>152.79</c:v>
                </c:pt>
                <c:pt idx="3055">
                  <c:v>152.80000000000001</c:v>
                </c:pt>
                <c:pt idx="3056">
                  <c:v>152.81</c:v>
                </c:pt>
                <c:pt idx="3057">
                  <c:v>152.82</c:v>
                </c:pt>
                <c:pt idx="3058">
                  <c:v>152.83000000000001</c:v>
                </c:pt>
                <c:pt idx="3059">
                  <c:v>152.84</c:v>
                </c:pt>
                <c:pt idx="3060">
                  <c:v>152.85</c:v>
                </c:pt>
                <c:pt idx="3061">
                  <c:v>152.86000000000001</c:v>
                </c:pt>
                <c:pt idx="3062">
                  <c:v>152.87</c:v>
                </c:pt>
                <c:pt idx="3063">
                  <c:v>152.88</c:v>
                </c:pt>
                <c:pt idx="3064">
                  <c:v>152.88999999999999</c:v>
                </c:pt>
                <c:pt idx="3065">
                  <c:v>152.9</c:v>
                </c:pt>
                <c:pt idx="3066">
                  <c:v>152.91</c:v>
                </c:pt>
                <c:pt idx="3067">
                  <c:v>152.92000000000002</c:v>
                </c:pt>
                <c:pt idx="3068">
                  <c:v>152.93</c:v>
                </c:pt>
                <c:pt idx="3069">
                  <c:v>152.94</c:v>
                </c:pt>
                <c:pt idx="3070">
                  <c:v>152.94999999999999</c:v>
                </c:pt>
                <c:pt idx="3071">
                  <c:v>152.96</c:v>
                </c:pt>
                <c:pt idx="3072">
                  <c:v>152.97</c:v>
                </c:pt>
                <c:pt idx="3073">
                  <c:v>152.97999999999999</c:v>
                </c:pt>
                <c:pt idx="3074">
                  <c:v>152.99</c:v>
                </c:pt>
                <c:pt idx="3075">
                  <c:v>153</c:v>
                </c:pt>
                <c:pt idx="3076">
                  <c:v>153.01</c:v>
                </c:pt>
                <c:pt idx="3077">
                  <c:v>153.02000000000001</c:v>
                </c:pt>
                <c:pt idx="3078">
                  <c:v>153.03</c:v>
                </c:pt>
                <c:pt idx="3079">
                  <c:v>153.04</c:v>
                </c:pt>
                <c:pt idx="3080">
                  <c:v>153.05000000000001</c:v>
                </c:pt>
                <c:pt idx="3081">
                  <c:v>153.06</c:v>
                </c:pt>
                <c:pt idx="3082">
                  <c:v>153.07</c:v>
                </c:pt>
                <c:pt idx="3083">
                  <c:v>153.08000000000001</c:v>
                </c:pt>
                <c:pt idx="3084">
                  <c:v>153.09</c:v>
                </c:pt>
                <c:pt idx="3085">
                  <c:v>153.1</c:v>
                </c:pt>
                <c:pt idx="3086">
                  <c:v>153.11000000000001</c:v>
                </c:pt>
                <c:pt idx="3087">
                  <c:v>153.12</c:v>
                </c:pt>
                <c:pt idx="3088">
                  <c:v>153.13</c:v>
                </c:pt>
                <c:pt idx="3089">
                  <c:v>153.13999999999999</c:v>
                </c:pt>
                <c:pt idx="3090">
                  <c:v>153.15</c:v>
                </c:pt>
                <c:pt idx="3091">
                  <c:v>153.16</c:v>
                </c:pt>
                <c:pt idx="3092">
                  <c:v>153.17000000000002</c:v>
                </c:pt>
                <c:pt idx="3093">
                  <c:v>153.18</c:v>
                </c:pt>
                <c:pt idx="3094">
                  <c:v>153.19</c:v>
                </c:pt>
                <c:pt idx="3095">
                  <c:v>153.19999999999999</c:v>
                </c:pt>
                <c:pt idx="3096">
                  <c:v>153.21</c:v>
                </c:pt>
                <c:pt idx="3097">
                  <c:v>153.22</c:v>
                </c:pt>
                <c:pt idx="3098">
                  <c:v>153.22999999999999</c:v>
                </c:pt>
                <c:pt idx="3099">
                  <c:v>153.24</c:v>
                </c:pt>
                <c:pt idx="3100">
                  <c:v>153.25</c:v>
                </c:pt>
                <c:pt idx="3101">
                  <c:v>153.26</c:v>
                </c:pt>
                <c:pt idx="3102">
                  <c:v>153.27000000000001</c:v>
                </c:pt>
                <c:pt idx="3103">
                  <c:v>153.28</c:v>
                </c:pt>
                <c:pt idx="3104">
                  <c:v>153.29</c:v>
                </c:pt>
                <c:pt idx="3105">
                  <c:v>153.30000000000001</c:v>
                </c:pt>
                <c:pt idx="3106">
                  <c:v>153.31</c:v>
                </c:pt>
                <c:pt idx="3107">
                  <c:v>153.32</c:v>
                </c:pt>
                <c:pt idx="3108">
                  <c:v>153.33000000000001</c:v>
                </c:pt>
                <c:pt idx="3109">
                  <c:v>153.34</c:v>
                </c:pt>
                <c:pt idx="3110">
                  <c:v>153.35</c:v>
                </c:pt>
                <c:pt idx="3111">
                  <c:v>153.36000000000001</c:v>
                </c:pt>
                <c:pt idx="3112">
                  <c:v>153.37</c:v>
                </c:pt>
                <c:pt idx="3113">
                  <c:v>153.38</c:v>
                </c:pt>
                <c:pt idx="3114">
                  <c:v>153.38999999999999</c:v>
                </c:pt>
                <c:pt idx="3115">
                  <c:v>153.4</c:v>
                </c:pt>
                <c:pt idx="3116">
                  <c:v>153.41</c:v>
                </c:pt>
                <c:pt idx="3117">
                  <c:v>153.42000000000002</c:v>
                </c:pt>
                <c:pt idx="3118">
                  <c:v>153.43</c:v>
                </c:pt>
                <c:pt idx="3119">
                  <c:v>153.44</c:v>
                </c:pt>
                <c:pt idx="3120">
                  <c:v>153.44999999999999</c:v>
                </c:pt>
                <c:pt idx="3121">
                  <c:v>153.46</c:v>
                </c:pt>
                <c:pt idx="3122">
                  <c:v>153.47</c:v>
                </c:pt>
                <c:pt idx="3123">
                  <c:v>153.47999999999999</c:v>
                </c:pt>
                <c:pt idx="3124">
                  <c:v>153.49</c:v>
                </c:pt>
                <c:pt idx="3125">
                  <c:v>153.5</c:v>
                </c:pt>
                <c:pt idx="3126">
                  <c:v>153.51</c:v>
                </c:pt>
                <c:pt idx="3127">
                  <c:v>153.52000000000001</c:v>
                </c:pt>
                <c:pt idx="3128">
                  <c:v>153.53</c:v>
                </c:pt>
                <c:pt idx="3129">
                  <c:v>153.54</c:v>
                </c:pt>
                <c:pt idx="3130">
                  <c:v>153.55000000000001</c:v>
                </c:pt>
                <c:pt idx="3131">
                  <c:v>153.56</c:v>
                </c:pt>
                <c:pt idx="3132">
                  <c:v>153.57</c:v>
                </c:pt>
                <c:pt idx="3133">
                  <c:v>153.58000000000001</c:v>
                </c:pt>
                <c:pt idx="3134">
                  <c:v>153.59</c:v>
                </c:pt>
                <c:pt idx="3135">
                  <c:v>153.6</c:v>
                </c:pt>
                <c:pt idx="3136">
                  <c:v>153.61000000000001</c:v>
                </c:pt>
                <c:pt idx="3137">
                  <c:v>153.62</c:v>
                </c:pt>
                <c:pt idx="3138">
                  <c:v>153.63</c:v>
                </c:pt>
                <c:pt idx="3139">
                  <c:v>153.63999999999999</c:v>
                </c:pt>
                <c:pt idx="3140">
                  <c:v>153.65</c:v>
                </c:pt>
                <c:pt idx="3141">
                  <c:v>153.66</c:v>
                </c:pt>
                <c:pt idx="3142">
                  <c:v>153.67000000000002</c:v>
                </c:pt>
                <c:pt idx="3143">
                  <c:v>153.68</c:v>
                </c:pt>
                <c:pt idx="3144">
                  <c:v>153.69</c:v>
                </c:pt>
                <c:pt idx="3145">
                  <c:v>153.69999999999999</c:v>
                </c:pt>
                <c:pt idx="3146">
                  <c:v>153.71</c:v>
                </c:pt>
                <c:pt idx="3147">
                  <c:v>153.72</c:v>
                </c:pt>
                <c:pt idx="3148">
                  <c:v>153.72999999999999</c:v>
                </c:pt>
                <c:pt idx="3149">
                  <c:v>153.74</c:v>
                </c:pt>
                <c:pt idx="3150">
                  <c:v>153.75</c:v>
                </c:pt>
                <c:pt idx="3151">
                  <c:v>153.76</c:v>
                </c:pt>
                <c:pt idx="3152">
                  <c:v>153.77000000000001</c:v>
                </c:pt>
                <c:pt idx="3153">
                  <c:v>153.78</c:v>
                </c:pt>
                <c:pt idx="3154">
                  <c:v>153.79</c:v>
                </c:pt>
                <c:pt idx="3155">
                  <c:v>153.80000000000001</c:v>
                </c:pt>
                <c:pt idx="3156">
                  <c:v>153.81</c:v>
                </c:pt>
                <c:pt idx="3157">
                  <c:v>153.82</c:v>
                </c:pt>
                <c:pt idx="3158">
                  <c:v>153.83000000000001</c:v>
                </c:pt>
                <c:pt idx="3159">
                  <c:v>153.84</c:v>
                </c:pt>
                <c:pt idx="3160">
                  <c:v>153.85</c:v>
                </c:pt>
                <c:pt idx="3161">
                  <c:v>153.86000000000001</c:v>
                </c:pt>
                <c:pt idx="3162">
                  <c:v>153.87</c:v>
                </c:pt>
                <c:pt idx="3163">
                  <c:v>153.88</c:v>
                </c:pt>
                <c:pt idx="3164">
                  <c:v>153.88999999999999</c:v>
                </c:pt>
                <c:pt idx="3165">
                  <c:v>153.9</c:v>
                </c:pt>
                <c:pt idx="3166">
                  <c:v>153.91</c:v>
                </c:pt>
                <c:pt idx="3167">
                  <c:v>153.92000000000002</c:v>
                </c:pt>
                <c:pt idx="3168">
                  <c:v>153.93</c:v>
                </c:pt>
                <c:pt idx="3169">
                  <c:v>153.94</c:v>
                </c:pt>
                <c:pt idx="3170">
                  <c:v>153.94999999999999</c:v>
                </c:pt>
                <c:pt idx="3171">
                  <c:v>153.96</c:v>
                </c:pt>
                <c:pt idx="3172">
                  <c:v>153.97</c:v>
                </c:pt>
                <c:pt idx="3173">
                  <c:v>153.97999999999999</c:v>
                </c:pt>
                <c:pt idx="3174">
                  <c:v>153.99</c:v>
                </c:pt>
                <c:pt idx="3175">
                  <c:v>154</c:v>
                </c:pt>
                <c:pt idx="3176">
                  <c:v>154.01</c:v>
                </c:pt>
                <c:pt idx="3177">
                  <c:v>154.02000000000001</c:v>
                </c:pt>
                <c:pt idx="3178">
                  <c:v>154.03</c:v>
                </c:pt>
                <c:pt idx="3179">
                  <c:v>154.04</c:v>
                </c:pt>
                <c:pt idx="3180">
                  <c:v>154.05000000000001</c:v>
                </c:pt>
                <c:pt idx="3181">
                  <c:v>154.06</c:v>
                </c:pt>
                <c:pt idx="3182">
                  <c:v>154.07</c:v>
                </c:pt>
                <c:pt idx="3183">
                  <c:v>154.08000000000001</c:v>
                </c:pt>
                <c:pt idx="3184">
                  <c:v>154.09</c:v>
                </c:pt>
                <c:pt idx="3185">
                  <c:v>154.1</c:v>
                </c:pt>
                <c:pt idx="3186">
                  <c:v>154.11000000000001</c:v>
                </c:pt>
                <c:pt idx="3187">
                  <c:v>154.12</c:v>
                </c:pt>
                <c:pt idx="3188">
                  <c:v>154.13</c:v>
                </c:pt>
                <c:pt idx="3189">
                  <c:v>154.13999999999999</c:v>
                </c:pt>
                <c:pt idx="3190">
                  <c:v>154.15</c:v>
                </c:pt>
                <c:pt idx="3191">
                  <c:v>154.16</c:v>
                </c:pt>
                <c:pt idx="3192">
                  <c:v>154.17000000000002</c:v>
                </c:pt>
                <c:pt idx="3193">
                  <c:v>154.18</c:v>
                </c:pt>
                <c:pt idx="3194">
                  <c:v>154.19</c:v>
                </c:pt>
                <c:pt idx="3195">
                  <c:v>154.19999999999999</c:v>
                </c:pt>
                <c:pt idx="3196">
                  <c:v>154.21</c:v>
                </c:pt>
                <c:pt idx="3197">
                  <c:v>154.22</c:v>
                </c:pt>
                <c:pt idx="3198">
                  <c:v>154.22999999999999</c:v>
                </c:pt>
                <c:pt idx="3199">
                  <c:v>154.24</c:v>
                </c:pt>
                <c:pt idx="3200">
                  <c:v>154.25</c:v>
                </c:pt>
                <c:pt idx="3201">
                  <c:v>154.26</c:v>
                </c:pt>
                <c:pt idx="3202">
                  <c:v>154.27000000000001</c:v>
                </c:pt>
                <c:pt idx="3203">
                  <c:v>154.28</c:v>
                </c:pt>
                <c:pt idx="3204">
                  <c:v>154.29</c:v>
                </c:pt>
                <c:pt idx="3205">
                  <c:v>154.30000000000001</c:v>
                </c:pt>
                <c:pt idx="3206">
                  <c:v>154.31</c:v>
                </c:pt>
                <c:pt idx="3207">
                  <c:v>154.32</c:v>
                </c:pt>
                <c:pt idx="3208">
                  <c:v>154.32999999999998</c:v>
                </c:pt>
                <c:pt idx="3209">
                  <c:v>154.34</c:v>
                </c:pt>
                <c:pt idx="3210">
                  <c:v>154.35</c:v>
                </c:pt>
                <c:pt idx="3211">
                  <c:v>154.36000000000001</c:v>
                </c:pt>
                <c:pt idx="3212">
                  <c:v>154.37</c:v>
                </c:pt>
                <c:pt idx="3213">
                  <c:v>154.38</c:v>
                </c:pt>
                <c:pt idx="3214">
                  <c:v>154.38999999999999</c:v>
                </c:pt>
                <c:pt idx="3215">
                  <c:v>154.4</c:v>
                </c:pt>
                <c:pt idx="3216">
                  <c:v>154.41</c:v>
                </c:pt>
                <c:pt idx="3217">
                  <c:v>154.42000000000002</c:v>
                </c:pt>
                <c:pt idx="3218">
                  <c:v>154.43</c:v>
                </c:pt>
                <c:pt idx="3219">
                  <c:v>154.44</c:v>
                </c:pt>
                <c:pt idx="3220">
                  <c:v>154.44999999999999</c:v>
                </c:pt>
                <c:pt idx="3221">
                  <c:v>154.46</c:v>
                </c:pt>
                <c:pt idx="3222">
                  <c:v>154.47</c:v>
                </c:pt>
                <c:pt idx="3223">
                  <c:v>154.48000000000002</c:v>
                </c:pt>
                <c:pt idx="3224">
                  <c:v>154.49</c:v>
                </c:pt>
                <c:pt idx="3225">
                  <c:v>154.5</c:v>
                </c:pt>
                <c:pt idx="3226">
                  <c:v>154.51</c:v>
                </c:pt>
                <c:pt idx="3227">
                  <c:v>154.52000000000001</c:v>
                </c:pt>
                <c:pt idx="3228">
                  <c:v>154.53</c:v>
                </c:pt>
                <c:pt idx="3229">
                  <c:v>154.54</c:v>
                </c:pt>
                <c:pt idx="3230">
                  <c:v>154.55000000000001</c:v>
                </c:pt>
                <c:pt idx="3231">
                  <c:v>154.56</c:v>
                </c:pt>
                <c:pt idx="3232">
                  <c:v>154.57</c:v>
                </c:pt>
                <c:pt idx="3233">
                  <c:v>154.57999999999998</c:v>
                </c:pt>
                <c:pt idx="3234">
                  <c:v>154.59</c:v>
                </c:pt>
                <c:pt idx="3235">
                  <c:v>154.6</c:v>
                </c:pt>
                <c:pt idx="3236">
                  <c:v>154.61000000000001</c:v>
                </c:pt>
                <c:pt idx="3237">
                  <c:v>154.62</c:v>
                </c:pt>
                <c:pt idx="3238">
                  <c:v>154.63</c:v>
                </c:pt>
                <c:pt idx="3239">
                  <c:v>154.63999999999999</c:v>
                </c:pt>
                <c:pt idx="3240">
                  <c:v>154.65</c:v>
                </c:pt>
                <c:pt idx="3241">
                  <c:v>154.66</c:v>
                </c:pt>
                <c:pt idx="3242">
                  <c:v>154.67000000000002</c:v>
                </c:pt>
                <c:pt idx="3243">
                  <c:v>154.68</c:v>
                </c:pt>
                <c:pt idx="3244">
                  <c:v>154.69</c:v>
                </c:pt>
                <c:pt idx="3245">
                  <c:v>154.69999999999999</c:v>
                </c:pt>
                <c:pt idx="3246">
                  <c:v>154.71</c:v>
                </c:pt>
                <c:pt idx="3247">
                  <c:v>154.72</c:v>
                </c:pt>
                <c:pt idx="3248">
                  <c:v>154.73000000000002</c:v>
                </c:pt>
                <c:pt idx="3249">
                  <c:v>154.74</c:v>
                </c:pt>
                <c:pt idx="3250">
                  <c:v>154.75</c:v>
                </c:pt>
                <c:pt idx="3251">
                  <c:v>154.76</c:v>
                </c:pt>
                <c:pt idx="3252">
                  <c:v>154.77000000000001</c:v>
                </c:pt>
                <c:pt idx="3253">
                  <c:v>154.78</c:v>
                </c:pt>
                <c:pt idx="3254">
                  <c:v>154.79</c:v>
                </c:pt>
                <c:pt idx="3255">
                  <c:v>154.80000000000001</c:v>
                </c:pt>
                <c:pt idx="3256">
                  <c:v>154.81</c:v>
                </c:pt>
                <c:pt idx="3257">
                  <c:v>154.82</c:v>
                </c:pt>
                <c:pt idx="3258">
                  <c:v>154.82999999999998</c:v>
                </c:pt>
                <c:pt idx="3259">
                  <c:v>154.84</c:v>
                </c:pt>
                <c:pt idx="3260">
                  <c:v>154.85</c:v>
                </c:pt>
                <c:pt idx="3261">
                  <c:v>154.86000000000001</c:v>
                </c:pt>
                <c:pt idx="3262">
                  <c:v>154.87</c:v>
                </c:pt>
                <c:pt idx="3263">
                  <c:v>154.88</c:v>
                </c:pt>
                <c:pt idx="3264">
                  <c:v>154.88999999999999</c:v>
                </c:pt>
                <c:pt idx="3265">
                  <c:v>154.9</c:v>
                </c:pt>
                <c:pt idx="3266">
                  <c:v>154.91</c:v>
                </c:pt>
                <c:pt idx="3267">
                  <c:v>154.92000000000002</c:v>
                </c:pt>
                <c:pt idx="3268">
                  <c:v>154.93</c:v>
                </c:pt>
                <c:pt idx="3269">
                  <c:v>154.94</c:v>
                </c:pt>
                <c:pt idx="3270">
                  <c:v>154.94999999999999</c:v>
                </c:pt>
                <c:pt idx="3271">
                  <c:v>154.96</c:v>
                </c:pt>
                <c:pt idx="3272">
                  <c:v>154.97</c:v>
                </c:pt>
                <c:pt idx="3273">
                  <c:v>154.98000000000002</c:v>
                </c:pt>
                <c:pt idx="3274">
                  <c:v>154.99</c:v>
                </c:pt>
                <c:pt idx="3275">
                  <c:v>155</c:v>
                </c:pt>
                <c:pt idx="3276">
                  <c:v>155.01</c:v>
                </c:pt>
                <c:pt idx="3277">
                  <c:v>155.02000000000001</c:v>
                </c:pt>
                <c:pt idx="3278">
                  <c:v>155.03</c:v>
                </c:pt>
                <c:pt idx="3279">
                  <c:v>155.04</c:v>
                </c:pt>
                <c:pt idx="3280">
                  <c:v>155.05000000000001</c:v>
                </c:pt>
                <c:pt idx="3281">
                  <c:v>155.06</c:v>
                </c:pt>
                <c:pt idx="3282">
                  <c:v>155.07</c:v>
                </c:pt>
                <c:pt idx="3283">
                  <c:v>155.07999999999998</c:v>
                </c:pt>
                <c:pt idx="3284">
                  <c:v>155.09</c:v>
                </c:pt>
                <c:pt idx="3285">
                  <c:v>155.1</c:v>
                </c:pt>
                <c:pt idx="3286">
                  <c:v>155.11000000000001</c:v>
                </c:pt>
                <c:pt idx="3287">
                  <c:v>155.12</c:v>
                </c:pt>
                <c:pt idx="3288">
                  <c:v>155.13</c:v>
                </c:pt>
                <c:pt idx="3289">
                  <c:v>155.13999999999999</c:v>
                </c:pt>
                <c:pt idx="3290">
                  <c:v>155.15</c:v>
                </c:pt>
                <c:pt idx="3291">
                  <c:v>155.16</c:v>
                </c:pt>
                <c:pt idx="3292">
                  <c:v>155.17000000000002</c:v>
                </c:pt>
                <c:pt idx="3293">
                  <c:v>155.18</c:v>
                </c:pt>
                <c:pt idx="3294">
                  <c:v>155.19</c:v>
                </c:pt>
                <c:pt idx="3295">
                  <c:v>155.19999999999999</c:v>
                </c:pt>
                <c:pt idx="3296">
                  <c:v>155.21</c:v>
                </c:pt>
                <c:pt idx="3297">
                  <c:v>155.22</c:v>
                </c:pt>
                <c:pt idx="3298">
                  <c:v>155.23000000000002</c:v>
                </c:pt>
                <c:pt idx="3299">
                  <c:v>155.24</c:v>
                </c:pt>
                <c:pt idx="3300">
                  <c:v>155.25</c:v>
                </c:pt>
                <c:pt idx="3301">
                  <c:v>155.26</c:v>
                </c:pt>
                <c:pt idx="3302">
                  <c:v>155.27000000000001</c:v>
                </c:pt>
                <c:pt idx="3303">
                  <c:v>155.28</c:v>
                </c:pt>
                <c:pt idx="3304">
                  <c:v>155.29</c:v>
                </c:pt>
                <c:pt idx="3305">
                  <c:v>155.30000000000001</c:v>
                </c:pt>
                <c:pt idx="3306">
                  <c:v>155.31</c:v>
                </c:pt>
                <c:pt idx="3307">
                  <c:v>155.32</c:v>
                </c:pt>
                <c:pt idx="3308">
                  <c:v>155.32999999999998</c:v>
                </c:pt>
                <c:pt idx="3309">
                  <c:v>155.34</c:v>
                </c:pt>
                <c:pt idx="3310">
                  <c:v>155.35</c:v>
                </c:pt>
                <c:pt idx="3311">
                  <c:v>155.36000000000001</c:v>
                </c:pt>
                <c:pt idx="3312">
                  <c:v>155.37</c:v>
                </c:pt>
                <c:pt idx="3313">
                  <c:v>155.38</c:v>
                </c:pt>
                <c:pt idx="3314">
                  <c:v>155.38999999999999</c:v>
                </c:pt>
                <c:pt idx="3315">
                  <c:v>155.4</c:v>
                </c:pt>
                <c:pt idx="3316">
                  <c:v>155.41</c:v>
                </c:pt>
                <c:pt idx="3317">
                  <c:v>155.42000000000002</c:v>
                </c:pt>
                <c:pt idx="3318">
                  <c:v>155.43</c:v>
                </c:pt>
                <c:pt idx="3319">
                  <c:v>155.44</c:v>
                </c:pt>
                <c:pt idx="3320">
                  <c:v>155.44999999999999</c:v>
                </c:pt>
                <c:pt idx="3321">
                  <c:v>155.46</c:v>
                </c:pt>
                <c:pt idx="3322">
                  <c:v>155.47</c:v>
                </c:pt>
                <c:pt idx="3323">
                  <c:v>155.48000000000002</c:v>
                </c:pt>
                <c:pt idx="3324">
                  <c:v>155.49</c:v>
                </c:pt>
                <c:pt idx="3325">
                  <c:v>155.5</c:v>
                </c:pt>
                <c:pt idx="3326">
                  <c:v>155.51</c:v>
                </c:pt>
                <c:pt idx="3327">
                  <c:v>155.52000000000001</c:v>
                </c:pt>
                <c:pt idx="3328">
                  <c:v>155.53</c:v>
                </c:pt>
                <c:pt idx="3329">
                  <c:v>155.54</c:v>
                </c:pt>
                <c:pt idx="3330">
                  <c:v>155.55000000000001</c:v>
                </c:pt>
                <c:pt idx="3331">
                  <c:v>155.56</c:v>
                </c:pt>
                <c:pt idx="3332">
                  <c:v>155.57</c:v>
                </c:pt>
                <c:pt idx="3333">
                  <c:v>155.57999999999998</c:v>
                </c:pt>
                <c:pt idx="3334">
                  <c:v>155.59</c:v>
                </c:pt>
                <c:pt idx="3335">
                  <c:v>155.6</c:v>
                </c:pt>
                <c:pt idx="3336">
                  <c:v>155.61000000000001</c:v>
                </c:pt>
                <c:pt idx="3337">
                  <c:v>155.62</c:v>
                </c:pt>
                <c:pt idx="3338">
                  <c:v>155.63</c:v>
                </c:pt>
                <c:pt idx="3339">
                  <c:v>155.63999999999999</c:v>
                </c:pt>
                <c:pt idx="3340">
                  <c:v>155.65</c:v>
                </c:pt>
                <c:pt idx="3341">
                  <c:v>155.66</c:v>
                </c:pt>
                <c:pt idx="3342">
                  <c:v>155.67000000000002</c:v>
                </c:pt>
                <c:pt idx="3343">
                  <c:v>155.68</c:v>
                </c:pt>
                <c:pt idx="3344">
                  <c:v>155.69</c:v>
                </c:pt>
                <c:pt idx="3345">
                  <c:v>155.69999999999999</c:v>
                </c:pt>
                <c:pt idx="3346">
                  <c:v>155.71</c:v>
                </c:pt>
                <c:pt idx="3347">
                  <c:v>155.72</c:v>
                </c:pt>
                <c:pt idx="3348">
                  <c:v>155.73000000000002</c:v>
                </c:pt>
                <c:pt idx="3349">
                  <c:v>155.74</c:v>
                </c:pt>
                <c:pt idx="3350">
                  <c:v>155.75</c:v>
                </c:pt>
                <c:pt idx="3351">
                  <c:v>155.76</c:v>
                </c:pt>
                <c:pt idx="3352">
                  <c:v>155.77000000000001</c:v>
                </c:pt>
                <c:pt idx="3353">
                  <c:v>155.78</c:v>
                </c:pt>
                <c:pt idx="3354">
                  <c:v>155.79</c:v>
                </c:pt>
                <c:pt idx="3355">
                  <c:v>155.80000000000001</c:v>
                </c:pt>
                <c:pt idx="3356">
                  <c:v>155.81</c:v>
                </c:pt>
                <c:pt idx="3357">
                  <c:v>155.82</c:v>
                </c:pt>
                <c:pt idx="3358">
                  <c:v>155.82999999999998</c:v>
                </c:pt>
                <c:pt idx="3359">
                  <c:v>155.84</c:v>
                </c:pt>
                <c:pt idx="3360">
                  <c:v>155.85</c:v>
                </c:pt>
                <c:pt idx="3361">
                  <c:v>155.86000000000001</c:v>
                </c:pt>
                <c:pt idx="3362">
                  <c:v>155.87</c:v>
                </c:pt>
                <c:pt idx="3363">
                  <c:v>155.88</c:v>
                </c:pt>
                <c:pt idx="3364">
                  <c:v>155.88999999999999</c:v>
                </c:pt>
                <c:pt idx="3365">
                  <c:v>155.9</c:v>
                </c:pt>
                <c:pt idx="3366">
                  <c:v>155.91</c:v>
                </c:pt>
                <c:pt idx="3367">
                  <c:v>155.92000000000002</c:v>
                </c:pt>
                <c:pt idx="3368">
                  <c:v>155.93</c:v>
                </c:pt>
                <c:pt idx="3369">
                  <c:v>155.94</c:v>
                </c:pt>
                <c:pt idx="3370">
                  <c:v>155.94999999999999</c:v>
                </c:pt>
                <c:pt idx="3371">
                  <c:v>155.96</c:v>
                </c:pt>
                <c:pt idx="3372">
                  <c:v>155.97</c:v>
                </c:pt>
                <c:pt idx="3373">
                  <c:v>155.98000000000002</c:v>
                </c:pt>
                <c:pt idx="3374">
                  <c:v>155.99</c:v>
                </c:pt>
                <c:pt idx="3375">
                  <c:v>156</c:v>
                </c:pt>
                <c:pt idx="3376">
                  <c:v>156.01</c:v>
                </c:pt>
                <c:pt idx="3377">
                  <c:v>156.02000000000001</c:v>
                </c:pt>
                <c:pt idx="3378">
                  <c:v>156.03</c:v>
                </c:pt>
                <c:pt idx="3379">
                  <c:v>156.04</c:v>
                </c:pt>
                <c:pt idx="3380">
                  <c:v>156.05000000000001</c:v>
                </c:pt>
                <c:pt idx="3381">
                  <c:v>156.06</c:v>
                </c:pt>
                <c:pt idx="3382">
                  <c:v>156.07</c:v>
                </c:pt>
                <c:pt idx="3383">
                  <c:v>156.07999999999998</c:v>
                </c:pt>
                <c:pt idx="3384">
                  <c:v>156.09</c:v>
                </c:pt>
                <c:pt idx="3385">
                  <c:v>156.1</c:v>
                </c:pt>
                <c:pt idx="3386">
                  <c:v>156.11000000000001</c:v>
                </c:pt>
                <c:pt idx="3387">
                  <c:v>156.12</c:v>
                </c:pt>
                <c:pt idx="3388">
                  <c:v>156.13</c:v>
                </c:pt>
                <c:pt idx="3389">
                  <c:v>156.13999999999999</c:v>
                </c:pt>
                <c:pt idx="3390">
                  <c:v>156.15</c:v>
                </c:pt>
                <c:pt idx="3391">
                  <c:v>156.16</c:v>
                </c:pt>
                <c:pt idx="3392">
                  <c:v>156.17000000000002</c:v>
                </c:pt>
                <c:pt idx="3393">
                  <c:v>156.18</c:v>
                </c:pt>
                <c:pt idx="3394">
                  <c:v>156.19</c:v>
                </c:pt>
                <c:pt idx="3395">
                  <c:v>156.19999999999999</c:v>
                </c:pt>
                <c:pt idx="3396">
                  <c:v>156.21</c:v>
                </c:pt>
                <c:pt idx="3397">
                  <c:v>156.22</c:v>
                </c:pt>
                <c:pt idx="3398">
                  <c:v>156.23000000000002</c:v>
                </c:pt>
                <c:pt idx="3399">
                  <c:v>156.24</c:v>
                </c:pt>
                <c:pt idx="3400">
                  <c:v>156.25</c:v>
                </c:pt>
                <c:pt idx="3401">
                  <c:v>156.26</c:v>
                </c:pt>
                <c:pt idx="3402">
                  <c:v>156.27000000000001</c:v>
                </c:pt>
                <c:pt idx="3403">
                  <c:v>156.28</c:v>
                </c:pt>
                <c:pt idx="3404">
                  <c:v>156.29</c:v>
                </c:pt>
                <c:pt idx="3405">
                  <c:v>156.30000000000001</c:v>
                </c:pt>
                <c:pt idx="3406">
                  <c:v>156.31</c:v>
                </c:pt>
                <c:pt idx="3407">
                  <c:v>156.32</c:v>
                </c:pt>
                <c:pt idx="3408">
                  <c:v>156.32999999999998</c:v>
                </c:pt>
                <c:pt idx="3409">
                  <c:v>156.34</c:v>
                </c:pt>
                <c:pt idx="3410">
                  <c:v>156.35</c:v>
                </c:pt>
                <c:pt idx="3411">
                  <c:v>156.36000000000001</c:v>
                </c:pt>
                <c:pt idx="3412">
                  <c:v>156.37</c:v>
                </c:pt>
                <c:pt idx="3413">
                  <c:v>156.38</c:v>
                </c:pt>
                <c:pt idx="3414">
                  <c:v>156.38999999999999</c:v>
                </c:pt>
                <c:pt idx="3415">
                  <c:v>156.4</c:v>
                </c:pt>
                <c:pt idx="3416">
                  <c:v>156.41</c:v>
                </c:pt>
                <c:pt idx="3417">
                  <c:v>156.42000000000002</c:v>
                </c:pt>
                <c:pt idx="3418">
                  <c:v>156.43</c:v>
                </c:pt>
                <c:pt idx="3419">
                  <c:v>156.44</c:v>
                </c:pt>
                <c:pt idx="3420">
                  <c:v>156.44999999999999</c:v>
                </c:pt>
                <c:pt idx="3421">
                  <c:v>156.46</c:v>
                </c:pt>
                <c:pt idx="3422">
                  <c:v>156.47</c:v>
                </c:pt>
                <c:pt idx="3423">
                  <c:v>156.48000000000002</c:v>
                </c:pt>
                <c:pt idx="3424">
                  <c:v>156.49</c:v>
                </c:pt>
                <c:pt idx="3425">
                  <c:v>156.5</c:v>
                </c:pt>
                <c:pt idx="3426">
                  <c:v>156.51</c:v>
                </c:pt>
                <c:pt idx="3427">
                  <c:v>156.52000000000001</c:v>
                </c:pt>
                <c:pt idx="3428">
                  <c:v>156.53</c:v>
                </c:pt>
                <c:pt idx="3429">
                  <c:v>156.54</c:v>
                </c:pt>
                <c:pt idx="3430">
                  <c:v>156.55000000000001</c:v>
                </c:pt>
                <c:pt idx="3431">
                  <c:v>156.56</c:v>
                </c:pt>
                <c:pt idx="3432">
                  <c:v>156.57</c:v>
                </c:pt>
                <c:pt idx="3433">
                  <c:v>156.57999999999998</c:v>
                </c:pt>
                <c:pt idx="3434">
                  <c:v>156.59</c:v>
                </c:pt>
                <c:pt idx="3435">
                  <c:v>156.6</c:v>
                </c:pt>
                <c:pt idx="3436">
                  <c:v>156.61000000000001</c:v>
                </c:pt>
                <c:pt idx="3437">
                  <c:v>156.62</c:v>
                </c:pt>
                <c:pt idx="3438">
                  <c:v>156.63</c:v>
                </c:pt>
                <c:pt idx="3439">
                  <c:v>156.63999999999999</c:v>
                </c:pt>
                <c:pt idx="3440">
                  <c:v>156.65</c:v>
                </c:pt>
                <c:pt idx="3441">
                  <c:v>156.66</c:v>
                </c:pt>
                <c:pt idx="3442">
                  <c:v>156.67000000000002</c:v>
                </c:pt>
                <c:pt idx="3443">
                  <c:v>156.68</c:v>
                </c:pt>
                <c:pt idx="3444">
                  <c:v>156.69</c:v>
                </c:pt>
                <c:pt idx="3445">
                  <c:v>156.69999999999999</c:v>
                </c:pt>
                <c:pt idx="3446">
                  <c:v>156.71</c:v>
                </c:pt>
                <c:pt idx="3447">
                  <c:v>156.72</c:v>
                </c:pt>
                <c:pt idx="3448">
                  <c:v>156.73000000000002</c:v>
                </c:pt>
                <c:pt idx="3449">
                  <c:v>156.74</c:v>
                </c:pt>
                <c:pt idx="3450">
                  <c:v>156.75</c:v>
                </c:pt>
                <c:pt idx="3451">
                  <c:v>156.76</c:v>
                </c:pt>
                <c:pt idx="3452">
                  <c:v>156.77000000000001</c:v>
                </c:pt>
                <c:pt idx="3453">
                  <c:v>156.78</c:v>
                </c:pt>
                <c:pt idx="3454">
                  <c:v>156.79</c:v>
                </c:pt>
                <c:pt idx="3455">
                  <c:v>156.80000000000001</c:v>
                </c:pt>
                <c:pt idx="3456">
                  <c:v>156.81</c:v>
                </c:pt>
                <c:pt idx="3457">
                  <c:v>156.82</c:v>
                </c:pt>
                <c:pt idx="3458">
                  <c:v>156.82999999999998</c:v>
                </c:pt>
                <c:pt idx="3459">
                  <c:v>156.84</c:v>
                </c:pt>
                <c:pt idx="3460">
                  <c:v>156.85</c:v>
                </c:pt>
                <c:pt idx="3461">
                  <c:v>156.86000000000001</c:v>
                </c:pt>
                <c:pt idx="3462">
                  <c:v>156.87</c:v>
                </c:pt>
                <c:pt idx="3463">
                  <c:v>156.88</c:v>
                </c:pt>
                <c:pt idx="3464">
                  <c:v>156.88999999999999</c:v>
                </c:pt>
                <c:pt idx="3465">
                  <c:v>156.9</c:v>
                </c:pt>
                <c:pt idx="3466">
                  <c:v>156.91</c:v>
                </c:pt>
                <c:pt idx="3467">
                  <c:v>156.92000000000002</c:v>
                </c:pt>
                <c:pt idx="3468">
                  <c:v>156.93</c:v>
                </c:pt>
                <c:pt idx="3469">
                  <c:v>156.94</c:v>
                </c:pt>
                <c:pt idx="3470">
                  <c:v>156.94999999999999</c:v>
                </c:pt>
                <c:pt idx="3471">
                  <c:v>156.96</c:v>
                </c:pt>
                <c:pt idx="3472">
                  <c:v>156.97</c:v>
                </c:pt>
                <c:pt idx="3473">
                  <c:v>156.98000000000002</c:v>
                </c:pt>
                <c:pt idx="3474">
                  <c:v>156.99</c:v>
                </c:pt>
                <c:pt idx="3475">
                  <c:v>157</c:v>
                </c:pt>
                <c:pt idx="3476">
                  <c:v>157.01</c:v>
                </c:pt>
                <c:pt idx="3477">
                  <c:v>157.02000000000001</c:v>
                </c:pt>
                <c:pt idx="3478">
                  <c:v>157.03</c:v>
                </c:pt>
                <c:pt idx="3479">
                  <c:v>157.04</c:v>
                </c:pt>
                <c:pt idx="3480">
                  <c:v>157.05000000000001</c:v>
                </c:pt>
                <c:pt idx="3481">
                  <c:v>157.06</c:v>
                </c:pt>
                <c:pt idx="3482">
                  <c:v>157.07</c:v>
                </c:pt>
                <c:pt idx="3483">
                  <c:v>157.07999999999998</c:v>
                </c:pt>
                <c:pt idx="3484">
                  <c:v>157.09</c:v>
                </c:pt>
                <c:pt idx="3485">
                  <c:v>157.1</c:v>
                </c:pt>
                <c:pt idx="3486">
                  <c:v>157.11000000000001</c:v>
                </c:pt>
                <c:pt idx="3487">
                  <c:v>157.12</c:v>
                </c:pt>
                <c:pt idx="3488">
                  <c:v>157.13</c:v>
                </c:pt>
                <c:pt idx="3489">
                  <c:v>157.13999999999999</c:v>
                </c:pt>
                <c:pt idx="3490">
                  <c:v>157.15</c:v>
                </c:pt>
                <c:pt idx="3491">
                  <c:v>157.16</c:v>
                </c:pt>
                <c:pt idx="3492">
                  <c:v>157.17000000000002</c:v>
                </c:pt>
                <c:pt idx="3493">
                  <c:v>157.18</c:v>
                </c:pt>
                <c:pt idx="3494">
                  <c:v>157.19</c:v>
                </c:pt>
                <c:pt idx="3495">
                  <c:v>157.19999999999999</c:v>
                </c:pt>
                <c:pt idx="3496">
                  <c:v>157.21</c:v>
                </c:pt>
                <c:pt idx="3497">
                  <c:v>157.22</c:v>
                </c:pt>
                <c:pt idx="3498">
                  <c:v>157.23000000000002</c:v>
                </c:pt>
                <c:pt idx="3499">
                  <c:v>157.24</c:v>
                </c:pt>
                <c:pt idx="3500">
                  <c:v>157.25</c:v>
                </c:pt>
                <c:pt idx="3501">
                  <c:v>157.26</c:v>
                </c:pt>
                <c:pt idx="3502">
                  <c:v>157.27000000000001</c:v>
                </c:pt>
                <c:pt idx="3503">
                  <c:v>157.28</c:v>
                </c:pt>
                <c:pt idx="3504">
                  <c:v>157.29</c:v>
                </c:pt>
                <c:pt idx="3505">
                  <c:v>157.30000000000001</c:v>
                </c:pt>
                <c:pt idx="3506">
                  <c:v>157.31</c:v>
                </c:pt>
                <c:pt idx="3507">
                  <c:v>157.32</c:v>
                </c:pt>
                <c:pt idx="3508">
                  <c:v>157.32999999999998</c:v>
                </c:pt>
                <c:pt idx="3509">
                  <c:v>157.34</c:v>
                </c:pt>
                <c:pt idx="3510">
                  <c:v>157.35</c:v>
                </c:pt>
                <c:pt idx="3511">
                  <c:v>157.36000000000001</c:v>
                </c:pt>
                <c:pt idx="3512">
                  <c:v>157.37</c:v>
                </c:pt>
                <c:pt idx="3513">
                  <c:v>157.38</c:v>
                </c:pt>
                <c:pt idx="3514">
                  <c:v>157.38999999999999</c:v>
                </c:pt>
                <c:pt idx="3515">
                  <c:v>157.4</c:v>
                </c:pt>
                <c:pt idx="3516">
                  <c:v>157.41</c:v>
                </c:pt>
                <c:pt idx="3517">
                  <c:v>157.42000000000002</c:v>
                </c:pt>
                <c:pt idx="3518">
                  <c:v>157.43</c:v>
                </c:pt>
                <c:pt idx="3519">
                  <c:v>157.44</c:v>
                </c:pt>
                <c:pt idx="3520">
                  <c:v>157.44999999999999</c:v>
                </c:pt>
                <c:pt idx="3521">
                  <c:v>157.46</c:v>
                </c:pt>
                <c:pt idx="3522">
                  <c:v>157.47</c:v>
                </c:pt>
                <c:pt idx="3523">
                  <c:v>157.48000000000002</c:v>
                </c:pt>
                <c:pt idx="3524">
                  <c:v>157.49</c:v>
                </c:pt>
                <c:pt idx="3525">
                  <c:v>157.5</c:v>
                </c:pt>
                <c:pt idx="3526">
                  <c:v>157.51</c:v>
                </c:pt>
                <c:pt idx="3527">
                  <c:v>157.52000000000001</c:v>
                </c:pt>
                <c:pt idx="3528">
                  <c:v>157.53</c:v>
                </c:pt>
                <c:pt idx="3529">
                  <c:v>157.54</c:v>
                </c:pt>
                <c:pt idx="3530">
                  <c:v>157.55000000000001</c:v>
                </c:pt>
                <c:pt idx="3531">
                  <c:v>157.56</c:v>
                </c:pt>
                <c:pt idx="3532">
                  <c:v>157.57</c:v>
                </c:pt>
                <c:pt idx="3533">
                  <c:v>157.57999999999998</c:v>
                </c:pt>
                <c:pt idx="3534">
                  <c:v>157.59</c:v>
                </c:pt>
                <c:pt idx="3535">
                  <c:v>157.6</c:v>
                </c:pt>
                <c:pt idx="3536">
                  <c:v>157.61000000000001</c:v>
                </c:pt>
                <c:pt idx="3537">
                  <c:v>157.62</c:v>
                </c:pt>
                <c:pt idx="3538">
                  <c:v>157.63</c:v>
                </c:pt>
                <c:pt idx="3539">
                  <c:v>157.63999999999999</c:v>
                </c:pt>
                <c:pt idx="3540">
                  <c:v>157.65</c:v>
                </c:pt>
                <c:pt idx="3541">
                  <c:v>157.66</c:v>
                </c:pt>
                <c:pt idx="3542">
                  <c:v>157.67000000000002</c:v>
                </c:pt>
                <c:pt idx="3543">
                  <c:v>157.68</c:v>
                </c:pt>
                <c:pt idx="3544">
                  <c:v>157.69</c:v>
                </c:pt>
                <c:pt idx="3545">
                  <c:v>157.69999999999999</c:v>
                </c:pt>
                <c:pt idx="3546">
                  <c:v>157.71</c:v>
                </c:pt>
                <c:pt idx="3547">
                  <c:v>157.72</c:v>
                </c:pt>
                <c:pt idx="3548">
                  <c:v>157.73000000000002</c:v>
                </c:pt>
                <c:pt idx="3549">
                  <c:v>157.74</c:v>
                </c:pt>
                <c:pt idx="3550">
                  <c:v>157.75</c:v>
                </c:pt>
                <c:pt idx="3551">
                  <c:v>157.76</c:v>
                </c:pt>
                <c:pt idx="3552">
                  <c:v>157.77000000000001</c:v>
                </c:pt>
                <c:pt idx="3553">
                  <c:v>157.78</c:v>
                </c:pt>
                <c:pt idx="3554">
                  <c:v>157.79</c:v>
                </c:pt>
                <c:pt idx="3555">
                  <c:v>157.80000000000001</c:v>
                </c:pt>
                <c:pt idx="3556">
                  <c:v>157.81</c:v>
                </c:pt>
                <c:pt idx="3557">
                  <c:v>157.82</c:v>
                </c:pt>
                <c:pt idx="3558">
                  <c:v>157.82999999999998</c:v>
                </c:pt>
                <c:pt idx="3559">
                  <c:v>157.84</c:v>
                </c:pt>
                <c:pt idx="3560">
                  <c:v>157.85</c:v>
                </c:pt>
                <c:pt idx="3561">
                  <c:v>157.86000000000001</c:v>
                </c:pt>
                <c:pt idx="3562">
                  <c:v>157.87</c:v>
                </c:pt>
                <c:pt idx="3563">
                  <c:v>157.88</c:v>
                </c:pt>
                <c:pt idx="3564">
                  <c:v>157.88999999999999</c:v>
                </c:pt>
                <c:pt idx="3565">
                  <c:v>157.9</c:v>
                </c:pt>
                <c:pt idx="3566">
                  <c:v>157.91</c:v>
                </c:pt>
                <c:pt idx="3567">
                  <c:v>157.92000000000002</c:v>
                </c:pt>
                <c:pt idx="3568">
                  <c:v>157.93</c:v>
                </c:pt>
                <c:pt idx="3569">
                  <c:v>157.94</c:v>
                </c:pt>
                <c:pt idx="3570">
                  <c:v>157.94999999999999</c:v>
                </c:pt>
                <c:pt idx="3571">
                  <c:v>157.96</c:v>
                </c:pt>
                <c:pt idx="3572">
                  <c:v>157.97</c:v>
                </c:pt>
                <c:pt idx="3573">
                  <c:v>157.98000000000002</c:v>
                </c:pt>
                <c:pt idx="3574">
                  <c:v>157.99</c:v>
                </c:pt>
                <c:pt idx="3575">
                  <c:v>158</c:v>
                </c:pt>
                <c:pt idx="3576">
                  <c:v>158.01</c:v>
                </c:pt>
                <c:pt idx="3577">
                  <c:v>158.02000000000001</c:v>
                </c:pt>
                <c:pt idx="3578">
                  <c:v>158.03</c:v>
                </c:pt>
                <c:pt idx="3579">
                  <c:v>158.04</c:v>
                </c:pt>
                <c:pt idx="3580">
                  <c:v>158.05000000000001</c:v>
                </c:pt>
                <c:pt idx="3581">
                  <c:v>158.06</c:v>
                </c:pt>
                <c:pt idx="3582">
                  <c:v>158.07</c:v>
                </c:pt>
                <c:pt idx="3583">
                  <c:v>158.07999999999998</c:v>
                </c:pt>
                <c:pt idx="3584">
                  <c:v>158.09</c:v>
                </c:pt>
                <c:pt idx="3585">
                  <c:v>158.1</c:v>
                </c:pt>
                <c:pt idx="3586">
                  <c:v>158.11000000000001</c:v>
                </c:pt>
                <c:pt idx="3587">
                  <c:v>158.12</c:v>
                </c:pt>
                <c:pt idx="3588">
                  <c:v>158.13</c:v>
                </c:pt>
                <c:pt idx="3589">
                  <c:v>158.13999999999999</c:v>
                </c:pt>
                <c:pt idx="3590">
                  <c:v>158.15</c:v>
                </c:pt>
                <c:pt idx="3591">
                  <c:v>158.16</c:v>
                </c:pt>
                <c:pt idx="3592">
                  <c:v>158.17000000000002</c:v>
                </c:pt>
                <c:pt idx="3593">
                  <c:v>158.18</c:v>
                </c:pt>
                <c:pt idx="3594">
                  <c:v>158.19</c:v>
                </c:pt>
                <c:pt idx="3595">
                  <c:v>158.19999999999999</c:v>
                </c:pt>
                <c:pt idx="3596">
                  <c:v>158.21</c:v>
                </c:pt>
                <c:pt idx="3597">
                  <c:v>158.22</c:v>
                </c:pt>
                <c:pt idx="3598">
                  <c:v>158.23000000000002</c:v>
                </c:pt>
                <c:pt idx="3599">
                  <c:v>158.24</c:v>
                </c:pt>
                <c:pt idx="3600">
                  <c:v>158.25</c:v>
                </c:pt>
                <c:pt idx="3601">
                  <c:v>158.26</c:v>
                </c:pt>
                <c:pt idx="3602">
                  <c:v>158.27000000000001</c:v>
                </c:pt>
                <c:pt idx="3603">
                  <c:v>158.28</c:v>
                </c:pt>
                <c:pt idx="3604">
                  <c:v>158.29</c:v>
                </c:pt>
                <c:pt idx="3605">
                  <c:v>158.30000000000001</c:v>
                </c:pt>
                <c:pt idx="3606">
                  <c:v>158.31</c:v>
                </c:pt>
                <c:pt idx="3607">
                  <c:v>158.32</c:v>
                </c:pt>
                <c:pt idx="3608">
                  <c:v>158.32999999999998</c:v>
                </c:pt>
                <c:pt idx="3609">
                  <c:v>158.34</c:v>
                </c:pt>
                <c:pt idx="3610">
                  <c:v>158.35</c:v>
                </c:pt>
                <c:pt idx="3611">
                  <c:v>158.36000000000001</c:v>
                </c:pt>
                <c:pt idx="3612">
                  <c:v>158.37</c:v>
                </c:pt>
                <c:pt idx="3613">
                  <c:v>158.38</c:v>
                </c:pt>
                <c:pt idx="3614">
                  <c:v>158.38999999999999</c:v>
                </c:pt>
                <c:pt idx="3615">
                  <c:v>158.4</c:v>
                </c:pt>
                <c:pt idx="3616">
                  <c:v>158.41</c:v>
                </c:pt>
                <c:pt idx="3617">
                  <c:v>158.42000000000002</c:v>
                </c:pt>
                <c:pt idx="3618">
                  <c:v>158.43</c:v>
                </c:pt>
                <c:pt idx="3619">
                  <c:v>158.44</c:v>
                </c:pt>
                <c:pt idx="3620">
                  <c:v>158.44999999999999</c:v>
                </c:pt>
                <c:pt idx="3621">
                  <c:v>158.46</c:v>
                </c:pt>
                <c:pt idx="3622">
                  <c:v>158.47</c:v>
                </c:pt>
                <c:pt idx="3623">
                  <c:v>158.48000000000002</c:v>
                </c:pt>
                <c:pt idx="3624">
                  <c:v>158.49</c:v>
                </c:pt>
                <c:pt idx="3625">
                  <c:v>158.5</c:v>
                </c:pt>
                <c:pt idx="3626">
                  <c:v>158.51</c:v>
                </c:pt>
                <c:pt idx="3627">
                  <c:v>158.52000000000001</c:v>
                </c:pt>
                <c:pt idx="3628">
                  <c:v>158.53</c:v>
                </c:pt>
                <c:pt idx="3629">
                  <c:v>158.54</c:v>
                </c:pt>
                <c:pt idx="3630">
                  <c:v>158.55000000000001</c:v>
                </c:pt>
                <c:pt idx="3631">
                  <c:v>158.56</c:v>
                </c:pt>
                <c:pt idx="3632">
                  <c:v>158.57</c:v>
                </c:pt>
                <c:pt idx="3633">
                  <c:v>158.57999999999998</c:v>
                </c:pt>
                <c:pt idx="3634">
                  <c:v>158.59</c:v>
                </c:pt>
                <c:pt idx="3635">
                  <c:v>158.6</c:v>
                </c:pt>
                <c:pt idx="3636">
                  <c:v>158.61000000000001</c:v>
                </c:pt>
                <c:pt idx="3637">
                  <c:v>158.62</c:v>
                </c:pt>
                <c:pt idx="3638">
                  <c:v>158.63</c:v>
                </c:pt>
                <c:pt idx="3639">
                  <c:v>158.63999999999999</c:v>
                </c:pt>
                <c:pt idx="3640">
                  <c:v>158.65</c:v>
                </c:pt>
                <c:pt idx="3641">
                  <c:v>158.66</c:v>
                </c:pt>
                <c:pt idx="3642">
                  <c:v>158.67000000000002</c:v>
                </c:pt>
                <c:pt idx="3643">
                  <c:v>158.68</c:v>
                </c:pt>
                <c:pt idx="3644">
                  <c:v>158.69</c:v>
                </c:pt>
                <c:pt idx="3645">
                  <c:v>158.69999999999999</c:v>
                </c:pt>
                <c:pt idx="3646">
                  <c:v>158.71</c:v>
                </c:pt>
                <c:pt idx="3647">
                  <c:v>158.72</c:v>
                </c:pt>
                <c:pt idx="3648">
                  <c:v>158.73000000000002</c:v>
                </c:pt>
                <c:pt idx="3649">
                  <c:v>158.74</c:v>
                </c:pt>
                <c:pt idx="3650">
                  <c:v>158.75</c:v>
                </c:pt>
                <c:pt idx="3651">
                  <c:v>158.76</c:v>
                </c:pt>
                <c:pt idx="3652">
                  <c:v>158.77000000000001</c:v>
                </c:pt>
                <c:pt idx="3653">
                  <c:v>158.78</c:v>
                </c:pt>
                <c:pt idx="3654">
                  <c:v>158.79</c:v>
                </c:pt>
                <c:pt idx="3655">
                  <c:v>158.80000000000001</c:v>
                </c:pt>
                <c:pt idx="3656">
                  <c:v>158.81</c:v>
                </c:pt>
                <c:pt idx="3657">
                  <c:v>158.82</c:v>
                </c:pt>
                <c:pt idx="3658">
                  <c:v>158.82999999999998</c:v>
                </c:pt>
                <c:pt idx="3659">
                  <c:v>158.84</c:v>
                </c:pt>
                <c:pt idx="3660">
                  <c:v>158.85</c:v>
                </c:pt>
                <c:pt idx="3661">
                  <c:v>158.86000000000001</c:v>
                </c:pt>
                <c:pt idx="3662">
                  <c:v>158.87</c:v>
                </c:pt>
                <c:pt idx="3663">
                  <c:v>158.88</c:v>
                </c:pt>
                <c:pt idx="3664">
                  <c:v>158.88999999999999</c:v>
                </c:pt>
                <c:pt idx="3665">
                  <c:v>158.9</c:v>
                </c:pt>
                <c:pt idx="3666">
                  <c:v>158.91</c:v>
                </c:pt>
                <c:pt idx="3667">
                  <c:v>158.92000000000002</c:v>
                </c:pt>
                <c:pt idx="3668">
                  <c:v>158.93</c:v>
                </c:pt>
                <c:pt idx="3669">
                  <c:v>158.94</c:v>
                </c:pt>
                <c:pt idx="3670">
                  <c:v>158.94999999999999</c:v>
                </c:pt>
                <c:pt idx="3671">
                  <c:v>158.96</c:v>
                </c:pt>
                <c:pt idx="3672">
                  <c:v>158.97</c:v>
                </c:pt>
                <c:pt idx="3673">
                  <c:v>158.98000000000002</c:v>
                </c:pt>
                <c:pt idx="3674">
                  <c:v>158.99</c:v>
                </c:pt>
                <c:pt idx="3675">
                  <c:v>159</c:v>
                </c:pt>
                <c:pt idx="3676">
                  <c:v>159.01</c:v>
                </c:pt>
                <c:pt idx="3677">
                  <c:v>159.02000000000001</c:v>
                </c:pt>
                <c:pt idx="3678">
                  <c:v>159.03</c:v>
                </c:pt>
                <c:pt idx="3679">
                  <c:v>159.04</c:v>
                </c:pt>
                <c:pt idx="3680">
                  <c:v>159.05000000000001</c:v>
                </c:pt>
                <c:pt idx="3681">
                  <c:v>159.06</c:v>
                </c:pt>
                <c:pt idx="3682">
                  <c:v>159.07</c:v>
                </c:pt>
                <c:pt idx="3683">
                  <c:v>159.07999999999998</c:v>
                </c:pt>
                <c:pt idx="3684">
                  <c:v>159.09</c:v>
                </c:pt>
                <c:pt idx="3685">
                  <c:v>159.1</c:v>
                </c:pt>
                <c:pt idx="3686">
                  <c:v>159.11000000000001</c:v>
                </c:pt>
                <c:pt idx="3687">
                  <c:v>159.12</c:v>
                </c:pt>
                <c:pt idx="3688">
                  <c:v>159.13</c:v>
                </c:pt>
                <c:pt idx="3689">
                  <c:v>159.13999999999999</c:v>
                </c:pt>
                <c:pt idx="3690">
                  <c:v>159.15</c:v>
                </c:pt>
                <c:pt idx="3691">
                  <c:v>159.16</c:v>
                </c:pt>
                <c:pt idx="3692">
                  <c:v>159.17000000000002</c:v>
                </c:pt>
                <c:pt idx="3693">
                  <c:v>159.18</c:v>
                </c:pt>
                <c:pt idx="3694">
                  <c:v>159.19</c:v>
                </c:pt>
                <c:pt idx="3695">
                  <c:v>159.19999999999999</c:v>
                </c:pt>
                <c:pt idx="3696">
                  <c:v>159.21</c:v>
                </c:pt>
                <c:pt idx="3697">
                  <c:v>159.22</c:v>
                </c:pt>
                <c:pt idx="3698">
                  <c:v>159.23000000000002</c:v>
                </c:pt>
                <c:pt idx="3699">
                  <c:v>159.24</c:v>
                </c:pt>
                <c:pt idx="3700">
                  <c:v>159.25</c:v>
                </c:pt>
                <c:pt idx="3701">
                  <c:v>159.26</c:v>
                </c:pt>
                <c:pt idx="3702">
                  <c:v>159.27000000000001</c:v>
                </c:pt>
                <c:pt idx="3703">
                  <c:v>159.28</c:v>
                </c:pt>
                <c:pt idx="3704">
                  <c:v>159.29</c:v>
                </c:pt>
                <c:pt idx="3705">
                  <c:v>159.30000000000001</c:v>
                </c:pt>
                <c:pt idx="3706">
                  <c:v>159.31</c:v>
                </c:pt>
                <c:pt idx="3707">
                  <c:v>159.32</c:v>
                </c:pt>
                <c:pt idx="3708">
                  <c:v>159.32999999999998</c:v>
                </c:pt>
                <c:pt idx="3709">
                  <c:v>159.34</c:v>
                </c:pt>
                <c:pt idx="3710">
                  <c:v>159.35</c:v>
                </c:pt>
                <c:pt idx="3711">
                  <c:v>159.36000000000001</c:v>
                </c:pt>
                <c:pt idx="3712">
                  <c:v>159.37</c:v>
                </c:pt>
                <c:pt idx="3713">
                  <c:v>159.38</c:v>
                </c:pt>
                <c:pt idx="3714">
                  <c:v>159.38999999999999</c:v>
                </c:pt>
                <c:pt idx="3715">
                  <c:v>159.4</c:v>
                </c:pt>
                <c:pt idx="3716">
                  <c:v>159.41</c:v>
                </c:pt>
                <c:pt idx="3717">
                  <c:v>159.42000000000002</c:v>
                </c:pt>
                <c:pt idx="3718">
                  <c:v>159.43</c:v>
                </c:pt>
                <c:pt idx="3719">
                  <c:v>159.44</c:v>
                </c:pt>
                <c:pt idx="3720">
                  <c:v>159.44999999999999</c:v>
                </c:pt>
                <c:pt idx="3721">
                  <c:v>159.46</c:v>
                </c:pt>
                <c:pt idx="3722">
                  <c:v>159.47</c:v>
                </c:pt>
                <c:pt idx="3723">
                  <c:v>159.48000000000002</c:v>
                </c:pt>
                <c:pt idx="3724">
                  <c:v>159.49</c:v>
                </c:pt>
                <c:pt idx="3725">
                  <c:v>159.5</c:v>
                </c:pt>
                <c:pt idx="3726">
                  <c:v>159.51</c:v>
                </c:pt>
                <c:pt idx="3727">
                  <c:v>159.52000000000001</c:v>
                </c:pt>
                <c:pt idx="3728">
                  <c:v>159.53</c:v>
                </c:pt>
                <c:pt idx="3729">
                  <c:v>159.54</c:v>
                </c:pt>
                <c:pt idx="3730">
                  <c:v>159.55000000000001</c:v>
                </c:pt>
                <c:pt idx="3731">
                  <c:v>159.56</c:v>
                </c:pt>
                <c:pt idx="3732">
                  <c:v>159.57</c:v>
                </c:pt>
                <c:pt idx="3733">
                  <c:v>159.57999999999998</c:v>
                </c:pt>
                <c:pt idx="3734">
                  <c:v>159.59</c:v>
                </c:pt>
                <c:pt idx="3735">
                  <c:v>159.6</c:v>
                </c:pt>
                <c:pt idx="3736">
                  <c:v>159.61000000000001</c:v>
                </c:pt>
                <c:pt idx="3737">
                  <c:v>159.62</c:v>
                </c:pt>
                <c:pt idx="3738">
                  <c:v>159.63</c:v>
                </c:pt>
                <c:pt idx="3739">
                  <c:v>159.63999999999999</c:v>
                </c:pt>
                <c:pt idx="3740">
                  <c:v>159.65</c:v>
                </c:pt>
                <c:pt idx="3741">
                  <c:v>159.66</c:v>
                </c:pt>
                <c:pt idx="3742">
                  <c:v>159.67000000000002</c:v>
                </c:pt>
                <c:pt idx="3743">
                  <c:v>159.68</c:v>
                </c:pt>
                <c:pt idx="3744">
                  <c:v>159.69</c:v>
                </c:pt>
                <c:pt idx="3745">
                  <c:v>159.69999999999999</c:v>
                </c:pt>
                <c:pt idx="3746">
                  <c:v>159.71</c:v>
                </c:pt>
                <c:pt idx="3747">
                  <c:v>159.72</c:v>
                </c:pt>
                <c:pt idx="3748">
                  <c:v>159.73000000000002</c:v>
                </c:pt>
                <c:pt idx="3749">
                  <c:v>159.74</c:v>
                </c:pt>
                <c:pt idx="3750">
                  <c:v>159.75</c:v>
                </c:pt>
                <c:pt idx="3751">
                  <c:v>159.76</c:v>
                </c:pt>
                <c:pt idx="3752">
                  <c:v>159.77000000000001</c:v>
                </c:pt>
                <c:pt idx="3753">
                  <c:v>159.78</c:v>
                </c:pt>
                <c:pt idx="3754">
                  <c:v>159.79</c:v>
                </c:pt>
                <c:pt idx="3755">
                  <c:v>159.80000000000001</c:v>
                </c:pt>
                <c:pt idx="3756">
                  <c:v>159.81</c:v>
                </c:pt>
                <c:pt idx="3757">
                  <c:v>159.82</c:v>
                </c:pt>
                <c:pt idx="3758">
                  <c:v>159.82999999999998</c:v>
                </c:pt>
                <c:pt idx="3759">
                  <c:v>159.84</c:v>
                </c:pt>
                <c:pt idx="3760">
                  <c:v>159.85</c:v>
                </c:pt>
                <c:pt idx="3761">
                  <c:v>159.86000000000001</c:v>
                </c:pt>
                <c:pt idx="3762">
                  <c:v>159.87</c:v>
                </c:pt>
                <c:pt idx="3763">
                  <c:v>159.88</c:v>
                </c:pt>
                <c:pt idx="3764">
                  <c:v>159.88999999999999</c:v>
                </c:pt>
                <c:pt idx="3765">
                  <c:v>159.9</c:v>
                </c:pt>
                <c:pt idx="3766">
                  <c:v>159.91</c:v>
                </c:pt>
                <c:pt idx="3767">
                  <c:v>159.92000000000002</c:v>
                </c:pt>
                <c:pt idx="3768">
                  <c:v>159.93</c:v>
                </c:pt>
                <c:pt idx="3769">
                  <c:v>159.94</c:v>
                </c:pt>
                <c:pt idx="3770">
                  <c:v>159.94999999999999</c:v>
                </c:pt>
                <c:pt idx="3771">
                  <c:v>159.96</c:v>
                </c:pt>
                <c:pt idx="3772">
                  <c:v>159.97</c:v>
                </c:pt>
                <c:pt idx="3773">
                  <c:v>159.98000000000002</c:v>
                </c:pt>
                <c:pt idx="3774">
                  <c:v>159.99</c:v>
                </c:pt>
                <c:pt idx="3775">
                  <c:v>160</c:v>
                </c:pt>
                <c:pt idx="3776">
                  <c:v>160.01</c:v>
                </c:pt>
                <c:pt idx="3777">
                  <c:v>160.02000000000001</c:v>
                </c:pt>
                <c:pt idx="3778">
                  <c:v>160.03</c:v>
                </c:pt>
                <c:pt idx="3779">
                  <c:v>160.04</c:v>
                </c:pt>
                <c:pt idx="3780">
                  <c:v>160.05000000000001</c:v>
                </c:pt>
                <c:pt idx="3781">
                  <c:v>160.06</c:v>
                </c:pt>
                <c:pt idx="3782">
                  <c:v>160.07</c:v>
                </c:pt>
                <c:pt idx="3783">
                  <c:v>160.07999999999998</c:v>
                </c:pt>
                <c:pt idx="3784">
                  <c:v>160.09</c:v>
                </c:pt>
                <c:pt idx="3785">
                  <c:v>160.1</c:v>
                </c:pt>
                <c:pt idx="3786">
                  <c:v>160.11000000000001</c:v>
                </c:pt>
                <c:pt idx="3787">
                  <c:v>160.12</c:v>
                </c:pt>
                <c:pt idx="3788">
                  <c:v>160.13</c:v>
                </c:pt>
                <c:pt idx="3789">
                  <c:v>160.13999999999999</c:v>
                </c:pt>
                <c:pt idx="3790">
                  <c:v>160.15</c:v>
                </c:pt>
                <c:pt idx="3791">
                  <c:v>160.16</c:v>
                </c:pt>
                <c:pt idx="3792">
                  <c:v>160.17000000000002</c:v>
                </c:pt>
                <c:pt idx="3793">
                  <c:v>160.18</c:v>
                </c:pt>
                <c:pt idx="3794">
                  <c:v>160.19</c:v>
                </c:pt>
                <c:pt idx="3795">
                  <c:v>160.19999999999999</c:v>
                </c:pt>
                <c:pt idx="3796">
                  <c:v>160.21</c:v>
                </c:pt>
                <c:pt idx="3797">
                  <c:v>160.22</c:v>
                </c:pt>
                <c:pt idx="3798">
                  <c:v>160.23000000000002</c:v>
                </c:pt>
                <c:pt idx="3799">
                  <c:v>160.24</c:v>
                </c:pt>
                <c:pt idx="3800">
                  <c:v>160.25</c:v>
                </c:pt>
                <c:pt idx="3801">
                  <c:v>160.26</c:v>
                </c:pt>
                <c:pt idx="3802">
                  <c:v>160.27000000000001</c:v>
                </c:pt>
                <c:pt idx="3803">
                  <c:v>160.28</c:v>
                </c:pt>
                <c:pt idx="3804">
                  <c:v>160.29</c:v>
                </c:pt>
                <c:pt idx="3805">
                  <c:v>160.30000000000001</c:v>
                </c:pt>
                <c:pt idx="3806">
                  <c:v>160.31</c:v>
                </c:pt>
                <c:pt idx="3807">
                  <c:v>160.32</c:v>
                </c:pt>
                <c:pt idx="3808">
                  <c:v>160.32999999999998</c:v>
                </c:pt>
                <c:pt idx="3809">
                  <c:v>160.34</c:v>
                </c:pt>
                <c:pt idx="3810">
                  <c:v>160.35</c:v>
                </c:pt>
                <c:pt idx="3811">
                  <c:v>160.36000000000001</c:v>
                </c:pt>
                <c:pt idx="3812">
                  <c:v>160.37</c:v>
                </c:pt>
                <c:pt idx="3813">
                  <c:v>160.38</c:v>
                </c:pt>
                <c:pt idx="3814">
                  <c:v>160.38999999999999</c:v>
                </c:pt>
                <c:pt idx="3815">
                  <c:v>160.4</c:v>
                </c:pt>
                <c:pt idx="3816">
                  <c:v>160.41</c:v>
                </c:pt>
                <c:pt idx="3817">
                  <c:v>160.42000000000002</c:v>
                </c:pt>
                <c:pt idx="3818">
                  <c:v>160.43</c:v>
                </c:pt>
                <c:pt idx="3819">
                  <c:v>160.44</c:v>
                </c:pt>
                <c:pt idx="3820">
                  <c:v>160.44999999999999</c:v>
                </c:pt>
                <c:pt idx="3821">
                  <c:v>160.46</c:v>
                </c:pt>
                <c:pt idx="3822">
                  <c:v>160.47</c:v>
                </c:pt>
                <c:pt idx="3823">
                  <c:v>160.48000000000002</c:v>
                </c:pt>
                <c:pt idx="3824">
                  <c:v>160.49</c:v>
                </c:pt>
                <c:pt idx="3825">
                  <c:v>160.5</c:v>
                </c:pt>
                <c:pt idx="3826">
                  <c:v>160.51</c:v>
                </c:pt>
                <c:pt idx="3827">
                  <c:v>160.52000000000001</c:v>
                </c:pt>
                <c:pt idx="3828">
                  <c:v>160.53</c:v>
                </c:pt>
                <c:pt idx="3829">
                  <c:v>160.54</c:v>
                </c:pt>
                <c:pt idx="3830">
                  <c:v>160.55000000000001</c:v>
                </c:pt>
                <c:pt idx="3831">
                  <c:v>160.56</c:v>
                </c:pt>
                <c:pt idx="3832">
                  <c:v>160.57</c:v>
                </c:pt>
                <c:pt idx="3833">
                  <c:v>160.57999999999998</c:v>
                </c:pt>
                <c:pt idx="3834">
                  <c:v>160.59</c:v>
                </c:pt>
                <c:pt idx="3835">
                  <c:v>160.6</c:v>
                </c:pt>
                <c:pt idx="3836">
                  <c:v>160.61000000000001</c:v>
                </c:pt>
                <c:pt idx="3837">
                  <c:v>160.62</c:v>
                </c:pt>
                <c:pt idx="3838">
                  <c:v>160.63</c:v>
                </c:pt>
                <c:pt idx="3839">
                  <c:v>160.63999999999999</c:v>
                </c:pt>
                <c:pt idx="3840">
                  <c:v>160.65</c:v>
                </c:pt>
                <c:pt idx="3841">
                  <c:v>160.66</c:v>
                </c:pt>
                <c:pt idx="3842">
                  <c:v>160.67000000000002</c:v>
                </c:pt>
                <c:pt idx="3843">
                  <c:v>160.68</c:v>
                </c:pt>
                <c:pt idx="3844">
                  <c:v>160.69</c:v>
                </c:pt>
                <c:pt idx="3845">
                  <c:v>160.69999999999999</c:v>
                </c:pt>
                <c:pt idx="3846">
                  <c:v>160.71</c:v>
                </c:pt>
                <c:pt idx="3847">
                  <c:v>160.72</c:v>
                </c:pt>
                <c:pt idx="3848">
                  <c:v>160.73000000000002</c:v>
                </c:pt>
                <c:pt idx="3849">
                  <c:v>160.74</c:v>
                </c:pt>
                <c:pt idx="3850">
                  <c:v>160.75</c:v>
                </c:pt>
                <c:pt idx="3851">
                  <c:v>160.76</c:v>
                </c:pt>
                <c:pt idx="3852">
                  <c:v>160.77000000000001</c:v>
                </c:pt>
                <c:pt idx="3853">
                  <c:v>160.78</c:v>
                </c:pt>
                <c:pt idx="3854">
                  <c:v>160.79</c:v>
                </c:pt>
                <c:pt idx="3855">
                  <c:v>160.80000000000001</c:v>
                </c:pt>
                <c:pt idx="3856">
                  <c:v>160.81</c:v>
                </c:pt>
                <c:pt idx="3857">
                  <c:v>160.82</c:v>
                </c:pt>
                <c:pt idx="3858">
                  <c:v>160.82999999999998</c:v>
                </c:pt>
                <c:pt idx="3859">
                  <c:v>160.84</c:v>
                </c:pt>
                <c:pt idx="3860">
                  <c:v>160.85</c:v>
                </c:pt>
                <c:pt idx="3861">
                  <c:v>160.86000000000001</c:v>
                </c:pt>
                <c:pt idx="3862">
                  <c:v>160.87</c:v>
                </c:pt>
                <c:pt idx="3863">
                  <c:v>160.88</c:v>
                </c:pt>
                <c:pt idx="3864">
                  <c:v>160.88999999999999</c:v>
                </c:pt>
                <c:pt idx="3865">
                  <c:v>160.9</c:v>
                </c:pt>
                <c:pt idx="3866">
                  <c:v>160.91</c:v>
                </c:pt>
                <c:pt idx="3867">
                  <c:v>160.92000000000002</c:v>
                </c:pt>
                <c:pt idx="3868">
                  <c:v>160.93</c:v>
                </c:pt>
                <c:pt idx="3869">
                  <c:v>160.94</c:v>
                </c:pt>
                <c:pt idx="3870">
                  <c:v>160.94999999999999</c:v>
                </c:pt>
                <c:pt idx="3871">
                  <c:v>160.96</c:v>
                </c:pt>
                <c:pt idx="3872">
                  <c:v>160.97</c:v>
                </c:pt>
                <c:pt idx="3873">
                  <c:v>160.98000000000002</c:v>
                </c:pt>
                <c:pt idx="3874">
                  <c:v>160.99</c:v>
                </c:pt>
                <c:pt idx="3875">
                  <c:v>161</c:v>
                </c:pt>
                <c:pt idx="3876">
                  <c:v>161.01</c:v>
                </c:pt>
                <c:pt idx="3877">
                  <c:v>161.02000000000001</c:v>
                </c:pt>
                <c:pt idx="3878">
                  <c:v>161.03</c:v>
                </c:pt>
                <c:pt idx="3879">
                  <c:v>161.04</c:v>
                </c:pt>
                <c:pt idx="3880">
                  <c:v>161.05000000000001</c:v>
                </c:pt>
                <c:pt idx="3881">
                  <c:v>161.06</c:v>
                </c:pt>
                <c:pt idx="3882">
                  <c:v>161.07</c:v>
                </c:pt>
                <c:pt idx="3883">
                  <c:v>161.07999999999998</c:v>
                </c:pt>
                <c:pt idx="3884">
                  <c:v>161.09</c:v>
                </c:pt>
                <c:pt idx="3885">
                  <c:v>161.1</c:v>
                </c:pt>
                <c:pt idx="3886">
                  <c:v>161.11000000000001</c:v>
                </c:pt>
                <c:pt idx="3887">
                  <c:v>161.12</c:v>
                </c:pt>
                <c:pt idx="3888">
                  <c:v>161.13</c:v>
                </c:pt>
                <c:pt idx="3889">
                  <c:v>161.13999999999999</c:v>
                </c:pt>
                <c:pt idx="3890">
                  <c:v>161.15</c:v>
                </c:pt>
                <c:pt idx="3891">
                  <c:v>161.16</c:v>
                </c:pt>
                <c:pt idx="3892">
                  <c:v>161.17000000000002</c:v>
                </c:pt>
                <c:pt idx="3893">
                  <c:v>161.18</c:v>
                </c:pt>
                <c:pt idx="3894">
                  <c:v>161.19</c:v>
                </c:pt>
                <c:pt idx="3895">
                  <c:v>161.19999999999999</c:v>
                </c:pt>
                <c:pt idx="3896">
                  <c:v>161.21</c:v>
                </c:pt>
                <c:pt idx="3897">
                  <c:v>161.22</c:v>
                </c:pt>
                <c:pt idx="3898">
                  <c:v>161.23000000000002</c:v>
                </c:pt>
                <c:pt idx="3899">
                  <c:v>161.24</c:v>
                </c:pt>
                <c:pt idx="3900">
                  <c:v>161.25</c:v>
                </c:pt>
                <c:pt idx="3901">
                  <c:v>161.26</c:v>
                </c:pt>
                <c:pt idx="3902">
                  <c:v>161.27000000000001</c:v>
                </c:pt>
                <c:pt idx="3903">
                  <c:v>161.28</c:v>
                </c:pt>
                <c:pt idx="3904">
                  <c:v>161.29</c:v>
                </c:pt>
                <c:pt idx="3905">
                  <c:v>161.30000000000001</c:v>
                </c:pt>
                <c:pt idx="3906">
                  <c:v>161.31</c:v>
                </c:pt>
                <c:pt idx="3907">
                  <c:v>161.32</c:v>
                </c:pt>
                <c:pt idx="3908">
                  <c:v>161.32999999999998</c:v>
                </c:pt>
                <c:pt idx="3909">
                  <c:v>161.34</c:v>
                </c:pt>
                <c:pt idx="3910">
                  <c:v>161.35</c:v>
                </c:pt>
                <c:pt idx="3911">
                  <c:v>161.36000000000001</c:v>
                </c:pt>
                <c:pt idx="3912">
                  <c:v>161.37</c:v>
                </c:pt>
                <c:pt idx="3913">
                  <c:v>161.38</c:v>
                </c:pt>
                <c:pt idx="3914">
                  <c:v>161.38999999999999</c:v>
                </c:pt>
                <c:pt idx="3915">
                  <c:v>161.4</c:v>
                </c:pt>
                <c:pt idx="3916">
                  <c:v>161.41</c:v>
                </c:pt>
                <c:pt idx="3917">
                  <c:v>161.42000000000002</c:v>
                </c:pt>
                <c:pt idx="3918">
                  <c:v>161.43</c:v>
                </c:pt>
                <c:pt idx="3919">
                  <c:v>161.44</c:v>
                </c:pt>
                <c:pt idx="3920">
                  <c:v>161.44999999999999</c:v>
                </c:pt>
                <c:pt idx="3921">
                  <c:v>161.46</c:v>
                </c:pt>
                <c:pt idx="3922">
                  <c:v>161.47</c:v>
                </c:pt>
                <c:pt idx="3923">
                  <c:v>161.48000000000002</c:v>
                </c:pt>
                <c:pt idx="3924">
                  <c:v>161.49</c:v>
                </c:pt>
                <c:pt idx="3925">
                  <c:v>161.5</c:v>
                </c:pt>
                <c:pt idx="3926">
                  <c:v>161.51</c:v>
                </c:pt>
                <c:pt idx="3927">
                  <c:v>161.52000000000001</c:v>
                </c:pt>
                <c:pt idx="3928">
                  <c:v>161.53</c:v>
                </c:pt>
                <c:pt idx="3929">
                  <c:v>161.54</c:v>
                </c:pt>
                <c:pt idx="3930">
                  <c:v>161.55000000000001</c:v>
                </c:pt>
                <c:pt idx="3931">
                  <c:v>161.56</c:v>
                </c:pt>
                <c:pt idx="3932">
                  <c:v>161.57</c:v>
                </c:pt>
                <c:pt idx="3933">
                  <c:v>161.57999999999998</c:v>
                </c:pt>
                <c:pt idx="3934">
                  <c:v>161.59</c:v>
                </c:pt>
                <c:pt idx="3935">
                  <c:v>161.6</c:v>
                </c:pt>
                <c:pt idx="3936">
                  <c:v>161.61000000000001</c:v>
                </c:pt>
                <c:pt idx="3937">
                  <c:v>161.62</c:v>
                </c:pt>
                <c:pt idx="3938">
                  <c:v>161.63</c:v>
                </c:pt>
                <c:pt idx="3939">
                  <c:v>161.63999999999999</c:v>
                </c:pt>
                <c:pt idx="3940">
                  <c:v>161.65</c:v>
                </c:pt>
                <c:pt idx="3941">
                  <c:v>161.66</c:v>
                </c:pt>
                <c:pt idx="3942">
                  <c:v>161.67000000000002</c:v>
                </c:pt>
                <c:pt idx="3943">
                  <c:v>161.68</c:v>
                </c:pt>
                <c:pt idx="3944">
                  <c:v>161.69</c:v>
                </c:pt>
                <c:pt idx="3945">
                  <c:v>161.69999999999999</c:v>
                </c:pt>
                <c:pt idx="3946">
                  <c:v>161.71</c:v>
                </c:pt>
                <c:pt idx="3947">
                  <c:v>161.72</c:v>
                </c:pt>
                <c:pt idx="3948">
                  <c:v>161.73000000000002</c:v>
                </c:pt>
                <c:pt idx="3949">
                  <c:v>161.74</c:v>
                </c:pt>
                <c:pt idx="3950">
                  <c:v>161.75</c:v>
                </c:pt>
                <c:pt idx="3951">
                  <c:v>161.76</c:v>
                </c:pt>
                <c:pt idx="3952">
                  <c:v>161.77000000000001</c:v>
                </c:pt>
                <c:pt idx="3953">
                  <c:v>161.78</c:v>
                </c:pt>
                <c:pt idx="3954">
                  <c:v>161.79</c:v>
                </c:pt>
                <c:pt idx="3955">
                  <c:v>161.80000000000001</c:v>
                </c:pt>
                <c:pt idx="3956">
                  <c:v>161.81</c:v>
                </c:pt>
                <c:pt idx="3957">
                  <c:v>161.82</c:v>
                </c:pt>
                <c:pt idx="3958">
                  <c:v>161.82999999999998</c:v>
                </c:pt>
                <c:pt idx="3959">
                  <c:v>161.84</c:v>
                </c:pt>
                <c:pt idx="3960">
                  <c:v>161.85</c:v>
                </c:pt>
                <c:pt idx="3961">
                  <c:v>161.86000000000001</c:v>
                </c:pt>
                <c:pt idx="3962">
                  <c:v>161.87</c:v>
                </c:pt>
                <c:pt idx="3963">
                  <c:v>161.88</c:v>
                </c:pt>
                <c:pt idx="3964">
                  <c:v>161.88999999999999</c:v>
                </c:pt>
                <c:pt idx="3965">
                  <c:v>161.9</c:v>
                </c:pt>
                <c:pt idx="3966">
                  <c:v>161.91</c:v>
                </c:pt>
                <c:pt idx="3967">
                  <c:v>161.92000000000002</c:v>
                </c:pt>
                <c:pt idx="3968">
                  <c:v>161.93</c:v>
                </c:pt>
                <c:pt idx="3969">
                  <c:v>161.94</c:v>
                </c:pt>
                <c:pt idx="3970">
                  <c:v>161.94999999999999</c:v>
                </c:pt>
                <c:pt idx="3971">
                  <c:v>161.96</c:v>
                </c:pt>
                <c:pt idx="3972">
                  <c:v>161.97</c:v>
                </c:pt>
                <c:pt idx="3973">
                  <c:v>161.98000000000002</c:v>
                </c:pt>
                <c:pt idx="3974">
                  <c:v>161.99</c:v>
                </c:pt>
                <c:pt idx="3975">
                  <c:v>162</c:v>
                </c:pt>
                <c:pt idx="3976">
                  <c:v>162.01</c:v>
                </c:pt>
                <c:pt idx="3977">
                  <c:v>162.02000000000001</c:v>
                </c:pt>
                <c:pt idx="3978">
                  <c:v>162.03</c:v>
                </c:pt>
                <c:pt idx="3979">
                  <c:v>162.04</c:v>
                </c:pt>
                <c:pt idx="3980">
                  <c:v>162.05000000000001</c:v>
                </c:pt>
                <c:pt idx="3981">
                  <c:v>162.06</c:v>
                </c:pt>
                <c:pt idx="3982">
                  <c:v>162.07</c:v>
                </c:pt>
                <c:pt idx="3983">
                  <c:v>162.07999999999998</c:v>
                </c:pt>
                <c:pt idx="3984">
                  <c:v>162.09</c:v>
                </c:pt>
                <c:pt idx="3985">
                  <c:v>162.1</c:v>
                </c:pt>
                <c:pt idx="3986">
                  <c:v>162.11000000000001</c:v>
                </c:pt>
                <c:pt idx="3987">
                  <c:v>162.12</c:v>
                </c:pt>
                <c:pt idx="3988">
                  <c:v>162.13</c:v>
                </c:pt>
                <c:pt idx="3989">
                  <c:v>162.13999999999999</c:v>
                </c:pt>
                <c:pt idx="3990">
                  <c:v>162.15</c:v>
                </c:pt>
                <c:pt idx="3991">
                  <c:v>162.16</c:v>
                </c:pt>
                <c:pt idx="3992">
                  <c:v>162.17000000000002</c:v>
                </c:pt>
                <c:pt idx="3993">
                  <c:v>162.18</c:v>
                </c:pt>
                <c:pt idx="3994">
                  <c:v>162.19</c:v>
                </c:pt>
                <c:pt idx="3995">
                  <c:v>162.19999999999999</c:v>
                </c:pt>
                <c:pt idx="3996">
                  <c:v>162.21</c:v>
                </c:pt>
                <c:pt idx="3997">
                  <c:v>162.22</c:v>
                </c:pt>
                <c:pt idx="3998">
                  <c:v>162.23000000000002</c:v>
                </c:pt>
                <c:pt idx="3999">
                  <c:v>162.24</c:v>
                </c:pt>
                <c:pt idx="4000">
                  <c:v>162.25</c:v>
                </c:pt>
                <c:pt idx="4001">
                  <c:v>162.26</c:v>
                </c:pt>
                <c:pt idx="4002">
                  <c:v>162.27000000000001</c:v>
                </c:pt>
                <c:pt idx="4003">
                  <c:v>162.28</c:v>
                </c:pt>
                <c:pt idx="4004">
                  <c:v>162.29</c:v>
                </c:pt>
                <c:pt idx="4005">
                  <c:v>162.30000000000001</c:v>
                </c:pt>
                <c:pt idx="4006">
                  <c:v>162.31</c:v>
                </c:pt>
                <c:pt idx="4007">
                  <c:v>162.32</c:v>
                </c:pt>
                <c:pt idx="4008">
                  <c:v>162.32999999999998</c:v>
                </c:pt>
                <c:pt idx="4009">
                  <c:v>162.34</c:v>
                </c:pt>
                <c:pt idx="4010">
                  <c:v>162.35</c:v>
                </c:pt>
                <c:pt idx="4011">
                  <c:v>162.36000000000001</c:v>
                </c:pt>
                <c:pt idx="4012">
                  <c:v>162.37</c:v>
                </c:pt>
                <c:pt idx="4013">
                  <c:v>162.38</c:v>
                </c:pt>
                <c:pt idx="4014">
                  <c:v>162.38999999999999</c:v>
                </c:pt>
                <c:pt idx="4015">
                  <c:v>162.4</c:v>
                </c:pt>
                <c:pt idx="4016">
                  <c:v>162.41</c:v>
                </c:pt>
                <c:pt idx="4017">
                  <c:v>162.42000000000002</c:v>
                </c:pt>
                <c:pt idx="4018">
                  <c:v>162.43</c:v>
                </c:pt>
                <c:pt idx="4019">
                  <c:v>162.44</c:v>
                </c:pt>
                <c:pt idx="4020">
                  <c:v>162.44999999999999</c:v>
                </c:pt>
                <c:pt idx="4021">
                  <c:v>162.46</c:v>
                </c:pt>
                <c:pt idx="4022">
                  <c:v>162.47</c:v>
                </c:pt>
                <c:pt idx="4023">
                  <c:v>162.48000000000002</c:v>
                </c:pt>
                <c:pt idx="4024">
                  <c:v>162.49</c:v>
                </c:pt>
                <c:pt idx="4025">
                  <c:v>162.5</c:v>
                </c:pt>
                <c:pt idx="4026">
                  <c:v>162.51</c:v>
                </c:pt>
                <c:pt idx="4027">
                  <c:v>162.52000000000001</c:v>
                </c:pt>
                <c:pt idx="4028">
                  <c:v>162.53</c:v>
                </c:pt>
                <c:pt idx="4029">
                  <c:v>162.54</c:v>
                </c:pt>
                <c:pt idx="4030">
                  <c:v>162.55000000000001</c:v>
                </c:pt>
                <c:pt idx="4031">
                  <c:v>162.56</c:v>
                </c:pt>
                <c:pt idx="4032">
                  <c:v>162.57</c:v>
                </c:pt>
                <c:pt idx="4033">
                  <c:v>162.57999999999998</c:v>
                </c:pt>
                <c:pt idx="4034">
                  <c:v>162.59</c:v>
                </c:pt>
                <c:pt idx="4035">
                  <c:v>162.6</c:v>
                </c:pt>
                <c:pt idx="4036">
                  <c:v>162.61000000000001</c:v>
                </c:pt>
                <c:pt idx="4037">
                  <c:v>162.62</c:v>
                </c:pt>
                <c:pt idx="4038">
                  <c:v>162.63</c:v>
                </c:pt>
                <c:pt idx="4039">
                  <c:v>162.63999999999999</c:v>
                </c:pt>
                <c:pt idx="4040">
                  <c:v>162.65</c:v>
                </c:pt>
                <c:pt idx="4041">
                  <c:v>162.66</c:v>
                </c:pt>
                <c:pt idx="4042">
                  <c:v>162.67000000000002</c:v>
                </c:pt>
                <c:pt idx="4043">
                  <c:v>162.68</c:v>
                </c:pt>
                <c:pt idx="4044">
                  <c:v>162.69</c:v>
                </c:pt>
                <c:pt idx="4045">
                  <c:v>162.69999999999999</c:v>
                </c:pt>
                <c:pt idx="4046">
                  <c:v>162.71</c:v>
                </c:pt>
                <c:pt idx="4047">
                  <c:v>162.72</c:v>
                </c:pt>
                <c:pt idx="4048">
                  <c:v>162.73000000000002</c:v>
                </c:pt>
                <c:pt idx="4049">
                  <c:v>162.74</c:v>
                </c:pt>
                <c:pt idx="4050">
                  <c:v>162.75</c:v>
                </c:pt>
                <c:pt idx="4051">
                  <c:v>162.76</c:v>
                </c:pt>
                <c:pt idx="4052">
                  <c:v>162.77000000000001</c:v>
                </c:pt>
                <c:pt idx="4053">
                  <c:v>162.78</c:v>
                </c:pt>
                <c:pt idx="4054">
                  <c:v>162.79</c:v>
                </c:pt>
                <c:pt idx="4055">
                  <c:v>162.80000000000001</c:v>
                </c:pt>
                <c:pt idx="4056">
                  <c:v>162.81</c:v>
                </c:pt>
                <c:pt idx="4057">
                  <c:v>162.82</c:v>
                </c:pt>
                <c:pt idx="4058">
                  <c:v>162.82999999999998</c:v>
                </c:pt>
                <c:pt idx="4059">
                  <c:v>162.84</c:v>
                </c:pt>
                <c:pt idx="4060">
                  <c:v>162.85</c:v>
                </c:pt>
                <c:pt idx="4061">
                  <c:v>162.86000000000001</c:v>
                </c:pt>
                <c:pt idx="4062">
                  <c:v>162.87</c:v>
                </c:pt>
                <c:pt idx="4063">
                  <c:v>162.88</c:v>
                </c:pt>
                <c:pt idx="4064">
                  <c:v>162.88999999999999</c:v>
                </c:pt>
                <c:pt idx="4065">
                  <c:v>162.9</c:v>
                </c:pt>
                <c:pt idx="4066">
                  <c:v>162.91</c:v>
                </c:pt>
                <c:pt idx="4067">
                  <c:v>162.92000000000002</c:v>
                </c:pt>
                <c:pt idx="4068">
                  <c:v>162.93</c:v>
                </c:pt>
                <c:pt idx="4069">
                  <c:v>162.94</c:v>
                </c:pt>
                <c:pt idx="4070">
                  <c:v>162.94999999999999</c:v>
                </c:pt>
                <c:pt idx="4071">
                  <c:v>162.96</c:v>
                </c:pt>
                <c:pt idx="4072">
                  <c:v>162.97</c:v>
                </c:pt>
                <c:pt idx="4073">
                  <c:v>162.98000000000002</c:v>
                </c:pt>
                <c:pt idx="4074">
                  <c:v>162.99</c:v>
                </c:pt>
                <c:pt idx="4075">
                  <c:v>163</c:v>
                </c:pt>
                <c:pt idx="4076">
                  <c:v>163.01</c:v>
                </c:pt>
                <c:pt idx="4077">
                  <c:v>163.02000000000001</c:v>
                </c:pt>
                <c:pt idx="4078">
                  <c:v>163.03</c:v>
                </c:pt>
                <c:pt idx="4079">
                  <c:v>163.04</c:v>
                </c:pt>
                <c:pt idx="4080">
                  <c:v>163.05000000000001</c:v>
                </c:pt>
                <c:pt idx="4081">
                  <c:v>163.06</c:v>
                </c:pt>
                <c:pt idx="4082">
                  <c:v>163.07</c:v>
                </c:pt>
                <c:pt idx="4083">
                  <c:v>163.07999999999998</c:v>
                </c:pt>
                <c:pt idx="4084">
                  <c:v>163.09</c:v>
                </c:pt>
                <c:pt idx="4085">
                  <c:v>163.1</c:v>
                </c:pt>
                <c:pt idx="4086">
                  <c:v>163.11000000000001</c:v>
                </c:pt>
                <c:pt idx="4087">
                  <c:v>163.12</c:v>
                </c:pt>
                <c:pt idx="4088">
                  <c:v>163.13</c:v>
                </c:pt>
                <c:pt idx="4089">
                  <c:v>163.13999999999999</c:v>
                </c:pt>
                <c:pt idx="4090">
                  <c:v>163.15</c:v>
                </c:pt>
                <c:pt idx="4091">
                  <c:v>163.16</c:v>
                </c:pt>
                <c:pt idx="4092">
                  <c:v>163.17000000000002</c:v>
                </c:pt>
                <c:pt idx="4093">
                  <c:v>163.18</c:v>
                </c:pt>
                <c:pt idx="4094">
                  <c:v>163.19</c:v>
                </c:pt>
                <c:pt idx="4095">
                  <c:v>163.19999999999999</c:v>
                </c:pt>
                <c:pt idx="4096">
                  <c:v>163.21</c:v>
                </c:pt>
                <c:pt idx="4097">
                  <c:v>163.22</c:v>
                </c:pt>
                <c:pt idx="4098">
                  <c:v>163.23000000000002</c:v>
                </c:pt>
                <c:pt idx="4099">
                  <c:v>163.24</c:v>
                </c:pt>
                <c:pt idx="4100">
                  <c:v>163.25</c:v>
                </c:pt>
                <c:pt idx="4101">
                  <c:v>163.26</c:v>
                </c:pt>
                <c:pt idx="4102">
                  <c:v>163.27000000000001</c:v>
                </c:pt>
                <c:pt idx="4103">
                  <c:v>163.28</c:v>
                </c:pt>
                <c:pt idx="4104">
                  <c:v>163.29</c:v>
                </c:pt>
                <c:pt idx="4105">
                  <c:v>163.30000000000001</c:v>
                </c:pt>
                <c:pt idx="4106">
                  <c:v>163.31</c:v>
                </c:pt>
                <c:pt idx="4107">
                  <c:v>163.32</c:v>
                </c:pt>
                <c:pt idx="4108">
                  <c:v>163.32999999999998</c:v>
                </c:pt>
                <c:pt idx="4109">
                  <c:v>163.34</c:v>
                </c:pt>
                <c:pt idx="4110">
                  <c:v>163.35</c:v>
                </c:pt>
                <c:pt idx="4111">
                  <c:v>163.36000000000001</c:v>
                </c:pt>
                <c:pt idx="4112">
                  <c:v>163.37</c:v>
                </c:pt>
                <c:pt idx="4113">
                  <c:v>163.38</c:v>
                </c:pt>
                <c:pt idx="4114">
                  <c:v>163.38999999999999</c:v>
                </c:pt>
                <c:pt idx="4115">
                  <c:v>163.4</c:v>
                </c:pt>
                <c:pt idx="4116">
                  <c:v>163.41</c:v>
                </c:pt>
                <c:pt idx="4117">
                  <c:v>163.42000000000002</c:v>
                </c:pt>
                <c:pt idx="4118">
                  <c:v>163.43</c:v>
                </c:pt>
                <c:pt idx="4119">
                  <c:v>163.44</c:v>
                </c:pt>
                <c:pt idx="4120">
                  <c:v>163.44999999999999</c:v>
                </c:pt>
                <c:pt idx="4121">
                  <c:v>163.46</c:v>
                </c:pt>
                <c:pt idx="4122">
                  <c:v>163.47</c:v>
                </c:pt>
                <c:pt idx="4123">
                  <c:v>163.48000000000002</c:v>
                </c:pt>
                <c:pt idx="4124">
                  <c:v>163.49</c:v>
                </c:pt>
                <c:pt idx="4125">
                  <c:v>163.5</c:v>
                </c:pt>
                <c:pt idx="4126">
                  <c:v>163.51</c:v>
                </c:pt>
                <c:pt idx="4127">
                  <c:v>163.52000000000001</c:v>
                </c:pt>
                <c:pt idx="4128">
                  <c:v>163.53</c:v>
                </c:pt>
                <c:pt idx="4129">
                  <c:v>163.54</c:v>
                </c:pt>
                <c:pt idx="4130">
                  <c:v>163.55000000000001</c:v>
                </c:pt>
                <c:pt idx="4131">
                  <c:v>163.56</c:v>
                </c:pt>
                <c:pt idx="4132">
                  <c:v>163.57</c:v>
                </c:pt>
                <c:pt idx="4133">
                  <c:v>163.57999999999998</c:v>
                </c:pt>
                <c:pt idx="4134">
                  <c:v>163.59</c:v>
                </c:pt>
                <c:pt idx="4135">
                  <c:v>163.6</c:v>
                </c:pt>
                <c:pt idx="4136">
                  <c:v>163.61000000000001</c:v>
                </c:pt>
                <c:pt idx="4137">
                  <c:v>163.62</c:v>
                </c:pt>
                <c:pt idx="4138">
                  <c:v>163.63</c:v>
                </c:pt>
                <c:pt idx="4139">
                  <c:v>163.63999999999999</c:v>
                </c:pt>
                <c:pt idx="4140">
                  <c:v>163.65</c:v>
                </c:pt>
                <c:pt idx="4141">
                  <c:v>163.66</c:v>
                </c:pt>
                <c:pt idx="4142">
                  <c:v>163.67000000000002</c:v>
                </c:pt>
                <c:pt idx="4143">
                  <c:v>163.68</c:v>
                </c:pt>
                <c:pt idx="4144">
                  <c:v>163.69</c:v>
                </c:pt>
                <c:pt idx="4145">
                  <c:v>163.69999999999999</c:v>
                </c:pt>
                <c:pt idx="4146">
                  <c:v>163.71</c:v>
                </c:pt>
                <c:pt idx="4147">
                  <c:v>163.72</c:v>
                </c:pt>
                <c:pt idx="4148">
                  <c:v>163.73000000000002</c:v>
                </c:pt>
                <c:pt idx="4149">
                  <c:v>163.74</c:v>
                </c:pt>
                <c:pt idx="4150">
                  <c:v>163.75</c:v>
                </c:pt>
                <c:pt idx="4151">
                  <c:v>163.76</c:v>
                </c:pt>
                <c:pt idx="4152">
                  <c:v>163.77000000000001</c:v>
                </c:pt>
                <c:pt idx="4153">
                  <c:v>163.78</c:v>
                </c:pt>
                <c:pt idx="4154">
                  <c:v>163.79</c:v>
                </c:pt>
                <c:pt idx="4155">
                  <c:v>163.80000000000001</c:v>
                </c:pt>
                <c:pt idx="4156">
                  <c:v>163.81</c:v>
                </c:pt>
                <c:pt idx="4157">
                  <c:v>163.82</c:v>
                </c:pt>
                <c:pt idx="4158">
                  <c:v>163.82999999999998</c:v>
                </c:pt>
                <c:pt idx="4159">
                  <c:v>163.84</c:v>
                </c:pt>
                <c:pt idx="4160">
                  <c:v>163.85</c:v>
                </c:pt>
                <c:pt idx="4161">
                  <c:v>163.86</c:v>
                </c:pt>
                <c:pt idx="4162">
                  <c:v>163.87</c:v>
                </c:pt>
                <c:pt idx="4163">
                  <c:v>163.88</c:v>
                </c:pt>
                <c:pt idx="4164">
                  <c:v>163.89</c:v>
                </c:pt>
                <c:pt idx="4165">
                  <c:v>163.9</c:v>
                </c:pt>
                <c:pt idx="4166">
                  <c:v>163.91</c:v>
                </c:pt>
                <c:pt idx="4167">
                  <c:v>163.92000000000002</c:v>
                </c:pt>
                <c:pt idx="4168">
                  <c:v>163.93</c:v>
                </c:pt>
                <c:pt idx="4169">
                  <c:v>163.94</c:v>
                </c:pt>
                <c:pt idx="4170">
                  <c:v>163.95</c:v>
                </c:pt>
                <c:pt idx="4171">
                  <c:v>163.96</c:v>
                </c:pt>
                <c:pt idx="4172">
                  <c:v>163.97</c:v>
                </c:pt>
                <c:pt idx="4173">
                  <c:v>163.98000000000002</c:v>
                </c:pt>
                <c:pt idx="4174">
                  <c:v>163.99</c:v>
                </c:pt>
                <c:pt idx="4175">
                  <c:v>164</c:v>
                </c:pt>
                <c:pt idx="4176">
                  <c:v>164.01</c:v>
                </c:pt>
                <c:pt idx="4177">
                  <c:v>164.02</c:v>
                </c:pt>
                <c:pt idx="4178">
                  <c:v>164.03</c:v>
                </c:pt>
                <c:pt idx="4179">
                  <c:v>164.04</c:v>
                </c:pt>
                <c:pt idx="4180">
                  <c:v>164.05</c:v>
                </c:pt>
                <c:pt idx="4181">
                  <c:v>164.06</c:v>
                </c:pt>
                <c:pt idx="4182">
                  <c:v>164.07</c:v>
                </c:pt>
                <c:pt idx="4183">
                  <c:v>164.07999999999998</c:v>
                </c:pt>
                <c:pt idx="4184">
                  <c:v>164.09</c:v>
                </c:pt>
                <c:pt idx="4185">
                  <c:v>164.1</c:v>
                </c:pt>
                <c:pt idx="4186">
                  <c:v>164.11</c:v>
                </c:pt>
                <c:pt idx="4187">
                  <c:v>164.12</c:v>
                </c:pt>
                <c:pt idx="4188">
                  <c:v>164.13</c:v>
                </c:pt>
                <c:pt idx="4189">
                  <c:v>164.14</c:v>
                </c:pt>
                <c:pt idx="4190">
                  <c:v>164.15</c:v>
                </c:pt>
                <c:pt idx="4191">
                  <c:v>164.16</c:v>
                </c:pt>
                <c:pt idx="4192">
                  <c:v>164.17000000000002</c:v>
                </c:pt>
                <c:pt idx="4193">
                  <c:v>164.18</c:v>
                </c:pt>
                <c:pt idx="4194">
                  <c:v>164.19</c:v>
                </c:pt>
                <c:pt idx="4195">
                  <c:v>164.2</c:v>
                </c:pt>
                <c:pt idx="4196">
                  <c:v>164.21</c:v>
                </c:pt>
                <c:pt idx="4197">
                  <c:v>164.22</c:v>
                </c:pt>
                <c:pt idx="4198">
                  <c:v>164.23000000000002</c:v>
                </c:pt>
                <c:pt idx="4199">
                  <c:v>164.24</c:v>
                </c:pt>
                <c:pt idx="4200">
                  <c:v>164.25</c:v>
                </c:pt>
                <c:pt idx="4201">
                  <c:v>164.26</c:v>
                </c:pt>
                <c:pt idx="4202">
                  <c:v>164.27</c:v>
                </c:pt>
                <c:pt idx="4203">
                  <c:v>164.28</c:v>
                </c:pt>
                <c:pt idx="4204">
                  <c:v>164.29</c:v>
                </c:pt>
                <c:pt idx="4205">
                  <c:v>164.3</c:v>
                </c:pt>
                <c:pt idx="4206">
                  <c:v>164.31</c:v>
                </c:pt>
                <c:pt idx="4207">
                  <c:v>164.32</c:v>
                </c:pt>
                <c:pt idx="4208">
                  <c:v>164.32999999999998</c:v>
                </c:pt>
                <c:pt idx="4209">
                  <c:v>164.34</c:v>
                </c:pt>
                <c:pt idx="4210">
                  <c:v>164.35</c:v>
                </c:pt>
                <c:pt idx="4211">
                  <c:v>164.36</c:v>
                </c:pt>
                <c:pt idx="4212">
                  <c:v>164.37</c:v>
                </c:pt>
                <c:pt idx="4213">
                  <c:v>164.38</c:v>
                </c:pt>
                <c:pt idx="4214">
                  <c:v>164.39</c:v>
                </c:pt>
                <c:pt idx="4215">
                  <c:v>164.4</c:v>
                </c:pt>
                <c:pt idx="4216">
                  <c:v>164.41</c:v>
                </c:pt>
                <c:pt idx="4217">
                  <c:v>164.42000000000002</c:v>
                </c:pt>
                <c:pt idx="4218">
                  <c:v>164.43</c:v>
                </c:pt>
                <c:pt idx="4219">
                  <c:v>164.44</c:v>
                </c:pt>
                <c:pt idx="4220">
                  <c:v>164.45</c:v>
                </c:pt>
                <c:pt idx="4221">
                  <c:v>164.46</c:v>
                </c:pt>
                <c:pt idx="4222">
                  <c:v>164.47</c:v>
                </c:pt>
                <c:pt idx="4223">
                  <c:v>164.48000000000002</c:v>
                </c:pt>
                <c:pt idx="4224">
                  <c:v>164.49</c:v>
                </c:pt>
                <c:pt idx="4225">
                  <c:v>164.5</c:v>
                </c:pt>
                <c:pt idx="4226">
                  <c:v>164.51</c:v>
                </c:pt>
                <c:pt idx="4227">
                  <c:v>164.52</c:v>
                </c:pt>
                <c:pt idx="4228">
                  <c:v>164.53</c:v>
                </c:pt>
                <c:pt idx="4229">
                  <c:v>164.54</c:v>
                </c:pt>
                <c:pt idx="4230">
                  <c:v>164.55</c:v>
                </c:pt>
                <c:pt idx="4231">
                  <c:v>164.56</c:v>
                </c:pt>
                <c:pt idx="4232">
                  <c:v>164.57</c:v>
                </c:pt>
                <c:pt idx="4233">
                  <c:v>164.57999999999998</c:v>
                </c:pt>
                <c:pt idx="4234">
                  <c:v>164.59</c:v>
                </c:pt>
                <c:pt idx="4235">
                  <c:v>164.6</c:v>
                </c:pt>
                <c:pt idx="4236">
                  <c:v>164.61</c:v>
                </c:pt>
                <c:pt idx="4237">
                  <c:v>164.62</c:v>
                </c:pt>
                <c:pt idx="4238">
                  <c:v>164.63</c:v>
                </c:pt>
                <c:pt idx="4239">
                  <c:v>164.64</c:v>
                </c:pt>
                <c:pt idx="4240">
                  <c:v>164.65</c:v>
                </c:pt>
                <c:pt idx="4241">
                  <c:v>164.66</c:v>
                </c:pt>
                <c:pt idx="4242">
                  <c:v>164.67000000000002</c:v>
                </c:pt>
                <c:pt idx="4243">
                  <c:v>164.68</c:v>
                </c:pt>
                <c:pt idx="4244">
                  <c:v>164.69</c:v>
                </c:pt>
                <c:pt idx="4245">
                  <c:v>164.7</c:v>
                </c:pt>
                <c:pt idx="4246">
                  <c:v>164.71</c:v>
                </c:pt>
                <c:pt idx="4247">
                  <c:v>164.72</c:v>
                </c:pt>
                <c:pt idx="4248">
                  <c:v>164.73000000000002</c:v>
                </c:pt>
                <c:pt idx="4249">
                  <c:v>164.74</c:v>
                </c:pt>
                <c:pt idx="4250">
                  <c:v>164.75</c:v>
                </c:pt>
                <c:pt idx="4251">
                  <c:v>164.76</c:v>
                </c:pt>
                <c:pt idx="4252">
                  <c:v>164.77</c:v>
                </c:pt>
                <c:pt idx="4253">
                  <c:v>164.78</c:v>
                </c:pt>
                <c:pt idx="4254">
                  <c:v>164.79</c:v>
                </c:pt>
                <c:pt idx="4255">
                  <c:v>164.8</c:v>
                </c:pt>
                <c:pt idx="4256">
                  <c:v>164.81</c:v>
                </c:pt>
                <c:pt idx="4257">
                  <c:v>164.82</c:v>
                </c:pt>
                <c:pt idx="4258">
                  <c:v>164.82999999999998</c:v>
                </c:pt>
                <c:pt idx="4259">
                  <c:v>164.84</c:v>
                </c:pt>
                <c:pt idx="4260">
                  <c:v>164.85</c:v>
                </c:pt>
                <c:pt idx="4261">
                  <c:v>164.86</c:v>
                </c:pt>
                <c:pt idx="4262">
                  <c:v>164.87</c:v>
                </c:pt>
                <c:pt idx="4263">
                  <c:v>164.88</c:v>
                </c:pt>
                <c:pt idx="4264">
                  <c:v>164.89</c:v>
                </c:pt>
                <c:pt idx="4265">
                  <c:v>164.9</c:v>
                </c:pt>
                <c:pt idx="4266">
                  <c:v>164.91</c:v>
                </c:pt>
                <c:pt idx="4267">
                  <c:v>164.92000000000002</c:v>
                </c:pt>
                <c:pt idx="4268">
                  <c:v>164.93</c:v>
                </c:pt>
                <c:pt idx="4269">
                  <c:v>164.94</c:v>
                </c:pt>
                <c:pt idx="4270">
                  <c:v>164.95</c:v>
                </c:pt>
                <c:pt idx="4271">
                  <c:v>164.96</c:v>
                </c:pt>
                <c:pt idx="4272">
                  <c:v>164.97</c:v>
                </c:pt>
                <c:pt idx="4273">
                  <c:v>164.98000000000002</c:v>
                </c:pt>
                <c:pt idx="4274">
                  <c:v>164.99</c:v>
                </c:pt>
                <c:pt idx="4275">
                  <c:v>165</c:v>
                </c:pt>
                <c:pt idx="4276">
                  <c:v>165.01</c:v>
                </c:pt>
                <c:pt idx="4277">
                  <c:v>165.02</c:v>
                </c:pt>
                <c:pt idx="4278">
                  <c:v>165.03</c:v>
                </c:pt>
                <c:pt idx="4279">
                  <c:v>165.04</c:v>
                </c:pt>
                <c:pt idx="4280">
                  <c:v>165.05</c:v>
                </c:pt>
                <c:pt idx="4281">
                  <c:v>165.06</c:v>
                </c:pt>
                <c:pt idx="4282">
                  <c:v>165.07</c:v>
                </c:pt>
                <c:pt idx="4283">
                  <c:v>165.07999999999998</c:v>
                </c:pt>
                <c:pt idx="4284">
                  <c:v>165.09</c:v>
                </c:pt>
                <c:pt idx="4285">
                  <c:v>165.1</c:v>
                </c:pt>
                <c:pt idx="4286">
                  <c:v>165.11</c:v>
                </c:pt>
                <c:pt idx="4287">
                  <c:v>165.12</c:v>
                </c:pt>
                <c:pt idx="4288">
                  <c:v>165.13</c:v>
                </c:pt>
                <c:pt idx="4289">
                  <c:v>165.14</c:v>
                </c:pt>
                <c:pt idx="4290">
                  <c:v>165.15</c:v>
                </c:pt>
                <c:pt idx="4291">
                  <c:v>165.16</c:v>
                </c:pt>
                <c:pt idx="4292">
                  <c:v>165.17000000000002</c:v>
                </c:pt>
                <c:pt idx="4293">
                  <c:v>165.18</c:v>
                </c:pt>
                <c:pt idx="4294">
                  <c:v>165.19</c:v>
                </c:pt>
                <c:pt idx="4295">
                  <c:v>165.2</c:v>
                </c:pt>
                <c:pt idx="4296">
                  <c:v>165.21</c:v>
                </c:pt>
                <c:pt idx="4297">
                  <c:v>165.22</c:v>
                </c:pt>
                <c:pt idx="4298">
                  <c:v>165.23000000000002</c:v>
                </c:pt>
                <c:pt idx="4299">
                  <c:v>165.24</c:v>
                </c:pt>
                <c:pt idx="4300">
                  <c:v>165.25</c:v>
                </c:pt>
                <c:pt idx="4301">
                  <c:v>165.26</c:v>
                </c:pt>
                <c:pt idx="4302">
                  <c:v>165.27</c:v>
                </c:pt>
                <c:pt idx="4303">
                  <c:v>165.28</c:v>
                </c:pt>
                <c:pt idx="4304">
                  <c:v>165.29</c:v>
                </c:pt>
                <c:pt idx="4305">
                  <c:v>165.3</c:v>
                </c:pt>
                <c:pt idx="4306">
                  <c:v>165.31</c:v>
                </c:pt>
                <c:pt idx="4307">
                  <c:v>165.32</c:v>
                </c:pt>
                <c:pt idx="4308">
                  <c:v>165.32999999999998</c:v>
                </c:pt>
                <c:pt idx="4309">
                  <c:v>165.34</c:v>
                </c:pt>
                <c:pt idx="4310">
                  <c:v>165.35</c:v>
                </c:pt>
                <c:pt idx="4311">
                  <c:v>165.36</c:v>
                </c:pt>
                <c:pt idx="4312">
                  <c:v>165.37</c:v>
                </c:pt>
                <c:pt idx="4313">
                  <c:v>165.38</c:v>
                </c:pt>
                <c:pt idx="4314">
                  <c:v>165.39</c:v>
                </c:pt>
                <c:pt idx="4315">
                  <c:v>165.4</c:v>
                </c:pt>
                <c:pt idx="4316">
                  <c:v>165.41</c:v>
                </c:pt>
                <c:pt idx="4317">
                  <c:v>165.42000000000002</c:v>
                </c:pt>
                <c:pt idx="4318">
                  <c:v>165.43</c:v>
                </c:pt>
                <c:pt idx="4319">
                  <c:v>165.44</c:v>
                </c:pt>
                <c:pt idx="4320">
                  <c:v>165.45</c:v>
                </c:pt>
                <c:pt idx="4321">
                  <c:v>165.46</c:v>
                </c:pt>
                <c:pt idx="4322">
                  <c:v>165.47</c:v>
                </c:pt>
                <c:pt idx="4323">
                  <c:v>165.48000000000002</c:v>
                </c:pt>
                <c:pt idx="4324">
                  <c:v>165.49</c:v>
                </c:pt>
                <c:pt idx="4325">
                  <c:v>165.5</c:v>
                </c:pt>
                <c:pt idx="4326">
                  <c:v>165.51</c:v>
                </c:pt>
                <c:pt idx="4327">
                  <c:v>165.52</c:v>
                </c:pt>
                <c:pt idx="4328">
                  <c:v>165.53</c:v>
                </c:pt>
                <c:pt idx="4329">
                  <c:v>165.54</c:v>
                </c:pt>
                <c:pt idx="4330">
                  <c:v>165.55</c:v>
                </c:pt>
                <c:pt idx="4331">
                  <c:v>165.56</c:v>
                </c:pt>
                <c:pt idx="4332">
                  <c:v>165.57</c:v>
                </c:pt>
                <c:pt idx="4333">
                  <c:v>165.57999999999998</c:v>
                </c:pt>
                <c:pt idx="4334">
                  <c:v>165.59</c:v>
                </c:pt>
                <c:pt idx="4335">
                  <c:v>165.6</c:v>
                </c:pt>
                <c:pt idx="4336">
                  <c:v>165.61</c:v>
                </c:pt>
                <c:pt idx="4337">
                  <c:v>165.62</c:v>
                </c:pt>
                <c:pt idx="4338">
                  <c:v>165.63</c:v>
                </c:pt>
                <c:pt idx="4339">
                  <c:v>165.64</c:v>
                </c:pt>
                <c:pt idx="4340">
                  <c:v>165.65</c:v>
                </c:pt>
                <c:pt idx="4341">
                  <c:v>165.66</c:v>
                </c:pt>
                <c:pt idx="4342">
                  <c:v>165.67000000000002</c:v>
                </c:pt>
                <c:pt idx="4343">
                  <c:v>165.68</c:v>
                </c:pt>
                <c:pt idx="4344">
                  <c:v>165.69</c:v>
                </c:pt>
                <c:pt idx="4345">
                  <c:v>165.7</c:v>
                </c:pt>
                <c:pt idx="4346">
                  <c:v>165.71</c:v>
                </c:pt>
                <c:pt idx="4347">
                  <c:v>165.72</c:v>
                </c:pt>
                <c:pt idx="4348">
                  <c:v>165.73000000000002</c:v>
                </c:pt>
                <c:pt idx="4349">
                  <c:v>165.74</c:v>
                </c:pt>
                <c:pt idx="4350">
                  <c:v>165.75</c:v>
                </c:pt>
                <c:pt idx="4351">
                  <c:v>165.76</c:v>
                </c:pt>
                <c:pt idx="4352">
                  <c:v>165.77</c:v>
                </c:pt>
                <c:pt idx="4353">
                  <c:v>165.78</c:v>
                </c:pt>
                <c:pt idx="4354">
                  <c:v>165.79</c:v>
                </c:pt>
                <c:pt idx="4355">
                  <c:v>165.8</c:v>
                </c:pt>
                <c:pt idx="4356">
                  <c:v>165.81</c:v>
                </c:pt>
                <c:pt idx="4357">
                  <c:v>165.82</c:v>
                </c:pt>
                <c:pt idx="4358">
                  <c:v>165.82999999999998</c:v>
                </c:pt>
                <c:pt idx="4359">
                  <c:v>165.84</c:v>
                </c:pt>
                <c:pt idx="4360">
                  <c:v>165.85</c:v>
                </c:pt>
                <c:pt idx="4361">
                  <c:v>165.86</c:v>
                </c:pt>
                <c:pt idx="4362">
                  <c:v>165.87</c:v>
                </c:pt>
                <c:pt idx="4363">
                  <c:v>165.88</c:v>
                </c:pt>
                <c:pt idx="4364">
                  <c:v>165.89</c:v>
                </c:pt>
                <c:pt idx="4365">
                  <c:v>165.9</c:v>
                </c:pt>
                <c:pt idx="4366">
                  <c:v>165.91</c:v>
                </c:pt>
                <c:pt idx="4367">
                  <c:v>165.92000000000002</c:v>
                </c:pt>
                <c:pt idx="4368">
                  <c:v>165.93</c:v>
                </c:pt>
                <c:pt idx="4369">
                  <c:v>165.94</c:v>
                </c:pt>
                <c:pt idx="4370">
                  <c:v>165.95</c:v>
                </c:pt>
                <c:pt idx="4371">
                  <c:v>165.96</c:v>
                </c:pt>
                <c:pt idx="4372">
                  <c:v>165.97</c:v>
                </c:pt>
                <c:pt idx="4373">
                  <c:v>165.98000000000002</c:v>
                </c:pt>
                <c:pt idx="4374">
                  <c:v>165.99</c:v>
                </c:pt>
                <c:pt idx="4375">
                  <c:v>166</c:v>
                </c:pt>
                <c:pt idx="4376">
                  <c:v>166.01</c:v>
                </c:pt>
                <c:pt idx="4377">
                  <c:v>166.02</c:v>
                </c:pt>
                <c:pt idx="4378">
                  <c:v>166.03</c:v>
                </c:pt>
                <c:pt idx="4379">
                  <c:v>166.04</c:v>
                </c:pt>
                <c:pt idx="4380">
                  <c:v>166.05</c:v>
                </c:pt>
                <c:pt idx="4381">
                  <c:v>166.06</c:v>
                </c:pt>
                <c:pt idx="4382">
                  <c:v>166.07</c:v>
                </c:pt>
                <c:pt idx="4383">
                  <c:v>166.07999999999998</c:v>
                </c:pt>
                <c:pt idx="4384">
                  <c:v>166.09</c:v>
                </c:pt>
                <c:pt idx="4385">
                  <c:v>166.1</c:v>
                </c:pt>
                <c:pt idx="4386">
                  <c:v>166.11</c:v>
                </c:pt>
                <c:pt idx="4387">
                  <c:v>166.12</c:v>
                </c:pt>
                <c:pt idx="4388">
                  <c:v>166.13</c:v>
                </c:pt>
                <c:pt idx="4389">
                  <c:v>166.14</c:v>
                </c:pt>
                <c:pt idx="4390">
                  <c:v>166.15</c:v>
                </c:pt>
                <c:pt idx="4391">
                  <c:v>166.16</c:v>
                </c:pt>
                <c:pt idx="4392">
                  <c:v>166.17000000000002</c:v>
                </c:pt>
                <c:pt idx="4393">
                  <c:v>166.18</c:v>
                </c:pt>
                <c:pt idx="4394">
                  <c:v>166.19</c:v>
                </c:pt>
                <c:pt idx="4395">
                  <c:v>166.2</c:v>
                </c:pt>
                <c:pt idx="4396">
                  <c:v>166.21</c:v>
                </c:pt>
                <c:pt idx="4397">
                  <c:v>166.22</c:v>
                </c:pt>
                <c:pt idx="4398">
                  <c:v>166.23000000000002</c:v>
                </c:pt>
                <c:pt idx="4399">
                  <c:v>166.24</c:v>
                </c:pt>
                <c:pt idx="4400">
                  <c:v>166.25</c:v>
                </c:pt>
                <c:pt idx="4401">
                  <c:v>166.26</c:v>
                </c:pt>
                <c:pt idx="4402">
                  <c:v>166.27</c:v>
                </c:pt>
                <c:pt idx="4403">
                  <c:v>166.28</c:v>
                </c:pt>
                <c:pt idx="4404">
                  <c:v>166.29</c:v>
                </c:pt>
                <c:pt idx="4405">
                  <c:v>166.3</c:v>
                </c:pt>
                <c:pt idx="4406">
                  <c:v>166.31</c:v>
                </c:pt>
                <c:pt idx="4407">
                  <c:v>166.32</c:v>
                </c:pt>
                <c:pt idx="4408">
                  <c:v>166.32999999999998</c:v>
                </c:pt>
                <c:pt idx="4409">
                  <c:v>166.34</c:v>
                </c:pt>
                <c:pt idx="4410">
                  <c:v>166.35</c:v>
                </c:pt>
                <c:pt idx="4411">
                  <c:v>166.36</c:v>
                </c:pt>
                <c:pt idx="4412">
                  <c:v>166.37</c:v>
                </c:pt>
                <c:pt idx="4413">
                  <c:v>166.38</c:v>
                </c:pt>
                <c:pt idx="4414">
                  <c:v>166.39</c:v>
                </c:pt>
                <c:pt idx="4415">
                  <c:v>166.4</c:v>
                </c:pt>
                <c:pt idx="4416">
                  <c:v>166.41</c:v>
                </c:pt>
                <c:pt idx="4417">
                  <c:v>166.42000000000002</c:v>
                </c:pt>
                <c:pt idx="4418">
                  <c:v>166.43</c:v>
                </c:pt>
                <c:pt idx="4419">
                  <c:v>166.44</c:v>
                </c:pt>
                <c:pt idx="4420">
                  <c:v>166.45</c:v>
                </c:pt>
                <c:pt idx="4421">
                  <c:v>166.46</c:v>
                </c:pt>
                <c:pt idx="4422">
                  <c:v>166.47</c:v>
                </c:pt>
                <c:pt idx="4423">
                  <c:v>166.48000000000002</c:v>
                </c:pt>
                <c:pt idx="4424">
                  <c:v>166.49</c:v>
                </c:pt>
                <c:pt idx="4425">
                  <c:v>166.5</c:v>
                </c:pt>
                <c:pt idx="4426">
                  <c:v>166.51</c:v>
                </c:pt>
                <c:pt idx="4427">
                  <c:v>166.52</c:v>
                </c:pt>
                <c:pt idx="4428">
                  <c:v>166.53</c:v>
                </c:pt>
                <c:pt idx="4429">
                  <c:v>166.54</c:v>
                </c:pt>
                <c:pt idx="4430">
                  <c:v>166.55</c:v>
                </c:pt>
                <c:pt idx="4431">
                  <c:v>166.56</c:v>
                </c:pt>
                <c:pt idx="4432">
                  <c:v>166.57</c:v>
                </c:pt>
                <c:pt idx="4433">
                  <c:v>166.57999999999998</c:v>
                </c:pt>
                <c:pt idx="4434">
                  <c:v>166.59</c:v>
                </c:pt>
                <c:pt idx="4435">
                  <c:v>166.6</c:v>
                </c:pt>
                <c:pt idx="4436">
                  <c:v>166.61</c:v>
                </c:pt>
                <c:pt idx="4437">
                  <c:v>166.62</c:v>
                </c:pt>
                <c:pt idx="4438">
                  <c:v>166.63</c:v>
                </c:pt>
                <c:pt idx="4439">
                  <c:v>166.64</c:v>
                </c:pt>
                <c:pt idx="4440">
                  <c:v>166.65</c:v>
                </c:pt>
                <c:pt idx="4441">
                  <c:v>166.66</c:v>
                </c:pt>
                <c:pt idx="4442">
                  <c:v>166.67000000000002</c:v>
                </c:pt>
                <c:pt idx="4443">
                  <c:v>166.68</c:v>
                </c:pt>
                <c:pt idx="4444">
                  <c:v>166.69</c:v>
                </c:pt>
                <c:pt idx="4445">
                  <c:v>166.7</c:v>
                </c:pt>
                <c:pt idx="4446">
                  <c:v>166.71</c:v>
                </c:pt>
                <c:pt idx="4447">
                  <c:v>166.72</c:v>
                </c:pt>
                <c:pt idx="4448">
                  <c:v>166.73000000000002</c:v>
                </c:pt>
                <c:pt idx="4449">
                  <c:v>166.74</c:v>
                </c:pt>
                <c:pt idx="4450">
                  <c:v>166.75</c:v>
                </c:pt>
                <c:pt idx="4451">
                  <c:v>166.76</c:v>
                </c:pt>
                <c:pt idx="4452">
                  <c:v>166.77</c:v>
                </c:pt>
                <c:pt idx="4453">
                  <c:v>166.78</c:v>
                </c:pt>
                <c:pt idx="4454">
                  <c:v>166.79</c:v>
                </c:pt>
                <c:pt idx="4455">
                  <c:v>166.8</c:v>
                </c:pt>
                <c:pt idx="4456">
                  <c:v>166.81</c:v>
                </c:pt>
                <c:pt idx="4457">
                  <c:v>166.82</c:v>
                </c:pt>
                <c:pt idx="4458">
                  <c:v>166.82999999999998</c:v>
                </c:pt>
                <c:pt idx="4459">
                  <c:v>166.84</c:v>
                </c:pt>
                <c:pt idx="4460">
                  <c:v>166.85</c:v>
                </c:pt>
                <c:pt idx="4461">
                  <c:v>166.86</c:v>
                </c:pt>
                <c:pt idx="4462">
                  <c:v>166.87</c:v>
                </c:pt>
                <c:pt idx="4463">
                  <c:v>166.88</c:v>
                </c:pt>
                <c:pt idx="4464">
                  <c:v>166.89</c:v>
                </c:pt>
                <c:pt idx="4465">
                  <c:v>166.9</c:v>
                </c:pt>
                <c:pt idx="4466">
                  <c:v>166.91</c:v>
                </c:pt>
                <c:pt idx="4467">
                  <c:v>166.92000000000002</c:v>
                </c:pt>
                <c:pt idx="4468">
                  <c:v>166.93</c:v>
                </c:pt>
                <c:pt idx="4469">
                  <c:v>166.94</c:v>
                </c:pt>
                <c:pt idx="4470">
                  <c:v>166.95</c:v>
                </c:pt>
                <c:pt idx="4471">
                  <c:v>166.96</c:v>
                </c:pt>
                <c:pt idx="4472">
                  <c:v>166.97</c:v>
                </c:pt>
                <c:pt idx="4473">
                  <c:v>166.98000000000002</c:v>
                </c:pt>
                <c:pt idx="4474">
                  <c:v>166.99</c:v>
                </c:pt>
                <c:pt idx="4475">
                  <c:v>167</c:v>
                </c:pt>
                <c:pt idx="4476">
                  <c:v>167.01</c:v>
                </c:pt>
                <c:pt idx="4477">
                  <c:v>167.02</c:v>
                </c:pt>
                <c:pt idx="4478">
                  <c:v>167.03</c:v>
                </c:pt>
                <c:pt idx="4479">
                  <c:v>167.04</c:v>
                </c:pt>
                <c:pt idx="4480">
                  <c:v>167.05</c:v>
                </c:pt>
                <c:pt idx="4481">
                  <c:v>167.06</c:v>
                </c:pt>
                <c:pt idx="4482">
                  <c:v>167.07</c:v>
                </c:pt>
                <c:pt idx="4483">
                  <c:v>167.07999999999998</c:v>
                </c:pt>
                <c:pt idx="4484">
                  <c:v>167.09</c:v>
                </c:pt>
                <c:pt idx="4485">
                  <c:v>167.1</c:v>
                </c:pt>
                <c:pt idx="4486">
                  <c:v>167.11</c:v>
                </c:pt>
                <c:pt idx="4487">
                  <c:v>167.12</c:v>
                </c:pt>
                <c:pt idx="4488">
                  <c:v>167.13</c:v>
                </c:pt>
                <c:pt idx="4489">
                  <c:v>167.14</c:v>
                </c:pt>
                <c:pt idx="4490">
                  <c:v>167.15</c:v>
                </c:pt>
                <c:pt idx="4491">
                  <c:v>167.16</c:v>
                </c:pt>
                <c:pt idx="4492">
                  <c:v>167.17000000000002</c:v>
                </c:pt>
                <c:pt idx="4493">
                  <c:v>167.18</c:v>
                </c:pt>
                <c:pt idx="4494">
                  <c:v>167.19</c:v>
                </c:pt>
                <c:pt idx="4495">
                  <c:v>167.2</c:v>
                </c:pt>
                <c:pt idx="4496">
                  <c:v>167.21</c:v>
                </c:pt>
                <c:pt idx="4497">
                  <c:v>167.22</c:v>
                </c:pt>
                <c:pt idx="4498">
                  <c:v>167.23000000000002</c:v>
                </c:pt>
                <c:pt idx="4499">
                  <c:v>167.24</c:v>
                </c:pt>
                <c:pt idx="4500">
                  <c:v>167.25</c:v>
                </c:pt>
                <c:pt idx="4501">
                  <c:v>167.26</c:v>
                </c:pt>
                <c:pt idx="4502">
                  <c:v>167.27</c:v>
                </c:pt>
                <c:pt idx="4503">
                  <c:v>167.28</c:v>
                </c:pt>
                <c:pt idx="4504">
                  <c:v>167.29</c:v>
                </c:pt>
                <c:pt idx="4505">
                  <c:v>167.3</c:v>
                </c:pt>
                <c:pt idx="4506">
                  <c:v>167.31</c:v>
                </c:pt>
                <c:pt idx="4507">
                  <c:v>167.32</c:v>
                </c:pt>
                <c:pt idx="4508">
                  <c:v>167.32999999999998</c:v>
                </c:pt>
                <c:pt idx="4509">
                  <c:v>167.34</c:v>
                </c:pt>
                <c:pt idx="4510">
                  <c:v>167.35</c:v>
                </c:pt>
                <c:pt idx="4511">
                  <c:v>167.36</c:v>
                </c:pt>
                <c:pt idx="4512">
                  <c:v>167.37</c:v>
                </c:pt>
                <c:pt idx="4513">
                  <c:v>167.38</c:v>
                </c:pt>
                <c:pt idx="4514">
                  <c:v>167.39</c:v>
                </c:pt>
                <c:pt idx="4515">
                  <c:v>167.4</c:v>
                </c:pt>
                <c:pt idx="4516">
                  <c:v>167.41</c:v>
                </c:pt>
                <c:pt idx="4517">
                  <c:v>167.42000000000002</c:v>
                </c:pt>
                <c:pt idx="4518">
                  <c:v>167.43</c:v>
                </c:pt>
                <c:pt idx="4519">
                  <c:v>167.44</c:v>
                </c:pt>
                <c:pt idx="4520">
                  <c:v>167.45</c:v>
                </c:pt>
                <c:pt idx="4521">
                  <c:v>167.46</c:v>
                </c:pt>
                <c:pt idx="4522">
                  <c:v>167.47</c:v>
                </c:pt>
                <c:pt idx="4523">
                  <c:v>167.48000000000002</c:v>
                </c:pt>
                <c:pt idx="4524">
                  <c:v>167.49</c:v>
                </c:pt>
                <c:pt idx="4525">
                  <c:v>167.5</c:v>
                </c:pt>
                <c:pt idx="4526">
                  <c:v>167.51</c:v>
                </c:pt>
                <c:pt idx="4527">
                  <c:v>167.52</c:v>
                </c:pt>
                <c:pt idx="4528">
                  <c:v>167.53</c:v>
                </c:pt>
                <c:pt idx="4529">
                  <c:v>167.54</c:v>
                </c:pt>
                <c:pt idx="4530">
                  <c:v>167.55</c:v>
                </c:pt>
                <c:pt idx="4531">
                  <c:v>167.56</c:v>
                </c:pt>
                <c:pt idx="4532">
                  <c:v>167.57</c:v>
                </c:pt>
                <c:pt idx="4533">
                  <c:v>167.57999999999998</c:v>
                </c:pt>
                <c:pt idx="4534">
                  <c:v>167.59</c:v>
                </c:pt>
                <c:pt idx="4535">
                  <c:v>167.6</c:v>
                </c:pt>
                <c:pt idx="4536">
                  <c:v>167.61</c:v>
                </c:pt>
                <c:pt idx="4537">
                  <c:v>167.62</c:v>
                </c:pt>
                <c:pt idx="4538">
                  <c:v>167.63</c:v>
                </c:pt>
                <c:pt idx="4539">
                  <c:v>167.64</c:v>
                </c:pt>
                <c:pt idx="4540">
                  <c:v>167.65</c:v>
                </c:pt>
                <c:pt idx="4541">
                  <c:v>167.66</c:v>
                </c:pt>
                <c:pt idx="4542">
                  <c:v>167.67000000000002</c:v>
                </c:pt>
                <c:pt idx="4543">
                  <c:v>167.68</c:v>
                </c:pt>
                <c:pt idx="4544">
                  <c:v>167.69</c:v>
                </c:pt>
                <c:pt idx="4545">
                  <c:v>167.7</c:v>
                </c:pt>
                <c:pt idx="4546">
                  <c:v>167.71</c:v>
                </c:pt>
                <c:pt idx="4547">
                  <c:v>167.72</c:v>
                </c:pt>
                <c:pt idx="4548">
                  <c:v>167.73000000000002</c:v>
                </c:pt>
                <c:pt idx="4549">
                  <c:v>167.74</c:v>
                </c:pt>
                <c:pt idx="4550">
                  <c:v>167.75</c:v>
                </c:pt>
                <c:pt idx="4551">
                  <c:v>167.76</c:v>
                </c:pt>
                <c:pt idx="4552">
                  <c:v>167.77</c:v>
                </c:pt>
                <c:pt idx="4553">
                  <c:v>167.78</c:v>
                </c:pt>
                <c:pt idx="4554">
                  <c:v>167.79</c:v>
                </c:pt>
                <c:pt idx="4555">
                  <c:v>167.8</c:v>
                </c:pt>
                <c:pt idx="4556">
                  <c:v>167.81</c:v>
                </c:pt>
                <c:pt idx="4557">
                  <c:v>167.82</c:v>
                </c:pt>
                <c:pt idx="4558">
                  <c:v>167.82999999999998</c:v>
                </c:pt>
                <c:pt idx="4559">
                  <c:v>167.84</c:v>
                </c:pt>
                <c:pt idx="4560">
                  <c:v>167.85</c:v>
                </c:pt>
                <c:pt idx="4561">
                  <c:v>167.86</c:v>
                </c:pt>
                <c:pt idx="4562">
                  <c:v>167.87</c:v>
                </c:pt>
                <c:pt idx="4563">
                  <c:v>167.88</c:v>
                </c:pt>
                <c:pt idx="4564">
                  <c:v>167.89</c:v>
                </c:pt>
                <c:pt idx="4565">
                  <c:v>167.9</c:v>
                </c:pt>
                <c:pt idx="4566">
                  <c:v>167.91</c:v>
                </c:pt>
                <c:pt idx="4567">
                  <c:v>167.92000000000002</c:v>
                </c:pt>
                <c:pt idx="4568">
                  <c:v>167.93</c:v>
                </c:pt>
                <c:pt idx="4569">
                  <c:v>167.94</c:v>
                </c:pt>
                <c:pt idx="4570">
                  <c:v>167.95</c:v>
                </c:pt>
                <c:pt idx="4571">
                  <c:v>167.96</c:v>
                </c:pt>
                <c:pt idx="4572">
                  <c:v>167.97</c:v>
                </c:pt>
                <c:pt idx="4573">
                  <c:v>167.98000000000002</c:v>
                </c:pt>
                <c:pt idx="4574">
                  <c:v>167.99</c:v>
                </c:pt>
                <c:pt idx="4575">
                  <c:v>168</c:v>
                </c:pt>
                <c:pt idx="4576">
                  <c:v>168.01</c:v>
                </c:pt>
                <c:pt idx="4577">
                  <c:v>168.02</c:v>
                </c:pt>
                <c:pt idx="4578">
                  <c:v>168.03</c:v>
                </c:pt>
                <c:pt idx="4579">
                  <c:v>168.04</c:v>
                </c:pt>
                <c:pt idx="4580">
                  <c:v>168.05</c:v>
                </c:pt>
                <c:pt idx="4581">
                  <c:v>168.06</c:v>
                </c:pt>
                <c:pt idx="4582">
                  <c:v>168.07</c:v>
                </c:pt>
                <c:pt idx="4583">
                  <c:v>168.07999999999998</c:v>
                </c:pt>
                <c:pt idx="4584">
                  <c:v>168.09</c:v>
                </c:pt>
                <c:pt idx="4585">
                  <c:v>168.1</c:v>
                </c:pt>
                <c:pt idx="4586">
                  <c:v>168.11</c:v>
                </c:pt>
                <c:pt idx="4587">
                  <c:v>168.12</c:v>
                </c:pt>
                <c:pt idx="4588">
                  <c:v>168.13</c:v>
                </c:pt>
                <c:pt idx="4589">
                  <c:v>168.14</c:v>
                </c:pt>
                <c:pt idx="4590">
                  <c:v>168.15</c:v>
                </c:pt>
                <c:pt idx="4591">
                  <c:v>168.16</c:v>
                </c:pt>
                <c:pt idx="4592">
                  <c:v>168.17000000000002</c:v>
                </c:pt>
                <c:pt idx="4593">
                  <c:v>168.18</c:v>
                </c:pt>
                <c:pt idx="4594">
                  <c:v>168.19</c:v>
                </c:pt>
                <c:pt idx="4595">
                  <c:v>168.2</c:v>
                </c:pt>
                <c:pt idx="4596">
                  <c:v>168.21</c:v>
                </c:pt>
                <c:pt idx="4597">
                  <c:v>168.22</c:v>
                </c:pt>
                <c:pt idx="4598">
                  <c:v>168.23000000000002</c:v>
                </c:pt>
                <c:pt idx="4599">
                  <c:v>168.24</c:v>
                </c:pt>
                <c:pt idx="4600">
                  <c:v>168.25</c:v>
                </c:pt>
                <c:pt idx="4601">
                  <c:v>168.26</c:v>
                </c:pt>
                <c:pt idx="4602">
                  <c:v>168.27</c:v>
                </c:pt>
                <c:pt idx="4603">
                  <c:v>168.28</c:v>
                </c:pt>
                <c:pt idx="4604">
                  <c:v>168.29</c:v>
                </c:pt>
                <c:pt idx="4605">
                  <c:v>168.3</c:v>
                </c:pt>
                <c:pt idx="4606">
                  <c:v>168.31</c:v>
                </c:pt>
                <c:pt idx="4607">
                  <c:v>168.32</c:v>
                </c:pt>
                <c:pt idx="4608">
                  <c:v>168.32999999999998</c:v>
                </c:pt>
                <c:pt idx="4609">
                  <c:v>168.34</c:v>
                </c:pt>
                <c:pt idx="4610">
                  <c:v>168.35</c:v>
                </c:pt>
                <c:pt idx="4611">
                  <c:v>168.36</c:v>
                </c:pt>
                <c:pt idx="4612">
                  <c:v>168.37</c:v>
                </c:pt>
                <c:pt idx="4613">
                  <c:v>168.38</c:v>
                </c:pt>
                <c:pt idx="4614">
                  <c:v>168.39</c:v>
                </c:pt>
                <c:pt idx="4615">
                  <c:v>168.4</c:v>
                </c:pt>
                <c:pt idx="4616">
                  <c:v>168.41</c:v>
                </c:pt>
                <c:pt idx="4617">
                  <c:v>168.42000000000002</c:v>
                </c:pt>
                <c:pt idx="4618">
                  <c:v>168.43</c:v>
                </c:pt>
                <c:pt idx="4619">
                  <c:v>168.44</c:v>
                </c:pt>
                <c:pt idx="4620">
                  <c:v>168.45</c:v>
                </c:pt>
                <c:pt idx="4621">
                  <c:v>168.46</c:v>
                </c:pt>
                <c:pt idx="4622">
                  <c:v>168.47</c:v>
                </c:pt>
                <c:pt idx="4623">
                  <c:v>168.48000000000002</c:v>
                </c:pt>
                <c:pt idx="4624">
                  <c:v>168.49</c:v>
                </c:pt>
                <c:pt idx="4625">
                  <c:v>168.5</c:v>
                </c:pt>
                <c:pt idx="4626">
                  <c:v>168.51</c:v>
                </c:pt>
                <c:pt idx="4627">
                  <c:v>168.52</c:v>
                </c:pt>
                <c:pt idx="4628">
                  <c:v>168.53</c:v>
                </c:pt>
                <c:pt idx="4629">
                  <c:v>168.54</c:v>
                </c:pt>
                <c:pt idx="4630">
                  <c:v>168.55</c:v>
                </c:pt>
                <c:pt idx="4631">
                  <c:v>168.56</c:v>
                </c:pt>
                <c:pt idx="4632">
                  <c:v>168.57</c:v>
                </c:pt>
                <c:pt idx="4633">
                  <c:v>168.57999999999998</c:v>
                </c:pt>
                <c:pt idx="4634">
                  <c:v>168.59</c:v>
                </c:pt>
                <c:pt idx="4635">
                  <c:v>168.6</c:v>
                </c:pt>
                <c:pt idx="4636">
                  <c:v>168.61</c:v>
                </c:pt>
                <c:pt idx="4637">
                  <c:v>168.62</c:v>
                </c:pt>
                <c:pt idx="4638">
                  <c:v>168.63</c:v>
                </c:pt>
                <c:pt idx="4639">
                  <c:v>168.64</c:v>
                </c:pt>
                <c:pt idx="4640">
                  <c:v>168.65</c:v>
                </c:pt>
                <c:pt idx="4641">
                  <c:v>168.66</c:v>
                </c:pt>
                <c:pt idx="4642">
                  <c:v>168.67000000000002</c:v>
                </c:pt>
                <c:pt idx="4643">
                  <c:v>168.68</c:v>
                </c:pt>
                <c:pt idx="4644">
                  <c:v>168.69</c:v>
                </c:pt>
                <c:pt idx="4645">
                  <c:v>168.7</c:v>
                </c:pt>
                <c:pt idx="4646">
                  <c:v>168.71</c:v>
                </c:pt>
                <c:pt idx="4647">
                  <c:v>168.72</c:v>
                </c:pt>
                <c:pt idx="4648">
                  <c:v>168.73000000000002</c:v>
                </c:pt>
                <c:pt idx="4649">
                  <c:v>168.74</c:v>
                </c:pt>
                <c:pt idx="4650">
                  <c:v>168.75</c:v>
                </c:pt>
                <c:pt idx="4651">
                  <c:v>168.76</c:v>
                </c:pt>
                <c:pt idx="4652">
                  <c:v>168.77</c:v>
                </c:pt>
                <c:pt idx="4653">
                  <c:v>168.78</c:v>
                </c:pt>
                <c:pt idx="4654">
                  <c:v>168.79</c:v>
                </c:pt>
                <c:pt idx="4655">
                  <c:v>168.8</c:v>
                </c:pt>
                <c:pt idx="4656">
                  <c:v>168.81</c:v>
                </c:pt>
                <c:pt idx="4657">
                  <c:v>168.82</c:v>
                </c:pt>
                <c:pt idx="4658">
                  <c:v>168.82999999999998</c:v>
                </c:pt>
                <c:pt idx="4659">
                  <c:v>168.84</c:v>
                </c:pt>
                <c:pt idx="4660">
                  <c:v>168.85</c:v>
                </c:pt>
                <c:pt idx="4661">
                  <c:v>168.86</c:v>
                </c:pt>
                <c:pt idx="4662">
                  <c:v>168.87</c:v>
                </c:pt>
                <c:pt idx="4663">
                  <c:v>168.88</c:v>
                </c:pt>
                <c:pt idx="4664">
                  <c:v>168.89</c:v>
                </c:pt>
                <c:pt idx="4665">
                  <c:v>168.9</c:v>
                </c:pt>
                <c:pt idx="4666">
                  <c:v>168.91</c:v>
                </c:pt>
                <c:pt idx="4667">
                  <c:v>168.92000000000002</c:v>
                </c:pt>
                <c:pt idx="4668">
                  <c:v>168.93</c:v>
                </c:pt>
                <c:pt idx="4669">
                  <c:v>168.94</c:v>
                </c:pt>
                <c:pt idx="4670">
                  <c:v>168.95</c:v>
                </c:pt>
                <c:pt idx="4671">
                  <c:v>168.96</c:v>
                </c:pt>
                <c:pt idx="4672">
                  <c:v>168.97</c:v>
                </c:pt>
                <c:pt idx="4673">
                  <c:v>168.98000000000002</c:v>
                </c:pt>
                <c:pt idx="4674">
                  <c:v>168.99</c:v>
                </c:pt>
                <c:pt idx="4675">
                  <c:v>169</c:v>
                </c:pt>
                <c:pt idx="4676">
                  <c:v>169.01</c:v>
                </c:pt>
                <c:pt idx="4677">
                  <c:v>169.02</c:v>
                </c:pt>
                <c:pt idx="4678">
                  <c:v>169.03</c:v>
                </c:pt>
                <c:pt idx="4679">
                  <c:v>169.04</c:v>
                </c:pt>
                <c:pt idx="4680">
                  <c:v>169.05</c:v>
                </c:pt>
                <c:pt idx="4681">
                  <c:v>169.06</c:v>
                </c:pt>
                <c:pt idx="4682">
                  <c:v>169.07</c:v>
                </c:pt>
                <c:pt idx="4683">
                  <c:v>169.07999999999998</c:v>
                </c:pt>
                <c:pt idx="4684">
                  <c:v>169.09</c:v>
                </c:pt>
                <c:pt idx="4685">
                  <c:v>169.1</c:v>
                </c:pt>
                <c:pt idx="4686">
                  <c:v>169.11</c:v>
                </c:pt>
                <c:pt idx="4687">
                  <c:v>169.12</c:v>
                </c:pt>
                <c:pt idx="4688">
                  <c:v>169.13</c:v>
                </c:pt>
                <c:pt idx="4689">
                  <c:v>169.14</c:v>
                </c:pt>
                <c:pt idx="4690">
                  <c:v>169.15</c:v>
                </c:pt>
                <c:pt idx="4691">
                  <c:v>169.16</c:v>
                </c:pt>
                <c:pt idx="4692">
                  <c:v>169.17000000000002</c:v>
                </c:pt>
                <c:pt idx="4693">
                  <c:v>169.18</c:v>
                </c:pt>
                <c:pt idx="4694">
                  <c:v>169.19</c:v>
                </c:pt>
                <c:pt idx="4695">
                  <c:v>169.2</c:v>
                </c:pt>
                <c:pt idx="4696">
                  <c:v>169.21</c:v>
                </c:pt>
                <c:pt idx="4697">
                  <c:v>169.22</c:v>
                </c:pt>
                <c:pt idx="4698">
                  <c:v>169.23000000000002</c:v>
                </c:pt>
                <c:pt idx="4699">
                  <c:v>169.24</c:v>
                </c:pt>
                <c:pt idx="4700">
                  <c:v>169.25</c:v>
                </c:pt>
                <c:pt idx="4701">
                  <c:v>169.26</c:v>
                </c:pt>
                <c:pt idx="4702">
                  <c:v>169.27</c:v>
                </c:pt>
                <c:pt idx="4703">
                  <c:v>169.28</c:v>
                </c:pt>
                <c:pt idx="4704">
                  <c:v>169.29</c:v>
                </c:pt>
                <c:pt idx="4705">
                  <c:v>169.3</c:v>
                </c:pt>
                <c:pt idx="4706">
                  <c:v>169.31</c:v>
                </c:pt>
                <c:pt idx="4707">
                  <c:v>169.32</c:v>
                </c:pt>
                <c:pt idx="4708">
                  <c:v>169.32999999999998</c:v>
                </c:pt>
                <c:pt idx="4709">
                  <c:v>169.34</c:v>
                </c:pt>
                <c:pt idx="4710">
                  <c:v>169.35</c:v>
                </c:pt>
                <c:pt idx="4711">
                  <c:v>169.36</c:v>
                </c:pt>
                <c:pt idx="4712">
                  <c:v>169.37</c:v>
                </c:pt>
                <c:pt idx="4713">
                  <c:v>169.38</c:v>
                </c:pt>
                <c:pt idx="4714">
                  <c:v>169.39</c:v>
                </c:pt>
                <c:pt idx="4715">
                  <c:v>169.4</c:v>
                </c:pt>
                <c:pt idx="4716">
                  <c:v>169.41</c:v>
                </c:pt>
                <c:pt idx="4717">
                  <c:v>169.42000000000002</c:v>
                </c:pt>
                <c:pt idx="4718">
                  <c:v>169.43</c:v>
                </c:pt>
                <c:pt idx="4719">
                  <c:v>169.44</c:v>
                </c:pt>
                <c:pt idx="4720">
                  <c:v>169.45</c:v>
                </c:pt>
                <c:pt idx="4721">
                  <c:v>169.46</c:v>
                </c:pt>
                <c:pt idx="4722">
                  <c:v>169.47</c:v>
                </c:pt>
                <c:pt idx="4723">
                  <c:v>169.48000000000002</c:v>
                </c:pt>
                <c:pt idx="4724">
                  <c:v>169.49</c:v>
                </c:pt>
                <c:pt idx="4725">
                  <c:v>169.5</c:v>
                </c:pt>
                <c:pt idx="4726">
                  <c:v>169.51</c:v>
                </c:pt>
                <c:pt idx="4727">
                  <c:v>169.52</c:v>
                </c:pt>
                <c:pt idx="4728">
                  <c:v>169.53</c:v>
                </c:pt>
                <c:pt idx="4729">
                  <c:v>169.54</c:v>
                </c:pt>
                <c:pt idx="4730">
                  <c:v>169.55</c:v>
                </c:pt>
                <c:pt idx="4731">
                  <c:v>169.56</c:v>
                </c:pt>
                <c:pt idx="4732">
                  <c:v>169.57</c:v>
                </c:pt>
                <c:pt idx="4733">
                  <c:v>169.57999999999998</c:v>
                </c:pt>
                <c:pt idx="4734">
                  <c:v>169.59</c:v>
                </c:pt>
                <c:pt idx="4735">
                  <c:v>169.6</c:v>
                </c:pt>
                <c:pt idx="4736">
                  <c:v>169.61</c:v>
                </c:pt>
                <c:pt idx="4737">
                  <c:v>169.62</c:v>
                </c:pt>
                <c:pt idx="4738">
                  <c:v>169.63</c:v>
                </c:pt>
                <c:pt idx="4739">
                  <c:v>169.64</c:v>
                </c:pt>
                <c:pt idx="4740">
                  <c:v>169.65</c:v>
                </c:pt>
                <c:pt idx="4741">
                  <c:v>169.66</c:v>
                </c:pt>
                <c:pt idx="4742">
                  <c:v>169.67000000000002</c:v>
                </c:pt>
                <c:pt idx="4743">
                  <c:v>169.68</c:v>
                </c:pt>
                <c:pt idx="4744">
                  <c:v>169.69</c:v>
                </c:pt>
                <c:pt idx="4745">
                  <c:v>169.7</c:v>
                </c:pt>
                <c:pt idx="4746">
                  <c:v>169.71</c:v>
                </c:pt>
                <c:pt idx="4747">
                  <c:v>169.72</c:v>
                </c:pt>
                <c:pt idx="4748">
                  <c:v>169.73000000000002</c:v>
                </c:pt>
                <c:pt idx="4749">
                  <c:v>169.74</c:v>
                </c:pt>
                <c:pt idx="4750">
                  <c:v>169.75</c:v>
                </c:pt>
                <c:pt idx="4751">
                  <c:v>169.76</c:v>
                </c:pt>
                <c:pt idx="4752">
                  <c:v>169.77</c:v>
                </c:pt>
                <c:pt idx="4753">
                  <c:v>169.78</c:v>
                </c:pt>
                <c:pt idx="4754">
                  <c:v>169.79</c:v>
                </c:pt>
                <c:pt idx="4755">
                  <c:v>169.8</c:v>
                </c:pt>
                <c:pt idx="4756">
                  <c:v>169.81</c:v>
                </c:pt>
                <c:pt idx="4757">
                  <c:v>169.82</c:v>
                </c:pt>
                <c:pt idx="4758">
                  <c:v>169.82999999999998</c:v>
                </c:pt>
                <c:pt idx="4759">
                  <c:v>169.84</c:v>
                </c:pt>
                <c:pt idx="4760">
                  <c:v>169.85</c:v>
                </c:pt>
                <c:pt idx="4761">
                  <c:v>169.86</c:v>
                </c:pt>
                <c:pt idx="4762">
                  <c:v>169.87</c:v>
                </c:pt>
                <c:pt idx="4763">
                  <c:v>169.88</c:v>
                </c:pt>
                <c:pt idx="4764">
                  <c:v>169.89</c:v>
                </c:pt>
                <c:pt idx="4765">
                  <c:v>169.9</c:v>
                </c:pt>
                <c:pt idx="4766">
                  <c:v>169.91</c:v>
                </c:pt>
                <c:pt idx="4767">
                  <c:v>169.92000000000002</c:v>
                </c:pt>
                <c:pt idx="4768">
                  <c:v>169.93</c:v>
                </c:pt>
                <c:pt idx="4769">
                  <c:v>169.94</c:v>
                </c:pt>
                <c:pt idx="4770">
                  <c:v>169.95</c:v>
                </c:pt>
                <c:pt idx="4771">
                  <c:v>169.96</c:v>
                </c:pt>
                <c:pt idx="4772">
                  <c:v>169.97</c:v>
                </c:pt>
                <c:pt idx="4773">
                  <c:v>169.98000000000002</c:v>
                </c:pt>
                <c:pt idx="4774">
                  <c:v>169.99</c:v>
                </c:pt>
                <c:pt idx="4775">
                  <c:v>170</c:v>
                </c:pt>
                <c:pt idx="4776">
                  <c:v>170.01</c:v>
                </c:pt>
                <c:pt idx="4777">
                  <c:v>170.02</c:v>
                </c:pt>
                <c:pt idx="4778">
                  <c:v>170.03</c:v>
                </c:pt>
                <c:pt idx="4779">
                  <c:v>170.04</c:v>
                </c:pt>
                <c:pt idx="4780">
                  <c:v>170.05</c:v>
                </c:pt>
                <c:pt idx="4781">
                  <c:v>170.06</c:v>
                </c:pt>
                <c:pt idx="4782">
                  <c:v>170.07</c:v>
                </c:pt>
                <c:pt idx="4783">
                  <c:v>170.07999999999998</c:v>
                </c:pt>
                <c:pt idx="4784">
                  <c:v>170.09</c:v>
                </c:pt>
                <c:pt idx="4785">
                  <c:v>170.1</c:v>
                </c:pt>
                <c:pt idx="4786">
                  <c:v>170.11</c:v>
                </c:pt>
                <c:pt idx="4787">
                  <c:v>170.12</c:v>
                </c:pt>
                <c:pt idx="4788">
                  <c:v>170.13</c:v>
                </c:pt>
                <c:pt idx="4789">
                  <c:v>170.14</c:v>
                </c:pt>
                <c:pt idx="4790">
                  <c:v>170.15</c:v>
                </c:pt>
                <c:pt idx="4791">
                  <c:v>170.16</c:v>
                </c:pt>
                <c:pt idx="4792">
                  <c:v>170.17000000000002</c:v>
                </c:pt>
                <c:pt idx="4793">
                  <c:v>170.18</c:v>
                </c:pt>
                <c:pt idx="4794">
                  <c:v>170.19</c:v>
                </c:pt>
                <c:pt idx="4795">
                  <c:v>170.2</c:v>
                </c:pt>
                <c:pt idx="4796">
                  <c:v>170.21</c:v>
                </c:pt>
                <c:pt idx="4797">
                  <c:v>170.22</c:v>
                </c:pt>
                <c:pt idx="4798">
                  <c:v>170.23000000000002</c:v>
                </c:pt>
                <c:pt idx="4799">
                  <c:v>170.24</c:v>
                </c:pt>
                <c:pt idx="4800">
                  <c:v>170.25</c:v>
                </c:pt>
                <c:pt idx="4801">
                  <c:v>170.26</c:v>
                </c:pt>
                <c:pt idx="4802">
                  <c:v>170.27</c:v>
                </c:pt>
                <c:pt idx="4803">
                  <c:v>170.28</c:v>
                </c:pt>
                <c:pt idx="4804">
                  <c:v>170.29</c:v>
                </c:pt>
                <c:pt idx="4805">
                  <c:v>170.3</c:v>
                </c:pt>
                <c:pt idx="4806">
                  <c:v>170.31</c:v>
                </c:pt>
                <c:pt idx="4807">
                  <c:v>170.32</c:v>
                </c:pt>
                <c:pt idx="4808">
                  <c:v>170.32999999999998</c:v>
                </c:pt>
                <c:pt idx="4809">
                  <c:v>170.34</c:v>
                </c:pt>
                <c:pt idx="4810">
                  <c:v>170.35</c:v>
                </c:pt>
                <c:pt idx="4811">
                  <c:v>170.36</c:v>
                </c:pt>
                <c:pt idx="4812">
                  <c:v>170.37</c:v>
                </c:pt>
                <c:pt idx="4813">
                  <c:v>170.38</c:v>
                </c:pt>
                <c:pt idx="4814">
                  <c:v>170.39</c:v>
                </c:pt>
                <c:pt idx="4815">
                  <c:v>170.4</c:v>
                </c:pt>
                <c:pt idx="4816">
                  <c:v>170.41</c:v>
                </c:pt>
                <c:pt idx="4817">
                  <c:v>170.42000000000002</c:v>
                </c:pt>
                <c:pt idx="4818">
                  <c:v>170.43</c:v>
                </c:pt>
                <c:pt idx="4819">
                  <c:v>170.44</c:v>
                </c:pt>
                <c:pt idx="4820">
                  <c:v>170.45</c:v>
                </c:pt>
                <c:pt idx="4821">
                  <c:v>170.46</c:v>
                </c:pt>
                <c:pt idx="4822">
                  <c:v>170.47</c:v>
                </c:pt>
                <c:pt idx="4823">
                  <c:v>170.48000000000002</c:v>
                </c:pt>
                <c:pt idx="4824">
                  <c:v>170.49</c:v>
                </c:pt>
                <c:pt idx="4825">
                  <c:v>170.5</c:v>
                </c:pt>
                <c:pt idx="4826">
                  <c:v>170.51</c:v>
                </c:pt>
                <c:pt idx="4827">
                  <c:v>170.52</c:v>
                </c:pt>
                <c:pt idx="4828">
                  <c:v>170.53</c:v>
                </c:pt>
                <c:pt idx="4829">
                  <c:v>170.54</c:v>
                </c:pt>
                <c:pt idx="4830">
                  <c:v>170.55</c:v>
                </c:pt>
                <c:pt idx="4831">
                  <c:v>170.56</c:v>
                </c:pt>
                <c:pt idx="4832">
                  <c:v>170.57</c:v>
                </c:pt>
                <c:pt idx="4833">
                  <c:v>170.57999999999998</c:v>
                </c:pt>
                <c:pt idx="4834">
                  <c:v>170.59</c:v>
                </c:pt>
                <c:pt idx="4835">
                  <c:v>170.6</c:v>
                </c:pt>
                <c:pt idx="4836">
                  <c:v>170.61</c:v>
                </c:pt>
                <c:pt idx="4837">
                  <c:v>170.62</c:v>
                </c:pt>
                <c:pt idx="4838">
                  <c:v>170.63</c:v>
                </c:pt>
                <c:pt idx="4839">
                  <c:v>170.64</c:v>
                </c:pt>
                <c:pt idx="4840">
                  <c:v>170.65</c:v>
                </c:pt>
                <c:pt idx="4841">
                  <c:v>170.66</c:v>
                </c:pt>
                <c:pt idx="4842">
                  <c:v>170.67000000000002</c:v>
                </c:pt>
                <c:pt idx="4843">
                  <c:v>170.68</c:v>
                </c:pt>
                <c:pt idx="4844">
                  <c:v>170.69</c:v>
                </c:pt>
                <c:pt idx="4845">
                  <c:v>170.7</c:v>
                </c:pt>
                <c:pt idx="4846">
                  <c:v>170.71</c:v>
                </c:pt>
                <c:pt idx="4847">
                  <c:v>170.72</c:v>
                </c:pt>
                <c:pt idx="4848">
                  <c:v>170.73000000000002</c:v>
                </c:pt>
                <c:pt idx="4849">
                  <c:v>170.74</c:v>
                </c:pt>
                <c:pt idx="4850">
                  <c:v>170.75</c:v>
                </c:pt>
                <c:pt idx="4851">
                  <c:v>170.76</c:v>
                </c:pt>
                <c:pt idx="4852">
                  <c:v>170.77</c:v>
                </c:pt>
                <c:pt idx="4853">
                  <c:v>170.78</c:v>
                </c:pt>
                <c:pt idx="4854">
                  <c:v>170.79</c:v>
                </c:pt>
                <c:pt idx="4855">
                  <c:v>170.8</c:v>
                </c:pt>
                <c:pt idx="4856">
                  <c:v>170.81</c:v>
                </c:pt>
                <c:pt idx="4857">
                  <c:v>170.82</c:v>
                </c:pt>
                <c:pt idx="4858">
                  <c:v>170.82999999999998</c:v>
                </c:pt>
                <c:pt idx="4859">
                  <c:v>170.84</c:v>
                </c:pt>
                <c:pt idx="4860">
                  <c:v>170.85</c:v>
                </c:pt>
                <c:pt idx="4861">
                  <c:v>170.86</c:v>
                </c:pt>
                <c:pt idx="4862">
                  <c:v>170.87</c:v>
                </c:pt>
                <c:pt idx="4863">
                  <c:v>170.88</c:v>
                </c:pt>
                <c:pt idx="4864">
                  <c:v>170.89</c:v>
                </c:pt>
                <c:pt idx="4865">
                  <c:v>170.9</c:v>
                </c:pt>
                <c:pt idx="4866">
                  <c:v>170.91</c:v>
                </c:pt>
                <c:pt idx="4867">
                  <c:v>170.92000000000002</c:v>
                </c:pt>
                <c:pt idx="4868">
                  <c:v>170.93</c:v>
                </c:pt>
                <c:pt idx="4869">
                  <c:v>170.94</c:v>
                </c:pt>
                <c:pt idx="4870">
                  <c:v>170.95</c:v>
                </c:pt>
                <c:pt idx="4871">
                  <c:v>170.96</c:v>
                </c:pt>
                <c:pt idx="4872">
                  <c:v>170.97</c:v>
                </c:pt>
                <c:pt idx="4873">
                  <c:v>170.98000000000002</c:v>
                </c:pt>
                <c:pt idx="4874">
                  <c:v>170.99</c:v>
                </c:pt>
                <c:pt idx="4875">
                  <c:v>171</c:v>
                </c:pt>
                <c:pt idx="4876">
                  <c:v>171.01</c:v>
                </c:pt>
                <c:pt idx="4877">
                  <c:v>171.02</c:v>
                </c:pt>
                <c:pt idx="4878">
                  <c:v>171.03</c:v>
                </c:pt>
                <c:pt idx="4879">
                  <c:v>171.04</c:v>
                </c:pt>
                <c:pt idx="4880">
                  <c:v>171.05</c:v>
                </c:pt>
                <c:pt idx="4881">
                  <c:v>171.06</c:v>
                </c:pt>
                <c:pt idx="4882">
                  <c:v>171.07</c:v>
                </c:pt>
                <c:pt idx="4883">
                  <c:v>171.07999999999998</c:v>
                </c:pt>
                <c:pt idx="4884">
                  <c:v>171.09</c:v>
                </c:pt>
                <c:pt idx="4885">
                  <c:v>171.1</c:v>
                </c:pt>
                <c:pt idx="4886">
                  <c:v>171.11</c:v>
                </c:pt>
                <c:pt idx="4887">
                  <c:v>171.12</c:v>
                </c:pt>
                <c:pt idx="4888">
                  <c:v>171.13</c:v>
                </c:pt>
                <c:pt idx="4889">
                  <c:v>171.14</c:v>
                </c:pt>
                <c:pt idx="4890">
                  <c:v>171.15</c:v>
                </c:pt>
                <c:pt idx="4891">
                  <c:v>171.16</c:v>
                </c:pt>
                <c:pt idx="4892">
                  <c:v>171.17000000000002</c:v>
                </c:pt>
                <c:pt idx="4893">
                  <c:v>171.18</c:v>
                </c:pt>
                <c:pt idx="4894">
                  <c:v>171.19</c:v>
                </c:pt>
                <c:pt idx="4895">
                  <c:v>171.2</c:v>
                </c:pt>
                <c:pt idx="4896">
                  <c:v>171.21</c:v>
                </c:pt>
                <c:pt idx="4897">
                  <c:v>171.22</c:v>
                </c:pt>
                <c:pt idx="4898">
                  <c:v>171.23000000000002</c:v>
                </c:pt>
                <c:pt idx="4899">
                  <c:v>171.24</c:v>
                </c:pt>
                <c:pt idx="4900">
                  <c:v>171.25</c:v>
                </c:pt>
                <c:pt idx="4901">
                  <c:v>171.26</c:v>
                </c:pt>
                <c:pt idx="4902">
                  <c:v>171.27</c:v>
                </c:pt>
                <c:pt idx="4903">
                  <c:v>171.28</c:v>
                </c:pt>
                <c:pt idx="4904">
                  <c:v>171.29</c:v>
                </c:pt>
                <c:pt idx="4905">
                  <c:v>171.3</c:v>
                </c:pt>
                <c:pt idx="4906">
                  <c:v>171.31</c:v>
                </c:pt>
                <c:pt idx="4907">
                  <c:v>171.32</c:v>
                </c:pt>
                <c:pt idx="4908">
                  <c:v>171.32999999999998</c:v>
                </c:pt>
                <c:pt idx="4909">
                  <c:v>171.34</c:v>
                </c:pt>
                <c:pt idx="4910">
                  <c:v>171.35</c:v>
                </c:pt>
                <c:pt idx="4911">
                  <c:v>171.36</c:v>
                </c:pt>
                <c:pt idx="4912">
                  <c:v>171.37</c:v>
                </c:pt>
                <c:pt idx="4913">
                  <c:v>171.38</c:v>
                </c:pt>
                <c:pt idx="4914">
                  <c:v>171.39</c:v>
                </c:pt>
                <c:pt idx="4915">
                  <c:v>171.4</c:v>
                </c:pt>
                <c:pt idx="4916">
                  <c:v>171.41</c:v>
                </c:pt>
                <c:pt idx="4917">
                  <c:v>171.42000000000002</c:v>
                </c:pt>
                <c:pt idx="4918">
                  <c:v>171.43</c:v>
                </c:pt>
                <c:pt idx="4919">
                  <c:v>171.44</c:v>
                </c:pt>
                <c:pt idx="4920">
                  <c:v>171.45</c:v>
                </c:pt>
                <c:pt idx="4921">
                  <c:v>171.46</c:v>
                </c:pt>
                <c:pt idx="4922">
                  <c:v>171.47</c:v>
                </c:pt>
                <c:pt idx="4923">
                  <c:v>171.48000000000002</c:v>
                </c:pt>
                <c:pt idx="4924">
                  <c:v>171.49</c:v>
                </c:pt>
                <c:pt idx="4925">
                  <c:v>171.5</c:v>
                </c:pt>
                <c:pt idx="4926">
                  <c:v>171.51</c:v>
                </c:pt>
                <c:pt idx="4927">
                  <c:v>171.52</c:v>
                </c:pt>
                <c:pt idx="4928">
                  <c:v>171.53</c:v>
                </c:pt>
                <c:pt idx="4929">
                  <c:v>171.54</c:v>
                </c:pt>
                <c:pt idx="4930">
                  <c:v>171.55</c:v>
                </c:pt>
                <c:pt idx="4931">
                  <c:v>171.56</c:v>
                </c:pt>
                <c:pt idx="4932">
                  <c:v>171.57</c:v>
                </c:pt>
                <c:pt idx="4933">
                  <c:v>171.57999999999998</c:v>
                </c:pt>
                <c:pt idx="4934">
                  <c:v>171.59</c:v>
                </c:pt>
                <c:pt idx="4935">
                  <c:v>171.6</c:v>
                </c:pt>
                <c:pt idx="4936">
                  <c:v>171.61</c:v>
                </c:pt>
                <c:pt idx="4937">
                  <c:v>171.62</c:v>
                </c:pt>
                <c:pt idx="4938">
                  <c:v>171.63</c:v>
                </c:pt>
                <c:pt idx="4939">
                  <c:v>171.64</c:v>
                </c:pt>
                <c:pt idx="4940">
                  <c:v>171.65</c:v>
                </c:pt>
                <c:pt idx="4941">
                  <c:v>171.66</c:v>
                </c:pt>
                <c:pt idx="4942">
                  <c:v>171.67000000000002</c:v>
                </c:pt>
                <c:pt idx="4943">
                  <c:v>171.68</c:v>
                </c:pt>
                <c:pt idx="4944">
                  <c:v>171.69</c:v>
                </c:pt>
                <c:pt idx="4945">
                  <c:v>171.7</c:v>
                </c:pt>
                <c:pt idx="4946">
                  <c:v>171.71</c:v>
                </c:pt>
                <c:pt idx="4947">
                  <c:v>171.72</c:v>
                </c:pt>
                <c:pt idx="4948">
                  <c:v>171.73000000000002</c:v>
                </c:pt>
                <c:pt idx="4949">
                  <c:v>171.74</c:v>
                </c:pt>
                <c:pt idx="4950">
                  <c:v>171.75</c:v>
                </c:pt>
                <c:pt idx="4951">
                  <c:v>171.76</c:v>
                </c:pt>
                <c:pt idx="4952">
                  <c:v>171.77</c:v>
                </c:pt>
                <c:pt idx="4953">
                  <c:v>171.78</c:v>
                </c:pt>
                <c:pt idx="4954">
                  <c:v>171.79</c:v>
                </c:pt>
                <c:pt idx="4955">
                  <c:v>171.8</c:v>
                </c:pt>
                <c:pt idx="4956">
                  <c:v>171.81</c:v>
                </c:pt>
                <c:pt idx="4957">
                  <c:v>171.82</c:v>
                </c:pt>
                <c:pt idx="4958">
                  <c:v>171.82999999999998</c:v>
                </c:pt>
                <c:pt idx="4959">
                  <c:v>171.84</c:v>
                </c:pt>
                <c:pt idx="4960">
                  <c:v>171.85</c:v>
                </c:pt>
                <c:pt idx="4961">
                  <c:v>171.86</c:v>
                </c:pt>
                <c:pt idx="4962">
                  <c:v>171.87</c:v>
                </c:pt>
                <c:pt idx="4963">
                  <c:v>171.88</c:v>
                </c:pt>
                <c:pt idx="4964">
                  <c:v>171.89</c:v>
                </c:pt>
                <c:pt idx="4965">
                  <c:v>171.9</c:v>
                </c:pt>
                <c:pt idx="4966">
                  <c:v>171.91</c:v>
                </c:pt>
                <c:pt idx="4967">
                  <c:v>171.92000000000002</c:v>
                </c:pt>
                <c:pt idx="4968">
                  <c:v>171.93</c:v>
                </c:pt>
                <c:pt idx="4969">
                  <c:v>171.94</c:v>
                </c:pt>
                <c:pt idx="4970">
                  <c:v>171.95</c:v>
                </c:pt>
                <c:pt idx="4971">
                  <c:v>171.96</c:v>
                </c:pt>
                <c:pt idx="4972">
                  <c:v>171.97</c:v>
                </c:pt>
                <c:pt idx="4973">
                  <c:v>171.98000000000002</c:v>
                </c:pt>
                <c:pt idx="4974">
                  <c:v>171.99</c:v>
                </c:pt>
                <c:pt idx="4975">
                  <c:v>172</c:v>
                </c:pt>
                <c:pt idx="4976">
                  <c:v>172.01</c:v>
                </c:pt>
                <c:pt idx="4977">
                  <c:v>172.02</c:v>
                </c:pt>
                <c:pt idx="4978">
                  <c:v>172.03</c:v>
                </c:pt>
                <c:pt idx="4979">
                  <c:v>172.04</c:v>
                </c:pt>
                <c:pt idx="4980">
                  <c:v>172.05</c:v>
                </c:pt>
                <c:pt idx="4981">
                  <c:v>172.06</c:v>
                </c:pt>
                <c:pt idx="4982">
                  <c:v>172.07</c:v>
                </c:pt>
                <c:pt idx="4983">
                  <c:v>172.07999999999998</c:v>
                </c:pt>
                <c:pt idx="4984">
                  <c:v>172.09</c:v>
                </c:pt>
                <c:pt idx="4985">
                  <c:v>172.1</c:v>
                </c:pt>
                <c:pt idx="4986">
                  <c:v>172.11</c:v>
                </c:pt>
                <c:pt idx="4987">
                  <c:v>172.12</c:v>
                </c:pt>
                <c:pt idx="4988">
                  <c:v>172.13</c:v>
                </c:pt>
                <c:pt idx="4989">
                  <c:v>172.14</c:v>
                </c:pt>
                <c:pt idx="4990">
                  <c:v>172.15</c:v>
                </c:pt>
                <c:pt idx="4991">
                  <c:v>172.16</c:v>
                </c:pt>
                <c:pt idx="4992">
                  <c:v>172.17000000000002</c:v>
                </c:pt>
                <c:pt idx="4993">
                  <c:v>172.18</c:v>
                </c:pt>
                <c:pt idx="4994">
                  <c:v>172.19</c:v>
                </c:pt>
                <c:pt idx="4995">
                  <c:v>172.2</c:v>
                </c:pt>
                <c:pt idx="4996">
                  <c:v>172.21</c:v>
                </c:pt>
                <c:pt idx="4997">
                  <c:v>172.22</c:v>
                </c:pt>
                <c:pt idx="4998">
                  <c:v>172.23000000000002</c:v>
                </c:pt>
                <c:pt idx="4999">
                  <c:v>172.24</c:v>
                </c:pt>
                <c:pt idx="5000">
                  <c:v>172.25</c:v>
                </c:pt>
                <c:pt idx="5001">
                  <c:v>172.26</c:v>
                </c:pt>
                <c:pt idx="5002">
                  <c:v>172.27</c:v>
                </c:pt>
                <c:pt idx="5003">
                  <c:v>172.28</c:v>
                </c:pt>
                <c:pt idx="5004">
                  <c:v>172.29</c:v>
                </c:pt>
                <c:pt idx="5005">
                  <c:v>172.3</c:v>
                </c:pt>
                <c:pt idx="5006">
                  <c:v>172.31</c:v>
                </c:pt>
                <c:pt idx="5007">
                  <c:v>172.32</c:v>
                </c:pt>
                <c:pt idx="5008">
                  <c:v>172.32999999999998</c:v>
                </c:pt>
                <c:pt idx="5009">
                  <c:v>172.34</c:v>
                </c:pt>
                <c:pt idx="5010">
                  <c:v>172.35</c:v>
                </c:pt>
                <c:pt idx="5011">
                  <c:v>172.36</c:v>
                </c:pt>
                <c:pt idx="5012">
                  <c:v>172.37</c:v>
                </c:pt>
                <c:pt idx="5013">
                  <c:v>172.38</c:v>
                </c:pt>
                <c:pt idx="5014">
                  <c:v>172.39</c:v>
                </c:pt>
                <c:pt idx="5015">
                  <c:v>172.4</c:v>
                </c:pt>
                <c:pt idx="5016">
                  <c:v>172.41</c:v>
                </c:pt>
                <c:pt idx="5017">
                  <c:v>172.42000000000002</c:v>
                </c:pt>
                <c:pt idx="5018">
                  <c:v>172.43</c:v>
                </c:pt>
                <c:pt idx="5019">
                  <c:v>172.44</c:v>
                </c:pt>
                <c:pt idx="5020">
                  <c:v>172.45</c:v>
                </c:pt>
                <c:pt idx="5021">
                  <c:v>172.46</c:v>
                </c:pt>
                <c:pt idx="5022">
                  <c:v>172.47</c:v>
                </c:pt>
                <c:pt idx="5023">
                  <c:v>172.48000000000002</c:v>
                </c:pt>
                <c:pt idx="5024">
                  <c:v>172.49</c:v>
                </c:pt>
                <c:pt idx="5025">
                  <c:v>172.5</c:v>
                </c:pt>
                <c:pt idx="5026">
                  <c:v>172.51</c:v>
                </c:pt>
                <c:pt idx="5027">
                  <c:v>172.52</c:v>
                </c:pt>
                <c:pt idx="5028">
                  <c:v>172.53</c:v>
                </c:pt>
                <c:pt idx="5029">
                  <c:v>172.54</c:v>
                </c:pt>
                <c:pt idx="5030">
                  <c:v>172.55</c:v>
                </c:pt>
                <c:pt idx="5031">
                  <c:v>172.56</c:v>
                </c:pt>
                <c:pt idx="5032">
                  <c:v>172.57</c:v>
                </c:pt>
                <c:pt idx="5033">
                  <c:v>172.57999999999998</c:v>
                </c:pt>
                <c:pt idx="5034">
                  <c:v>172.59</c:v>
                </c:pt>
                <c:pt idx="5035">
                  <c:v>172.6</c:v>
                </c:pt>
                <c:pt idx="5036">
                  <c:v>172.61</c:v>
                </c:pt>
                <c:pt idx="5037">
                  <c:v>172.62</c:v>
                </c:pt>
                <c:pt idx="5038">
                  <c:v>172.63</c:v>
                </c:pt>
                <c:pt idx="5039">
                  <c:v>172.64</c:v>
                </c:pt>
                <c:pt idx="5040">
                  <c:v>172.65</c:v>
                </c:pt>
                <c:pt idx="5041">
                  <c:v>172.66</c:v>
                </c:pt>
                <c:pt idx="5042">
                  <c:v>172.67000000000002</c:v>
                </c:pt>
                <c:pt idx="5043">
                  <c:v>172.68</c:v>
                </c:pt>
                <c:pt idx="5044">
                  <c:v>172.69</c:v>
                </c:pt>
                <c:pt idx="5045">
                  <c:v>172.7</c:v>
                </c:pt>
                <c:pt idx="5046">
                  <c:v>172.71</c:v>
                </c:pt>
                <c:pt idx="5047">
                  <c:v>172.72</c:v>
                </c:pt>
                <c:pt idx="5048">
                  <c:v>172.73000000000002</c:v>
                </c:pt>
                <c:pt idx="5049">
                  <c:v>172.74</c:v>
                </c:pt>
                <c:pt idx="5050">
                  <c:v>172.75</c:v>
                </c:pt>
                <c:pt idx="5051">
                  <c:v>172.76</c:v>
                </c:pt>
                <c:pt idx="5052">
                  <c:v>172.77</c:v>
                </c:pt>
                <c:pt idx="5053">
                  <c:v>172.78</c:v>
                </c:pt>
                <c:pt idx="5054">
                  <c:v>172.79</c:v>
                </c:pt>
                <c:pt idx="5055">
                  <c:v>172.8</c:v>
                </c:pt>
                <c:pt idx="5056">
                  <c:v>172.81</c:v>
                </c:pt>
                <c:pt idx="5057">
                  <c:v>172.82</c:v>
                </c:pt>
                <c:pt idx="5058">
                  <c:v>172.82999999999998</c:v>
                </c:pt>
                <c:pt idx="5059">
                  <c:v>172.84</c:v>
                </c:pt>
                <c:pt idx="5060">
                  <c:v>172.85</c:v>
                </c:pt>
                <c:pt idx="5061">
                  <c:v>172.86</c:v>
                </c:pt>
                <c:pt idx="5062">
                  <c:v>172.87</c:v>
                </c:pt>
                <c:pt idx="5063">
                  <c:v>172.88</c:v>
                </c:pt>
                <c:pt idx="5064">
                  <c:v>172.89</c:v>
                </c:pt>
                <c:pt idx="5065">
                  <c:v>172.9</c:v>
                </c:pt>
                <c:pt idx="5066">
                  <c:v>172.91</c:v>
                </c:pt>
                <c:pt idx="5067">
                  <c:v>172.92000000000002</c:v>
                </c:pt>
                <c:pt idx="5068">
                  <c:v>172.93</c:v>
                </c:pt>
                <c:pt idx="5069">
                  <c:v>172.94</c:v>
                </c:pt>
                <c:pt idx="5070">
                  <c:v>172.95</c:v>
                </c:pt>
                <c:pt idx="5071">
                  <c:v>172.96</c:v>
                </c:pt>
                <c:pt idx="5072">
                  <c:v>172.97</c:v>
                </c:pt>
                <c:pt idx="5073">
                  <c:v>172.98000000000002</c:v>
                </c:pt>
                <c:pt idx="5074">
                  <c:v>172.99</c:v>
                </c:pt>
                <c:pt idx="5075">
                  <c:v>173</c:v>
                </c:pt>
                <c:pt idx="5076">
                  <c:v>173.01</c:v>
                </c:pt>
                <c:pt idx="5077">
                  <c:v>173.02</c:v>
                </c:pt>
                <c:pt idx="5078">
                  <c:v>173.03</c:v>
                </c:pt>
                <c:pt idx="5079">
                  <c:v>173.04</c:v>
                </c:pt>
                <c:pt idx="5080">
                  <c:v>173.05</c:v>
                </c:pt>
                <c:pt idx="5081">
                  <c:v>173.06</c:v>
                </c:pt>
                <c:pt idx="5082">
                  <c:v>173.07</c:v>
                </c:pt>
                <c:pt idx="5083">
                  <c:v>173.07999999999998</c:v>
                </c:pt>
                <c:pt idx="5084">
                  <c:v>173.09</c:v>
                </c:pt>
                <c:pt idx="5085">
                  <c:v>173.1</c:v>
                </c:pt>
                <c:pt idx="5086">
                  <c:v>173.11</c:v>
                </c:pt>
                <c:pt idx="5087">
                  <c:v>173.12</c:v>
                </c:pt>
                <c:pt idx="5088">
                  <c:v>173.13</c:v>
                </c:pt>
                <c:pt idx="5089">
                  <c:v>173.14</c:v>
                </c:pt>
                <c:pt idx="5090">
                  <c:v>173.15</c:v>
                </c:pt>
                <c:pt idx="5091">
                  <c:v>173.16</c:v>
                </c:pt>
                <c:pt idx="5092">
                  <c:v>173.17000000000002</c:v>
                </c:pt>
                <c:pt idx="5093">
                  <c:v>173.18</c:v>
                </c:pt>
                <c:pt idx="5094">
                  <c:v>173.19</c:v>
                </c:pt>
                <c:pt idx="5095">
                  <c:v>173.2</c:v>
                </c:pt>
                <c:pt idx="5096">
                  <c:v>173.21</c:v>
                </c:pt>
                <c:pt idx="5097">
                  <c:v>173.22</c:v>
                </c:pt>
                <c:pt idx="5098">
                  <c:v>173.23000000000002</c:v>
                </c:pt>
                <c:pt idx="5099">
                  <c:v>173.24</c:v>
                </c:pt>
                <c:pt idx="5100">
                  <c:v>173.25</c:v>
                </c:pt>
                <c:pt idx="5101">
                  <c:v>173.26</c:v>
                </c:pt>
                <c:pt idx="5102">
                  <c:v>173.27</c:v>
                </c:pt>
                <c:pt idx="5103">
                  <c:v>173.28</c:v>
                </c:pt>
                <c:pt idx="5104">
                  <c:v>173.29</c:v>
                </c:pt>
                <c:pt idx="5105">
                  <c:v>173.3</c:v>
                </c:pt>
                <c:pt idx="5106">
                  <c:v>173.31</c:v>
                </c:pt>
                <c:pt idx="5107">
                  <c:v>173.32</c:v>
                </c:pt>
                <c:pt idx="5108">
                  <c:v>173.32999999999998</c:v>
                </c:pt>
                <c:pt idx="5109">
                  <c:v>173.34</c:v>
                </c:pt>
                <c:pt idx="5110">
                  <c:v>173.35</c:v>
                </c:pt>
                <c:pt idx="5111">
                  <c:v>173.36</c:v>
                </c:pt>
                <c:pt idx="5112">
                  <c:v>173.37</c:v>
                </c:pt>
                <c:pt idx="5113">
                  <c:v>173.38</c:v>
                </c:pt>
                <c:pt idx="5114">
                  <c:v>173.39</c:v>
                </c:pt>
                <c:pt idx="5115">
                  <c:v>173.4</c:v>
                </c:pt>
                <c:pt idx="5116">
                  <c:v>173.41</c:v>
                </c:pt>
                <c:pt idx="5117">
                  <c:v>173.42000000000002</c:v>
                </c:pt>
                <c:pt idx="5118">
                  <c:v>173.43</c:v>
                </c:pt>
                <c:pt idx="5119">
                  <c:v>173.44</c:v>
                </c:pt>
                <c:pt idx="5120">
                  <c:v>173.45</c:v>
                </c:pt>
                <c:pt idx="5121">
                  <c:v>173.46</c:v>
                </c:pt>
                <c:pt idx="5122">
                  <c:v>173.47</c:v>
                </c:pt>
                <c:pt idx="5123">
                  <c:v>173.48000000000002</c:v>
                </c:pt>
                <c:pt idx="5124">
                  <c:v>173.49</c:v>
                </c:pt>
                <c:pt idx="5125">
                  <c:v>173.5</c:v>
                </c:pt>
                <c:pt idx="5126">
                  <c:v>173.51</c:v>
                </c:pt>
                <c:pt idx="5127">
                  <c:v>173.52</c:v>
                </c:pt>
                <c:pt idx="5128">
                  <c:v>173.53</c:v>
                </c:pt>
                <c:pt idx="5129">
                  <c:v>173.54</c:v>
                </c:pt>
                <c:pt idx="5130">
                  <c:v>173.55</c:v>
                </c:pt>
                <c:pt idx="5131">
                  <c:v>173.56</c:v>
                </c:pt>
                <c:pt idx="5132">
                  <c:v>173.57</c:v>
                </c:pt>
                <c:pt idx="5133">
                  <c:v>173.57999999999998</c:v>
                </c:pt>
                <c:pt idx="5134">
                  <c:v>173.59</c:v>
                </c:pt>
                <c:pt idx="5135">
                  <c:v>173.6</c:v>
                </c:pt>
                <c:pt idx="5136">
                  <c:v>173.61</c:v>
                </c:pt>
                <c:pt idx="5137">
                  <c:v>173.62</c:v>
                </c:pt>
                <c:pt idx="5138">
                  <c:v>173.63</c:v>
                </c:pt>
                <c:pt idx="5139">
                  <c:v>173.64</c:v>
                </c:pt>
                <c:pt idx="5140">
                  <c:v>173.65</c:v>
                </c:pt>
                <c:pt idx="5141">
                  <c:v>173.66</c:v>
                </c:pt>
                <c:pt idx="5142">
                  <c:v>173.67000000000002</c:v>
                </c:pt>
                <c:pt idx="5143">
                  <c:v>173.68</c:v>
                </c:pt>
                <c:pt idx="5144">
                  <c:v>173.69</c:v>
                </c:pt>
                <c:pt idx="5145">
                  <c:v>173.7</c:v>
                </c:pt>
                <c:pt idx="5146">
                  <c:v>173.71</c:v>
                </c:pt>
                <c:pt idx="5147">
                  <c:v>173.72</c:v>
                </c:pt>
                <c:pt idx="5148">
                  <c:v>173.73000000000002</c:v>
                </c:pt>
                <c:pt idx="5149">
                  <c:v>173.74</c:v>
                </c:pt>
                <c:pt idx="5150">
                  <c:v>173.75</c:v>
                </c:pt>
                <c:pt idx="5151">
                  <c:v>173.76</c:v>
                </c:pt>
                <c:pt idx="5152">
                  <c:v>173.77</c:v>
                </c:pt>
                <c:pt idx="5153">
                  <c:v>173.78</c:v>
                </c:pt>
                <c:pt idx="5154">
                  <c:v>173.79</c:v>
                </c:pt>
                <c:pt idx="5155">
                  <c:v>173.8</c:v>
                </c:pt>
                <c:pt idx="5156">
                  <c:v>173.81</c:v>
                </c:pt>
                <c:pt idx="5157">
                  <c:v>173.82</c:v>
                </c:pt>
                <c:pt idx="5158">
                  <c:v>173.82999999999998</c:v>
                </c:pt>
                <c:pt idx="5159">
                  <c:v>173.84</c:v>
                </c:pt>
                <c:pt idx="5160">
                  <c:v>173.85</c:v>
                </c:pt>
                <c:pt idx="5161">
                  <c:v>173.86</c:v>
                </c:pt>
                <c:pt idx="5162">
                  <c:v>173.87</c:v>
                </c:pt>
                <c:pt idx="5163">
                  <c:v>173.88</c:v>
                </c:pt>
                <c:pt idx="5164">
                  <c:v>173.89</c:v>
                </c:pt>
                <c:pt idx="5165">
                  <c:v>173.9</c:v>
                </c:pt>
                <c:pt idx="5166">
                  <c:v>173.91</c:v>
                </c:pt>
                <c:pt idx="5167">
                  <c:v>173.92000000000002</c:v>
                </c:pt>
                <c:pt idx="5168">
                  <c:v>173.93</c:v>
                </c:pt>
                <c:pt idx="5169">
                  <c:v>173.94</c:v>
                </c:pt>
                <c:pt idx="5170">
                  <c:v>173.95</c:v>
                </c:pt>
                <c:pt idx="5171">
                  <c:v>173.96</c:v>
                </c:pt>
                <c:pt idx="5172">
                  <c:v>173.97</c:v>
                </c:pt>
                <c:pt idx="5173">
                  <c:v>173.98000000000002</c:v>
                </c:pt>
                <c:pt idx="5174">
                  <c:v>173.99</c:v>
                </c:pt>
                <c:pt idx="5175">
                  <c:v>174</c:v>
                </c:pt>
                <c:pt idx="5176">
                  <c:v>174.01</c:v>
                </c:pt>
                <c:pt idx="5177">
                  <c:v>174.02</c:v>
                </c:pt>
                <c:pt idx="5178">
                  <c:v>174.03</c:v>
                </c:pt>
                <c:pt idx="5179">
                  <c:v>174.04</c:v>
                </c:pt>
                <c:pt idx="5180">
                  <c:v>174.05</c:v>
                </c:pt>
                <c:pt idx="5181">
                  <c:v>174.06</c:v>
                </c:pt>
                <c:pt idx="5182">
                  <c:v>174.07</c:v>
                </c:pt>
                <c:pt idx="5183">
                  <c:v>174.07999999999998</c:v>
                </c:pt>
                <c:pt idx="5184">
                  <c:v>174.09</c:v>
                </c:pt>
                <c:pt idx="5185">
                  <c:v>174.1</c:v>
                </c:pt>
                <c:pt idx="5186">
                  <c:v>174.11</c:v>
                </c:pt>
                <c:pt idx="5187">
                  <c:v>174.12</c:v>
                </c:pt>
                <c:pt idx="5188">
                  <c:v>174.13</c:v>
                </c:pt>
                <c:pt idx="5189">
                  <c:v>174.14</c:v>
                </c:pt>
                <c:pt idx="5190">
                  <c:v>174.15</c:v>
                </c:pt>
                <c:pt idx="5191">
                  <c:v>174.16</c:v>
                </c:pt>
                <c:pt idx="5192">
                  <c:v>174.17000000000002</c:v>
                </c:pt>
                <c:pt idx="5193">
                  <c:v>174.18</c:v>
                </c:pt>
                <c:pt idx="5194">
                  <c:v>174.19</c:v>
                </c:pt>
                <c:pt idx="5195">
                  <c:v>174.2</c:v>
                </c:pt>
                <c:pt idx="5196">
                  <c:v>174.21</c:v>
                </c:pt>
                <c:pt idx="5197">
                  <c:v>174.22</c:v>
                </c:pt>
                <c:pt idx="5198">
                  <c:v>174.23000000000002</c:v>
                </c:pt>
                <c:pt idx="5199">
                  <c:v>174.24</c:v>
                </c:pt>
                <c:pt idx="5200">
                  <c:v>174.25</c:v>
                </c:pt>
                <c:pt idx="5201">
                  <c:v>174.26</c:v>
                </c:pt>
                <c:pt idx="5202">
                  <c:v>174.27</c:v>
                </c:pt>
                <c:pt idx="5203">
                  <c:v>174.28</c:v>
                </c:pt>
                <c:pt idx="5204">
                  <c:v>174.29</c:v>
                </c:pt>
                <c:pt idx="5205">
                  <c:v>174.3</c:v>
                </c:pt>
                <c:pt idx="5206">
                  <c:v>174.31</c:v>
                </c:pt>
                <c:pt idx="5207">
                  <c:v>174.32</c:v>
                </c:pt>
                <c:pt idx="5208">
                  <c:v>174.32999999999998</c:v>
                </c:pt>
                <c:pt idx="5209">
                  <c:v>174.34</c:v>
                </c:pt>
                <c:pt idx="5210">
                  <c:v>174.35</c:v>
                </c:pt>
                <c:pt idx="5211">
                  <c:v>174.36</c:v>
                </c:pt>
                <c:pt idx="5212">
                  <c:v>174.37</c:v>
                </c:pt>
                <c:pt idx="5213">
                  <c:v>174.38</c:v>
                </c:pt>
                <c:pt idx="5214">
                  <c:v>174.39</c:v>
                </c:pt>
                <c:pt idx="5215">
                  <c:v>174.4</c:v>
                </c:pt>
                <c:pt idx="5216">
                  <c:v>174.41</c:v>
                </c:pt>
                <c:pt idx="5217">
                  <c:v>174.42000000000002</c:v>
                </c:pt>
                <c:pt idx="5218">
                  <c:v>174.43</c:v>
                </c:pt>
                <c:pt idx="5219">
                  <c:v>174.44</c:v>
                </c:pt>
                <c:pt idx="5220">
                  <c:v>174.45</c:v>
                </c:pt>
                <c:pt idx="5221">
                  <c:v>174.46</c:v>
                </c:pt>
                <c:pt idx="5222">
                  <c:v>174.47</c:v>
                </c:pt>
                <c:pt idx="5223">
                  <c:v>174.48000000000002</c:v>
                </c:pt>
                <c:pt idx="5224">
                  <c:v>174.49</c:v>
                </c:pt>
                <c:pt idx="5225">
                  <c:v>174.5</c:v>
                </c:pt>
                <c:pt idx="5226">
                  <c:v>174.51</c:v>
                </c:pt>
                <c:pt idx="5227">
                  <c:v>174.52</c:v>
                </c:pt>
                <c:pt idx="5228">
                  <c:v>174.53</c:v>
                </c:pt>
                <c:pt idx="5229">
                  <c:v>174.54</c:v>
                </c:pt>
                <c:pt idx="5230">
                  <c:v>174.55</c:v>
                </c:pt>
                <c:pt idx="5231">
                  <c:v>174.56</c:v>
                </c:pt>
                <c:pt idx="5232">
                  <c:v>174.57</c:v>
                </c:pt>
                <c:pt idx="5233">
                  <c:v>174.57999999999998</c:v>
                </c:pt>
                <c:pt idx="5234">
                  <c:v>174.59</c:v>
                </c:pt>
                <c:pt idx="5235">
                  <c:v>174.6</c:v>
                </c:pt>
                <c:pt idx="5236">
                  <c:v>174.61</c:v>
                </c:pt>
                <c:pt idx="5237">
                  <c:v>174.62</c:v>
                </c:pt>
                <c:pt idx="5238">
                  <c:v>174.63</c:v>
                </c:pt>
                <c:pt idx="5239">
                  <c:v>174.64</c:v>
                </c:pt>
                <c:pt idx="5240">
                  <c:v>174.65</c:v>
                </c:pt>
                <c:pt idx="5241">
                  <c:v>174.66</c:v>
                </c:pt>
                <c:pt idx="5242">
                  <c:v>174.67000000000002</c:v>
                </c:pt>
                <c:pt idx="5243">
                  <c:v>174.68</c:v>
                </c:pt>
                <c:pt idx="5244">
                  <c:v>174.69</c:v>
                </c:pt>
                <c:pt idx="5245">
                  <c:v>174.7</c:v>
                </c:pt>
                <c:pt idx="5246">
                  <c:v>174.71</c:v>
                </c:pt>
                <c:pt idx="5247">
                  <c:v>174.72</c:v>
                </c:pt>
                <c:pt idx="5248">
                  <c:v>174.73000000000002</c:v>
                </c:pt>
                <c:pt idx="5249">
                  <c:v>174.74</c:v>
                </c:pt>
                <c:pt idx="5250">
                  <c:v>174.75</c:v>
                </c:pt>
                <c:pt idx="5251">
                  <c:v>174.76</c:v>
                </c:pt>
                <c:pt idx="5252">
                  <c:v>174.77</c:v>
                </c:pt>
                <c:pt idx="5253">
                  <c:v>174.78</c:v>
                </c:pt>
                <c:pt idx="5254">
                  <c:v>174.79</c:v>
                </c:pt>
                <c:pt idx="5255">
                  <c:v>174.8</c:v>
                </c:pt>
                <c:pt idx="5256">
                  <c:v>174.81</c:v>
                </c:pt>
                <c:pt idx="5257">
                  <c:v>174.82</c:v>
                </c:pt>
                <c:pt idx="5258">
                  <c:v>174.82999999999998</c:v>
                </c:pt>
                <c:pt idx="5259">
                  <c:v>174.84</c:v>
                </c:pt>
                <c:pt idx="5260">
                  <c:v>174.85</c:v>
                </c:pt>
                <c:pt idx="5261">
                  <c:v>174.86</c:v>
                </c:pt>
                <c:pt idx="5262">
                  <c:v>174.87</c:v>
                </c:pt>
                <c:pt idx="5263">
                  <c:v>174.88</c:v>
                </c:pt>
                <c:pt idx="5264">
                  <c:v>174.89</c:v>
                </c:pt>
                <c:pt idx="5265">
                  <c:v>174.9</c:v>
                </c:pt>
                <c:pt idx="5266">
                  <c:v>174.91</c:v>
                </c:pt>
                <c:pt idx="5267">
                  <c:v>174.92000000000002</c:v>
                </c:pt>
                <c:pt idx="5268">
                  <c:v>174.93</c:v>
                </c:pt>
                <c:pt idx="5269">
                  <c:v>174.94</c:v>
                </c:pt>
                <c:pt idx="5270">
                  <c:v>174.95</c:v>
                </c:pt>
                <c:pt idx="5271">
                  <c:v>174.96</c:v>
                </c:pt>
                <c:pt idx="5272">
                  <c:v>174.97</c:v>
                </c:pt>
                <c:pt idx="5273">
                  <c:v>174.98000000000002</c:v>
                </c:pt>
                <c:pt idx="5274">
                  <c:v>174.99</c:v>
                </c:pt>
                <c:pt idx="5275">
                  <c:v>175</c:v>
                </c:pt>
                <c:pt idx="5276">
                  <c:v>175.01</c:v>
                </c:pt>
                <c:pt idx="5277">
                  <c:v>175.02</c:v>
                </c:pt>
                <c:pt idx="5278">
                  <c:v>175.03</c:v>
                </c:pt>
                <c:pt idx="5279">
                  <c:v>175.04</c:v>
                </c:pt>
                <c:pt idx="5280">
                  <c:v>175.05</c:v>
                </c:pt>
                <c:pt idx="5281">
                  <c:v>175.06</c:v>
                </c:pt>
                <c:pt idx="5282">
                  <c:v>175.07</c:v>
                </c:pt>
                <c:pt idx="5283">
                  <c:v>175.07999999999998</c:v>
                </c:pt>
                <c:pt idx="5284">
                  <c:v>175.09</c:v>
                </c:pt>
                <c:pt idx="5285">
                  <c:v>175.1</c:v>
                </c:pt>
                <c:pt idx="5286">
                  <c:v>175.11</c:v>
                </c:pt>
                <c:pt idx="5287">
                  <c:v>175.12</c:v>
                </c:pt>
                <c:pt idx="5288">
                  <c:v>175.13</c:v>
                </c:pt>
                <c:pt idx="5289">
                  <c:v>175.14</c:v>
                </c:pt>
                <c:pt idx="5290">
                  <c:v>175.15</c:v>
                </c:pt>
                <c:pt idx="5291">
                  <c:v>175.16</c:v>
                </c:pt>
                <c:pt idx="5292">
                  <c:v>175.17000000000002</c:v>
                </c:pt>
                <c:pt idx="5293">
                  <c:v>175.18</c:v>
                </c:pt>
                <c:pt idx="5294">
                  <c:v>175.19</c:v>
                </c:pt>
                <c:pt idx="5295">
                  <c:v>175.2</c:v>
                </c:pt>
                <c:pt idx="5296">
                  <c:v>175.21</c:v>
                </c:pt>
                <c:pt idx="5297">
                  <c:v>175.22</c:v>
                </c:pt>
                <c:pt idx="5298">
                  <c:v>175.23000000000002</c:v>
                </c:pt>
                <c:pt idx="5299">
                  <c:v>175.24</c:v>
                </c:pt>
                <c:pt idx="5300">
                  <c:v>175.25</c:v>
                </c:pt>
                <c:pt idx="5301">
                  <c:v>175.26</c:v>
                </c:pt>
                <c:pt idx="5302">
                  <c:v>175.27</c:v>
                </c:pt>
                <c:pt idx="5303">
                  <c:v>175.28</c:v>
                </c:pt>
                <c:pt idx="5304">
                  <c:v>175.29</c:v>
                </c:pt>
                <c:pt idx="5305">
                  <c:v>175.3</c:v>
                </c:pt>
                <c:pt idx="5306">
                  <c:v>175.31</c:v>
                </c:pt>
                <c:pt idx="5307">
                  <c:v>175.32</c:v>
                </c:pt>
                <c:pt idx="5308">
                  <c:v>175.32999999999998</c:v>
                </c:pt>
                <c:pt idx="5309">
                  <c:v>175.34</c:v>
                </c:pt>
                <c:pt idx="5310">
                  <c:v>175.35</c:v>
                </c:pt>
                <c:pt idx="5311">
                  <c:v>175.36</c:v>
                </c:pt>
                <c:pt idx="5312">
                  <c:v>175.37</c:v>
                </c:pt>
                <c:pt idx="5313">
                  <c:v>175.38</c:v>
                </c:pt>
                <c:pt idx="5314">
                  <c:v>175.39</c:v>
                </c:pt>
                <c:pt idx="5315">
                  <c:v>175.4</c:v>
                </c:pt>
                <c:pt idx="5316">
                  <c:v>175.41</c:v>
                </c:pt>
                <c:pt idx="5317">
                  <c:v>175.42000000000002</c:v>
                </c:pt>
                <c:pt idx="5318">
                  <c:v>175.43</c:v>
                </c:pt>
                <c:pt idx="5319">
                  <c:v>175.44</c:v>
                </c:pt>
                <c:pt idx="5320">
                  <c:v>175.45</c:v>
                </c:pt>
                <c:pt idx="5321">
                  <c:v>175.46</c:v>
                </c:pt>
                <c:pt idx="5322">
                  <c:v>175.47</c:v>
                </c:pt>
                <c:pt idx="5323">
                  <c:v>175.48000000000002</c:v>
                </c:pt>
                <c:pt idx="5324">
                  <c:v>175.49</c:v>
                </c:pt>
                <c:pt idx="5325">
                  <c:v>175.5</c:v>
                </c:pt>
                <c:pt idx="5326">
                  <c:v>175.51</c:v>
                </c:pt>
                <c:pt idx="5327">
                  <c:v>175.52</c:v>
                </c:pt>
                <c:pt idx="5328">
                  <c:v>175.53</c:v>
                </c:pt>
                <c:pt idx="5329">
                  <c:v>175.54</c:v>
                </c:pt>
                <c:pt idx="5330">
                  <c:v>175.55</c:v>
                </c:pt>
                <c:pt idx="5331">
                  <c:v>175.56</c:v>
                </c:pt>
                <c:pt idx="5332">
                  <c:v>175.57</c:v>
                </c:pt>
                <c:pt idx="5333">
                  <c:v>175.57999999999998</c:v>
                </c:pt>
                <c:pt idx="5334">
                  <c:v>175.59</c:v>
                </c:pt>
                <c:pt idx="5335">
                  <c:v>175.6</c:v>
                </c:pt>
                <c:pt idx="5336">
                  <c:v>175.61</c:v>
                </c:pt>
                <c:pt idx="5337">
                  <c:v>175.62</c:v>
                </c:pt>
                <c:pt idx="5338">
                  <c:v>175.63</c:v>
                </c:pt>
                <c:pt idx="5339">
                  <c:v>175.64</c:v>
                </c:pt>
                <c:pt idx="5340">
                  <c:v>175.65</c:v>
                </c:pt>
                <c:pt idx="5341">
                  <c:v>175.66</c:v>
                </c:pt>
                <c:pt idx="5342">
                  <c:v>175.67000000000002</c:v>
                </c:pt>
                <c:pt idx="5343">
                  <c:v>175.68</c:v>
                </c:pt>
                <c:pt idx="5344">
                  <c:v>175.69</c:v>
                </c:pt>
                <c:pt idx="5345">
                  <c:v>175.7</c:v>
                </c:pt>
                <c:pt idx="5346">
                  <c:v>175.71</c:v>
                </c:pt>
                <c:pt idx="5347">
                  <c:v>175.72</c:v>
                </c:pt>
                <c:pt idx="5348">
                  <c:v>175.73000000000002</c:v>
                </c:pt>
                <c:pt idx="5349">
                  <c:v>175.74</c:v>
                </c:pt>
                <c:pt idx="5350">
                  <c:v>175.75</c:v>
                </c:pt>
                <c:pt idx="5351">
                  <c:v>175.76</c:v>
                </c:pt>
                <c:pt idx="5352">
                  <c:v>175.77</c:v>
                </c:pt>
                <c:pt idx="5353">
                  <c:v>175.78</c:v>
                </c:pt>
                <c:pt idx="5354">
                  <c:v>175.79</c:v>
                </c:pt>
                <c:pt idx="5355">
                  <c:v>175.8</c:v>
                </c:pt>
                <c:pt idx="5356">
                  <c:v>175.81</c:v>
                </c:pt>
                <c:pt idx="5357">
                  <c:v>175.82</c:v>
                </c:pt>
                <c:pt idx="5358">
                  <c:v>175.82999999999998</c:v>
                </c:pt>
                <c:pt idx="5359">
                  <c:v>175.84</c:v>
                </c:pt>
                <c:pt idx="5360">
                  <c:v>175.85</c:v>
                </c:pt>
                <c:pt idx="5361">
                  <c:v>175.86</c:v>
                </c:pt>
                <c:pt idx="5362">
                  <c:v>175.87</c:v>
                </c:pt>
                <c:pt idx="5363">
                  <c:v>175.88</c:v>
                </c:pt>
                <c:pt idx="5364">
                  <c:v>175.89</c:v>
                </c:pt>
                <c:pt idx="5365">
                  <c:v>175.9</c:v>
                </c:pt>
                <c:pt idx="5366">
                  <c:v>175.91</c:v>
                </c:pt>
                <c:pt idx="5367">
                  <c:v>175.92000000000002</c:v>
                </c:pt>
                <c:pt idx="5368">
                  <c:v>175.93</c:v>
                </c:pt>
                <c:pt idx="5369">
                  <c:v>175.94</c:v>
                </c:pt>
                <c:pt idx="5370">
                  <c:v>175.95</c:v>
                </c:pt>
                <c:pt idx="5371">
                  <c:v>175.96</c:v>
                </c:pt>
                <c:pt idx="5372">
                  <c:v>175.97</c:v>
                </c:pt>
                <c:pt idx="5373">
                  <c:v>175.98000000000002</c:v>
                </c:pt>
                <c:pt idx="5374">
                  <c:v>175.99</c:v>
                </c:pt>
                <c:pt idx="5375">
                  <c:v>176</c:v>
                </c:pt>
                <c:pt idx="5376">
                  <c:v>176.01</c:v>
                </c:pt>
                <c:pt idx="5377">
                  <c:v>176.02</c:v>
                </c:pt>
                <c:pt idx="5378">
                  <c:v>176.03</c:v>
                </c:pt>
                <c:pt idx="5379">
                  <c:v>176.04</c:v>
                </c:pt>
                <c:pt idx="5380">
                  <c:v>176.05</c:v>
                </c:pt>
                <c:pt idx="5381">
                  <c:v>176.06</c:v>
                </c:pt>
                <c:pt idx="5382">
                  <c:v>176.07</c:v>
                </c:pt>
                <c:pt idx="5383">
                  <c:v>176.07999999999998</c:v>
                </c:pt>
                <c:pt idx="5384">
                  <c:v>176.09</c:v>
                </c:pt>
                <c:pt idx="5385">
                  <c:v>176.1</c:v>
                </c:pt>
                <c:pt idx="5386">
                  <c:v>176.11</c:v>
                </c:pt>
                <c:pt idx="5387">
                  <c:v>176.12</c:v>
                </c:pt>
                <c:pt idx="5388">
                  <c:v>176.13</c:v>
                </c:pt>
                <c:pt idx="5389">
                  <c:v>176.14</c:v>
                </c:pt>
                <c:pt idx="5390">
                  <c:v>176.15</c:v>
                </c:pt>
                <c:pt idx="5391">
                  <c:v>176.16</c:v>
                </c:pt>
                <c:pt idx="5392">
                  <c:v>176.17000000000002</c:v>
                </c:pt>
                <c:pt idx="5393">
                  <c:v>176.18</c:v>
                </c:pt>
                <c:pt idx="5394">
                  <c:v>176.19</c:v>
                </c:pt>
                <c:pt idx="5395">
                  <c:v>176.2</c:v>
                </c:pt>
                <c:pt idx="5396">
                  <c:v>176.21</c:v>
                </c:pt>
                <c:pt idx="5397">
                  <c:v>176.22</c:v>
                </c:pt>
                <c:pt idx="5398">
                  <c:v>176.23000000000002</c:v>
                </c:pt>
                <c:pt idx="5399">
                  <c:v>176.24</c:v>
                </c:pt>
                <c:pt idx="5400">
                  <c:v>176.25</c:v>
                </c:pt>
                <c:pt idx="5401">
                  <c:v>176.26</c:v>
                </c:pt>
                <c:pt idx="5402">
                  <c:v>176.27</c:v>
                </c:pt>
                <c:pt idx="5403">
                  <c:v>176.28</c:v>
                </c:pt>
                <c:pt idx="5404">
                  <c:v>176.29</c:v>
                </c:pt>
                <c:pt idx="5405">
                  <c:v>176.3</c:v>
                </c:pt>
                <c:pt idx="5406">
                  <c:v>176.31</c:v>
                </c:pt>
                <c:pt idx="5407">
                  <c:v>176.32</c:v>
                </c:pt>
                <c:pt idx="5408">
                  <c:v>176.32999999999998</c:v>
                </c:pt>
                <c:pt idx="5409">
                  <c:v>176.34</c:v>
                </c:pt>
                <c:pt idx="5410">
                  <c:v>176.35</c:v>
                </c:pt>
                <c:pt idx="5411">
                  <c:v>176.36</c:v>
                </c:pt>
                <c:pt idx="5412">
                  <c:v>176.37</c:v>
                </c:pt>
                <c:pt idx="5413">
                  <c:v>176.38</c:v>
                </c:pt>
                <c:pt idx="5414">
                  <c:v>176.39</c:v>
                </c:pt>
                <c:pt idx="5415">
                  <c:v>176.4</c:v>
                </c:pt>
                <c:pt idx="5416">
                  <c:v>176.41</c:v>
                </c:pt>
                <c:pt idx="5417">
                  <c:v>176.42000000000002</c:v>
                </c:pt>
                <c:pt idx="5418">
                  <c:v>176.43</c:v>
                </c:pt>
                <c:pt idx="5419">
                  <c:v>176.44</c:v>
                </c:pt>
                <c:pt idx="5420">
                  <c:v>176.45</c:v>
                </c:pt>
                <c:pt idx="5421">
                  <c:v>176.46</c:v>
                </c:pt>
                <c:pt idx="5422">
                  <c:v>176.47</c:v>
                </c:pt>
                <c:pt idx="5423">
                  <c:v>176.48000000000002</c:v>
                </c:pt>
                <c:pt idx="5424">
                  <c:v>176.49</c:v>
                </c:pt>
                <c:pt idx="5425">
                  <c:v>176.5</c:v>
                </c:pt>
                <c:pt idx="5426">
                  <c:v>176.51</c:v>
                </c:pt>
                <c:pt idx="5427">
                  <c:v>176.52</c:v>
                </c:pt>
                <c:pt idx="5428">
                  <c:v>176.53</c:v>
                </c:pt>
                <c:pt idx="5429">
                  <c:v>176.54</c:v>
                </c:pt>
                <c:pt idx="5430">
                  <c:v>176.55</c:v>
                </c:pt>
                <c:pt idx="5431">
                  <c:v>176.56</c:v>
                </c:pt>
                <c:pt idx="5432">
                  <c:v>176.57</c:v>
                </c:pt>
                <c:pt idx="5433">
                  <c:v>176.57999999999998</c:v>
                </c:pt>
                <c:pt idx="5434">
                  <c:v>176.59</c:v>
                </c:pt>
                <c:pt idx="5435">
                  <c:v>176.6</c:v>
                </c:pt>
                <c:pt idx="5436">
                  <c:v>176.61</c:v>
                </c:pt>
                <c:pt idx="5437">
                  <c:v>176.62</c:v>
                </c:pt>
                <c:pt idx="5438">
                  <c:v>176.63</c:v>
                </c:pt>
                <c:pt idx="5439">
                  <c:v>176.64</c:v>
                </c:pt>
                <c:pt idx="5440">
                  <c:v>176.65</c:v>
                </c:pt>
                <c:pt idx="5441">
                  <c:v>176.66</c:v>
                </c:pt>
                <c:pt idx="5442">
                  <c:v>176.67000000000002</c:v>
                </c:pt>
                <c:pt idx="5443">
                  <c:v>176.68</c:v>
                </c:pt>
                <c:pt idx="5444">
                  <c:v>176.69</c:v>
                </c:pt>
                <c:pt idx="5445">
                  <c:v>176.7</c:v>
                </c:pt>
                <c:pt idx="5446">
                  <c:v>176.71</c:v>
                </c:pt>
                <c:pt idx="5447">
                  <c:v>176.72</c:v>
                </c:pt>
                <c:pt idx="5448">
                  <c:v>176.73000000000002</c:v>
                </c:pt>
                <c:pt idx="5449">
                  <c:v>176.74</c:v>
                </c:pt>
                <c:pt idx="5450">
                  <c:v>176.75</c:v>
                </c:pt>
                <c:pt idx="5451">
                  <c:v>176.76</c:v>
                </c:pt>
                <c:pt idx="5452">
                  <c:v>176.77</c:v>
                </c:pt>
                <c:pt idx="5453">
                  <c:v>176.78</c:v>
                </c:pt>
                <c:pt idx="5454">
                  <c:v>176.79</c:v>
                </c:pt>
                <c:pt idx="5455">
                  <c:v>176.8</c:v>
                </c:pt>
                <c:pt idx="5456">
                  <c:v>176.81</c:v>
                </c:pt>
                <c:pt idx="5457">
                  <c:v>176.82</c:v>
                </c:pt>
                <c:pt idx="5458">
                  <c:v>176.82999999999998</c:v>
                </c:pt>
                <c:pt idx="5459">
                  <c:v>176.84</c:v>
                </c:pt>
                <c:pt idx="5460">
                  <c:v>176.85</c:v>
                </c:pt>
                <c:pt idx="5461">
                  <c:v>176.86</c:v>
                </c:pt>
                <c:pt idx="5462">
                  <c:v>176.87</c:v>
                </c:pt>
                <c:pt idx="5463">
                  <c:v>176.88</c:v>
                </c:pt>
                <c:pt idx="5464">
                  <c:v>176.89</c:v>
                </c:pt>
                <c:pt idx="5465">
                  <c:v>176.9</c:v>
                </c:pt>
                <c:pt idx="5466">
                  <c:v>176.91</c:v>
                </c:pt>
                <c:pt idx="5467">
                  <c:v>176.92000000000002</c:v>
                </c:pt>
                <c:pt idx="5468">
                  <c:v>176.93</c:v>
                </c:pt>
                <c:pt idx="5469">
                  <c:v>176.94</c:v>
                </c:pt>
                <c:pt idx="5470">
                  <c:v>176.95</c:v>
                </c:pt>
                <c:pt idx="5471">
                  <c:v>176.96</c:v>
                </c:pt>
                <c:pt idx="5472">
                  <c:v>176.97</c:v>
                </c:pt>
                <c:pt idx="5473">
                  <c:v>176.98000000000002</c:v>
                </c:pt>
                <c:pt idx="5474">
                  <c:v>176.99</c:v>
                </c:pt>
                <c:pt idx="5475">
                  <c:v>177</c:v>
                </c:pt>
                <c:pt idx="5476">
                  <c:v>177.01</c:v>
                </c:pt>
                <c:pt idx="5477">
                  <c:v>177.02</c:v>
                </c:pt>
                <c:pt idx="5478">
                  <c:v>177.03</c:v>
                </c:pt>
                <c:pt idx="5479">
                  <c:v>177.04</c:v>
                </c:pt>
                <c:pt idx="5480">
                  <c:v>177.05</c:v>
                </c:pt>
                <c:pt idx="5481">
                  <c:v>177.06</c:v>
                </c:pt>
                <c:pt idx="5482">
                  <c:v>177.07</c:v>
                </c:pt>
                <c:pt idx="5483">
                  <c:v>177.07999999999998</c:v>
                </c:pt>
                <c:pt idx="5484">
                  <c:v>177.09</c:v>
                </c:pt>
                <c:pt idx="5485">
                  <c:v>177.1</c:v>
                </c:pt>
                <c:pt idx="5486">
                  <c:v>177.11</c:v>
                </c:pt>
                <c:pt idx="5487">
                  <c:v>177.12</c:v>
                </c:pt>
                <c:pt idx="5488">
                  <c:v>177.13</c:v>
                </c:pt>
                <c:pt idx="5489">
                  <c:v>177.14</c:v>
                </c:pt>
                <c:pt idx="5490">
                  <c:v>177.15</c:v>
                </c:pt>
                <c:pt idx="5491">
                  <c:v>177.16</c:v>
                </c:pt>
                <c:pt idx="5492">
                  <c:v>177.17000000000002</c:v>
                </c:pt>
                <c:pt idx="5493">
                  <c:v>177.18</c:v>
                </c:pt>
                <c:pt idx="5494">
                  <c:v>177.19</c:v>
                </c:pt>
                <c:pt idx="5495">
                  <c:v>177.2</c:v>
                </c:pt>
                <c:pt idx="5496">
                  <c:v>177.21</c:v>
                </c:pt>
                <c:pt idx="5497">
                  <c:v>177.22</c:v>
                </c:pt>
                <c:pt idx="5498">
                  <c:v>177.23000000000002</c:v>
                </c:pt>
                <c:pt idx="5499">
                  <c:v>177.24</c:v>
                </c:pt>
                <c:pt idx="5500">
                  <c:v>177.25</c:v>
                </c:pt>
                <c:pt idx="5501">
                  <c:v>177.26</c:v>
                </c:pt>
                <c:pt idx="5502">
                  <c:v>177.27</c:v>
                </c:pt>
                <c:pt idx="5503">
                  <c:v>177.28</c:v>
                </c:pt>
                <c:pt idx="5504">
                  <c:v>177.29</c:v>
                </c:pt>
                <c:pt idx="5505">
                  <c:v>177.3</c:v>
                </c:pt>
                <c:pt idx="5506">
                  <c:v>177.31</c:v>
                </c:pt>
                <c:pt idx="5507">
                  <c:v>177.32</c:v>
                </c:pt>
                <c:pt idx="5508">
                  <c:v>177.32999999999998</c:v>
                </c:pt>
                <c:pt idx="5509">
                  <c:v>177.34</c:v>
                </c:pt>
                <c:pt idx="5510">
                  <c:v>177.35</c:v>
                </c:pt>
                <c:pt idx="5511">
                  <c:v>177.36</c:v>
                </c:pt>
                <c:pt idx="5512">
                  <c:v>177.37</c:v>
                </c:pt>
                <c:pt idx="5513">
                  <c:v>177.38</c:v>
                </c:pt>
                <c:pt idx="5514">
                  <c:v>177.39</c:v>
                </c:pt>
                <c:pt idx="5515">
                  <c:v>177.4</c:v>
                </c:pt>
                <c:pt idx="5516">
                  <c:v>177.41</c:v>
                </c:pt>
                <c:pt idx="5517">
                  <c:v>177.42000000000002</c:v>
                </c:pt>
                <c:pt idx="5518">
                  <c:v>177.43</c:v>
                </c:pt>
                <c:pt idx="5519">
                  <c:v>177.44</c:v>
                </c:pt>
                <c:pt idx="5520">
                  <c:v>177.45</c:v>
                </c:pt>
                <c:pt idx="5521">
                  <c:v>177.46</c:v>
                </c:pt>
                <c:pt idx="5522">
                  <c:v>177.47</c:v>
                </c:pt>
                <c:pt idx="5523">
                  <c:v>177.48000000000002</c:v>
                </c:pt>
                <c:pt idx="5524">
                  <c:v>177.49</c:v>
                </c:pt>
                <c:pt idx="5525">
                  <c:v>177.5</c:v>
                </c:pt>
                <c:pt idx="5526">
                  <c:v>177.51</c:v>
                </c:pt>
                <c:pt idx="5527">
                  <c:v>177.52</c:v>
                </c:pt>
                <c:pt idx="5528">
                  <c:v>177.53</c:v>
                </c:pt>
                <c:pt idx="5529">
                  <c:v>177.54</c:v>
                </c:pt>
                <c:pt idx="5530">
                  <c:v>177.55</c:v>
                </c:pt>
                <c:pt idx="5531">
                  <c:v>177.56</c:v>
                </c:pt>
                <c:pt idx="5532">
                  <c:v>177.57</c:v>
                </c:pt>
                <c:pt idx="5533">
                  <c:v>177.57999999999998</c:v>
                </c:pt>
                <c:pt idx="5534">
                  <c:v>177.59</c:v>
                </c:pt>
                <c:pt idx="5535">
                  <c:v>177.6</c:v>
                </c:pt>
                <c:pt idx="5536">
                  <c:v>177.61</c:v>
                </c:pt>
                <c:pt idx="5537">
                  <c:v>177.62</c:v>
                </c:pt>
                <c:pt idx="5538">
                  <c:v>177.63</c:v>
                </c:pt>
                <c:pt idx="5539">
                  <c:v>177.64</c:v>
                </c:pt>
                <c:pt idx="5540">
                  <c:v>177.65</c:v>
                </c:pt>
                <c:pt idx="5541">
                  <c:v>177.66</c:v>
                </c:pt>
                <c:pt idx="5542">
                  <c:v>177.67000000000002</c:v>
                </c:pt>
                <c:pt idx="5543">
                  <c:v>177.68</c:v>
                </c:pt>
                <c:pt idx="5544">
                  <c:v>177.69</c:v>
                </c:pt>
                <c:pt idx="5545">
                  <c:v>177.7</c:v>
                </c:pt>
                <c:pt idx="5546">
                  <c:v>177.71</c:v>
                </c:pt>
                <c:pt idx="5547">
                  <c:v>177.72</c:v>
                </c:pt>
                <c:pt idx="5548">
                  <c:v>177.73000000000002</c:v>
                </c:pt>
                <c:pt idx="5549">
                  <c:v>177.74</c:v>
                </c:pt>
                <c:pt idx="5550">
                  <c:v>177.75</c:v>
                </c:pt>
                <c:pt idx="5551">
                  <c:v>177.76</c:v>
                </c:pt>
                <c:pt idx="5552">
                  <c:v>177.77</c:v>
                </c:pt>
                <c:pt idx="5553">
                  <c:v>177.78</c:v>
                </c:pt>
                <c:pt idx="5554">
                  <c:v>177.79</c:v>
                </c:pt>
                <c:pt idx="5555">
                  <c:v>177.8</c:v>
                </c:pt>
                <c:pt idx="5556">
                  <c:v>177.81</c:v>
                </c:pt>
                <c:pt idx="5557">
                  <c:v>177.82</c:v>
                </c:pt>
                <c:pt idx="5558">
                  <c:v>177.82999999999998</c:v>
                </c:pt>
                <c:pt idx="5559">
                  <c:v>177.84</c:v>
                </c:pt>
                <c:pt idx="5560">
                  <c:v>177.85</c:v>
                </c:pt>
                <c:pt idx="5561">
                  <c:v>177.86</c:v>
                </c:pt>
                <c:pt idx="5562">
                  <c:v>177.87</c:v>
                </c:pt>
                <c:pt idx="5563">
                  <c:v>177.88</c:v>
                </c:pt>
                <c:pt idx="5564">
                  <c:v>177.89</c:v>
                </c:pt>
                <c:pt idx="5565">
                  <c:v>177.9</c:v>
                </c:pt>
                <c:pt idx="5566">
                  <c:v>177.91</c:v>
                </c:pt>
                <c:pt idx="5567">
                  <c:v>177.92000000000002</c:v>
                </c:pt>
                <c:pt idx="5568">
                  <c:v>177.93</c:v>
                </c:pt>
                <c:pt idx="5569">
                  <c:v>177.94</c:v>
                </c:pt>
                <c:pt idx="5570">
                  <c:v>177.95</c:v>
                </c:pt>
                <c:pt idx="5571">
                  <c:v>177.96</c:v>
                </c:pt>
                <c:pt idx="5572">
                  <c:v>177.97</c:v>
                </c:pt>
                <c:pt idx="5573">
                  <c:v>177.98000000000002</c:v>
                </c:pt>
                <c:pt idx="5574">
                  <c:v>177.99</c:v>
                </c:pt>
                <c:pt idx="5575">
                  <c:v>178</c:v>
                </c:pt>
                <c:pt idx="5576">
                  <c:v>178.01</c:v>
                </c:pt>
                <c:pt idx="5577">
                  <c:v>178.02</c:v>
                </c:pt>
                <c:pt idx="5578">
                  <c:v>178.03</c:v>
                </c:pt>
                <c:pt idx="5579">
                  <c:v>178.04</c:v>
                </c:pt>
                <c:pt idx="5580">
                  <c:v>178.05</c:v>
                </c:pt>
                <c:pt idx="5581">
                  <c:v>178.06</c:v>
                </c:pt>
                <c:pt idx="5582">
                  <c:v>178.07</c:v>
                </c:pt>
                <c:pt idx="5583">
                  <c:v>178.07999999999998</c:v>
                </c:pt>
                <c:pt idx="5584">
                  <c:v>178.09</c:v>
                </c:pt>
                <c:pt idx="5585">
                  <c:v>178.1</c:v>
                </c:pt>
                <c:pt idx="5586">
                  <c:v>178.11</c:v>
                </c:pt>
                <c:pt idx="5587">
                  <c:v>178.12</c:v>
                </c:pt>
                <c:pt idx="5588">
                  <c:v>178.13</c:v>
                </c:pt>
                <c:pt idx="5589">
                  <c:v>178.14</c:v>
                </c:pt>
                <c:pt idx="5590">
                  <c:v>178.15</c:v>
                </c:pt>
                <c:pt idx="5591">
                  <c:v>178.16</c:v>
                </c:pt>
                <c:pt idx="5592">
                  <c:v>178.17000000000002</c:v>
                </c:pt>
                <c:pt idx="5593">
                  <c:v>178.18</c:v>
                </c:pt>
                <c:pt idx="5594">
                  <c:v>178.19</c:v>
                </c:pt>
                <c:pt idx="5595">
                  <c:v>178.2</c:v>
                </c:pt>
                <c:pt idx="5596">
                  <c:v>178.21</c:v>
                </c:pt>
                <c:pt idx="5597">
                  <c:v>178.22</c:v>
                </c:pt>
                <c:pt idx="5598">
                  <c:v>178.23000000000002</c:v>
                </c:pt>
                <c:pt idx="5599">
                  <c:v>178.24</c:v>
                </c:pt>
                <c:pt idx="5600">
                  <c:v>178.25</c:v>
                </c:pt>
                <c:pt idx="5601">
                  <c:v>178.26</c:v>
                </c:pt>
                <c:pt idx="5602">
                  <c:v>178.27</c:v>
                </c:pt>
                <c:pt idx="5603">
                  <c:v>178.28</c:v>
                </c:pt>
                <c:pt idx="5604">
                  <c:v>178.29</c:v>
                </c:pt>
                <c:pt idx="5605">
                  <c:v>178.3</c:v>
                </c:pt>
                <c:pt idx="5606">
                  <c:v>178.31</c:v>
                </c:pt>
                <c:pt idx="5607">
                  <c:v>178.32</c:v>
                </c:pt>
                <c:pt idx="5608">
                  <c:v>178.32999999999998</c:v>
                </c:pt>
                <c:pt idx="5609">
                  <c:v>178.34</c:v>
                </c:pt>
                <c:pt idx="5610">
                  <c:v>178.35</c:v>
                </c:pt>
                <c:pt idx="5611">
                  <c:v>178.36</c:v>
                </c:pt>
                <c:pt idx="5612">
                  <c:v>178.37</c:v>
                </c:pt>
                <c:pt idx="5613">
                  <c:v>178.38</c:v>
                </c:pt>
                <c:pt idx="5614">
                  <c:v>178.39</c:v>
                </c:pt>
                <c:pt idx="5615">
                  <c:v>178.4</c:v>
                </c:pt>
                <c:pt idx="5616">
                  <c:v>178.41</c:v>
                </c:pt>
                <c:pt idx="5617">
                  <c:v>178.42000000000002</c:v>
                </c:pt>
                <c:pt idx="5618">
                  <c:v>178.43</c:v>
                </c:pt>
                <c:pt idx="5619">
                  <c:v>178.44</c:v>
                </c:pt>
                <c:pt idx="5620">
                  <c:v>178.45</c:v>
                </c:pt>
                <c:pt idx="5621">
                  <c:v>178.46</c:v>
                </c:pt>
                <c:pt idx="5622">
                  <c:v>178.47</c:v>
                </c:pt>
                <c:pt idx="5623">
                  <c:v>178.48000000000002</c:v>
                </c:pt>
                <c:pt idx="5624">
                  <c:v>178.49</c:v>
                </c:pt>
                <c:pt idx="5625">
                  <c:v>178.5</c:v>
                </c:pt>
                <c:pt idx="5626">
                  <c:v>178.51</c:v>
                </c:pt>
                <c:pt idx="5627">
                  <c:v>178.52</c:v>
                </c:pt>
                <c:pt idx="5628">
                  <c:v>178.53</c:v>
                </c:pt>
                <c:pt idx="5629">
                  <c:v>178.54</c:v>
                </c:pt>
                <c:pt idx="5630">
                  <c:v>178.55</c:v>
                </c:pt>
                <c:pt idx="5631">
                  <c:v>178.56</c:v>
                </c:pt>
                <c:pt idx="5632">
                  <c:v>178.57</c:v>
                </c:pt>
                <c:pt idx="5633">
                  <c:v>178.57999999999998</c:v>
                </c:pt>
                <c:pt idx="5634">
                  <c:v>178.59</c:v>
                </c:pt>
                <c:pt idx="5635">
                  <c:v>178.6</c:v>
                </c:pt>
                <c:pt idx="5636">
                  <c:v>178.61</c:v>
                </c:pt>
                <c:pt idx="5637">
                  <c:v>178.62</c:v>
                </c:pt>
                <c:pt idx="5638">
                  <c:v>178.63</c:v>
                </c:pt>
                <c:pt idx="5639">
                  <c:v>178.64</c:v>
                </c:pt>
                <c:pt idx="5640">
                  <c:v>178.65</c:v>
                </c:pt>
                <c:pt idx="5641">
                  <c:v>178.66</c:v>
                </c:pt>
                <c:pt idx="5642">
                  <c:v>178.67000000000002</c:v>
                </c:pt>
                <c:pt idx="5643">
                  <c:v>178.68</c:v>
                </c:pt>
                <c:pt idx="5644">
                  <c:v>178.69</c:v>
                </c:pt>
                <c:pt idx="5645">
                  <c:v>178.7</c:v>
                </c:pt>
                <c:pt idx="5646">
                  <c:v>178.71</c:v>
                </c:pt>
                <c:pt idx="5647">
                  <c:v>178.72</c:v>
                </c:pt>
                <c:pt idx="5648">
                  <c:v>178.73000000000002</c:v>
                </c:pt>
                <c:pt idx="5649">
                  <c:v>178.74</c:v>
                </c:pt>
                <c:pt idx="5650">
                  <c:v>178.75</c:v>
                </c:pt>
                <c:pt idx="5651">
                  <c:v>178.76</c:v>
                </c:pt>
                <c:pt idx="5652">
                  <c:v>178.77</c:v>
                </c:pt>
                <c:pt idx="5653">
                  <c:v>178.78</c:v>
                </c:pt>
                <c:pt idx="5654">
                  <c:v>178.79</c:v>
                </c:pt>
                <c:pt idx="5655">
                  <c:v>178.8</c:v>
                </c:pt>
                <c:pt idx="5656">
                  <c:v>178.81</c:v>
                </c:pt>
                <c:pt idx="5657">
                  <c:v>178.82</c:v>
                </c:pt>
                <c:pt idx="5658">
                  <c:v>178.82999999999998</c:v>
                </c:pt>
                <c:pt idx="5659">
                  <c:v>178.84</c:v>
                </c:pt>
                <c:pt idx="5660">
                  <c:v>178.85</c:v>
                </c:pt>
                <c:pt idx="5661">
                  <c:v>178.86</c:v>
                </c:pt>
                <c:pt idx="5662">
                  <c:v>178.87</c:v>
                </c:pt>
                <c:pt idx="5663">
                  <c:v>178.88</c:v>
                </c:pt>
                <c:pt idx="5664">
                  <c:v>178.89</c:v>
                </c:pt>
                <c:pt idx="5665">
                  <c:v>178.9</c:v>
                </c:pt>
                <c:pt idx="5666">
                  <c:v>178.91</c:v>
                </c:pt>
                <c:pt idx="5667">
                  <c:v>178.92000000000002</c:v>
                </c:pt>
                <c:pt idx="5668">
                  <c:v>178.93</c:v>
                </c:pt>
                <c:pt idx="5669">
                  <c:v>178.94</c:v>
                </c:pt>
                <c:pt idx="5670">
                  <c:v>178.95</c:v>
                </c:pt>
                <c:pt idx="5671">
                  <c:v>178.96</c:v>
                </c:pt>
                <c:pt idx="5672">
                  <c:v>178.97</c:v>
                </c:pt>
                <c:pt idx="5673">
                  <c:v>178.98000000000002</c:v>
                </c:pt>
                <c:pt idx="5674">
                  <c:v>178.99</c:v>
                </c:pt>
                <c:pt idx="5675">
                  <c:v>179</c:v>
                </c:pt>
                <c:pt idx="5676">
                  <c:v>179.01</c:v>
                </c:pt>
                <c:pt idx="5677">
                  <c:v>179.02</c:v>
                </c:pt>
                <c:pt idx="5678">
                  <c:v>179.03</c:v>
                </c:pt>
                <c:pt idx="5679">
                  <c:v>179.04</c:v>
                </c:pt>
                <c:pt idx="5680">
                  <c:v>179.05</c:v>
                </c:pt>
                <c:pt idx="5681">
                  <c:v>179.06</c:v>
                </c:pt>
                <c:pt idx="5682">
                  <c:v>179.07</c:v>
                </c:pt>
                <c:pt idx="5683">
                  <c:v>179.07999999999998</c:v>
                </c:pt>
                <c:pt idx="5684">
                  <c:v>179.09</c:v>
                </c:pt>
                <c:pt idx="5685">
                  <c:v>179.1</c:v>
                </c:pt>
                <c:pt idx="5686">
                  <c:v>179.11</c:v>
                </c:pt>
                <c:pt idx="5687">
                  <c:v>179.12</c:v>
                </c:pt>
                <c:pt idx="5688">
                  <c:v>179.13</c:v>
                </c:pt>
                <c:pt idx="5689">
                  <c:v>179.14</c:v>
                </c:pt>
                <c:pt idx="5690">
                  <c:v>179.15</c:v>
                </c:pt>
                <c:pt idx="5691">
                  <c:v>179.16</c:v>
                </c:pt>
                <c:pt idx="5692">
                  <c:v>179.17000000000002</c:v>
                </c:pt>
                <c:pt idx="5693">
                  <c:v>179.18</c:v>
                </c:pt>
                <c:pt idx="5694">
                  <c:v>179.19</c:v>
                </c:pt>
                <c:pt idx="5695">
                  <c:v>179.2</c:v>
                </c:pt>
                <c:pt idx="5696">
                  <c:v>179.21</c:v>
                </c:pt>
                <c:pt idx="5697">
                  <c:v>179.22</c:v>
                </c:pt>
                <c:pt idx="5698">
                  <c:v>179.23000000000002</c:v>
                </c:pt>
                <c:pt idx="5699">
                  <c:v>179.24</c:v>
                </c:pt>
                <c:pt idx="5700">
                  <c:v>179.25</c:v>
                </c:pt>
                <c:pt idx="5701">
                  <c:v>179.26</c:v>
                </c:pt>
                <c:pt idx="5702">
                  <c:v>179.27</c:v>
                </c:pt>
                <c:pt idx="5703">
                  <c:v>179.28</c:v>
                </c:pt>
                <c:pt idx="5704">
                  <c:v>179.29</c:v>
                </c:pt>
                <c:pt idx="5705">
                  <c:v>179.3</c:v>
                </c:pt>
                <c:pt idx="5706">
                  <c:v>179.31</c:v>
                </c:pt>
                <c:pt idx="5707">
                  <c:v>179.32</c:v>
                </c:pt>
                <c:pt idx="5708">
                  <c:v>179.32999999999998</c:v>
                </c:pt>
                <c:pt idx="5709">
                  <c:v>179.34</c:v>
                </c:pt>
                <c:pt idx="5710">
                  <c:v>179.35</c:v>
                </c:pt>
                <c:pt idx="5711">
                  <c:v>179.36</c:v>
                </c:pt>
                <c:pt idx="5712">
                  <c:v>179.37</c:v>
                </c:pt>
                <c:pt idx="5713">
                  <c:v>179.38</c:v>
                </c:pt>
                <c:pt idx="5714">
                  <c:v>179.39</c:v>
                </c:pt>
                <c:pt idx="5715">
                  <c:v>179.4</c:v>
                </c:pt>
                <c:pt idx="5716">
                  <c:v>179.41</c:v>
                </c:pt>
                <c:pt idx="5717">
                  <c:v>179.42000000000002</c:v>
                </c:pt>
                <c:pt idx="5718">
                  <c:v>179.43</c:v>
                </c:pt>
                <c:pt idx="5719">
                  <c:v>179.44</c:v>
                </c:pt>
                <c:pt idx="5720">
                  <c:v>179.45</c:v>
                </c:pt>
                <c:pt idx="5721">
                  <c:v>179.46</c:v>
                </c:pt>
                <c:pt idx="5722">
                  <c:v>179.47</c:v>
                </c:pt>
                <c:pt idx="5723">
                  <c:v>179.48000000000002</c:v>
                </c:pt>
                <c:pt idx="5724">
                  <c:v>179.49</c:v>
                </c:pt>
                <c:pt idx="5725">
                  <c:v>179.5</c:v>
                </c:pt>
                <c:pt idx="5726">
                  <c:v>179.51</c:v>
                </c:pt>
                <c:pt idx="5727">
                  <c:v>179.52</c:v>
                </c:pt>
                <c:pt idx="5728">
                  <c:v>179.53</c:v>
                </c:pt>
                <c:pt idx="5729">
                  <c:v>179.54</c:v>
                </c:pt>
                <c:pt idx="5730">
                  <c:v>179.55</c:v>
                </c:pt>
                <c:pt idx="5731">
                  <c:v>179.56</c:v>
                </c:pt>
                <c:pt idx="5732">
                  <c:v>179.57</c:v>
                </c:pt>
                <c:pt idx="5733">
                  <c:v>179.57999999999998</c:v>
                </c:pt>
                <c:pt idx="5734">
                  <c:v>179.59</c:v>
                </c:pt>
                <c:pt idx="5735">
                  <c:v>179.6</c:v>
                </c:pt>
                <c:pt idx="5736">
                  <c:v>179.61</c:v>
                </c:pt>
                <c:pt idx="5737">
                  <c:v>179.62</c:v>
                </c:pt>
                <c:pt idx="5738">
                  <c:v>179.63</c:v>
                </c:pt>
                <c:pt idx="5739">
                  <c:v>179.64</c:v>
                </c:pt>
                <c:pt idx="5740">
                  <c:v>179.65</c:v>
                </c:pt>
                <c:pt idx="5741">
                  <c:v>179.66</c:v>
                </c:pt>
                <c:pt idx="5742">
                  <c:v>179.67000000000002</c:v>
                </c:pt>
                <c:pt idx="5743">
                  <c:v>179.68</c:v>
                </c:pt>
                <c:pt idx="5744">
                  <c:v>179.69</c:v>
                </c:pt>
                <c:pt idx="5745">
                  <c:v>179.7</c:v>
                </c:pt>
                <c:pt idx="5746">
                  <c:v>179.71</c:v>
                </c:pt>
                <c:pt idx="5747">
                  <c:v>179.72</c:v>
                </c:pt>
                <c:pt idx="5748">
                  <c:v>179.73000000000002</c:v>
                </c:pt>
                <c:pt idx="5749">
                  <c:v>179.74</c:v>
                </c:pt>
                <c:pt idx="5750">
                  <c:v>179.75</c:v>
                </c:pt>
                <c:pt idx="5751">
                  <c:v>179.76</c:v>
                </c:pt>
                <c:pt idx="5752">
                  <c:v>179.77</c:v>
                </c:pt>
                <c:pt idx="5753">
                  <c:v>179.78</c:v>
                </c:pt>
                <c:pt idx="5754">
                  <c:v>179.79</c:v>
                </c:pt>
                <c:pt idx="5755">
                  <c:v>179.8</c:v>
                </c:pt>
                <c:pt idx="5756">
                  <c:v>179.81</c:v>
                </c:pt>
                <c:pt idx="5757">
                  <c:v>179.82</c:v>
                </c:pt>
                <c:pt idx="5758">
                  <c:v>179.82999999999998</c:v>
                </c:pt>
                <c:pt idx="5759">
                  <c:v>179.84</c:v>
                </c:pt>
                <c:pt idx="5760">
                  <c:v>179.85</c:v>
                </c:pt>
                <c:pt idx="5761">
                  <c:v>179.86</c:v>
                </c:pt>
                <c:pt idx="5762">
                  <c:v>179.87</c:v>
                </c:pt>
                <c:pt idx="5763">
                  <c:v>179.88</c:v>
                </c:pt>
                <c:pt idx="5764">
                  <c:v>179.89</c:v>
                </c:pt>
                <c:pt idx="5765">
                  <c:v>179.9</c:v>
                </c:pt>
                <c:pt idx="5766">
                  <c:v>179.91</c:v>
                </c:pt>
                <c:pt idx="5767">
                  <c:v>179.92000000000002</c:v>
                </c:pt>
                <c:pt idx="5768">
                  <c:v>179.93</c:v>
                </c:pt>
                <c:pt idx="5769">
                  <c:v>179.94</c:v>
                </c:pt>
                <c:pt idx="5770">
                  <c:v>179.95</c:v>
                </c:pt>
                <c:pt idx="5771">
                  <c:v>179.96</c:v>
                </c:pt>
                <c:pt idx="5772">
                  <c:v>179.97</c:v>
                </c:pt>
                <c:pt idx="5773">
                  <c:v>179.98000000000002</c:v>
                </c:pt>
                <c:pt idx="5774">
                  <c:v>179.99</c:v>
                </c:pt>
                <c:pt idx="5775">
                  <c:v>180</c:v>
                </c:pt>
                <c:pt idx="5776">
                  <c:v>180.01</c:v>
                </c:pt>
                <c:pt idx="5777">
                  <c:v>180.02</c:v>
                </c:pt>
                <c:pt idx="5778">
                  <c:v>180.03</c:v>
                </c:pt>
                <c:pt idx="5779">
                  <c:v>180.04</c:v>
                </c:pt>
                <c:pt idx="5780">
                  <c:v>180.05</c:v>
                </c:pt>
                <c:pt idx="5781">
                  <c:v>180.06</c:v>
                </c:pt>
                <c:pt idx="5782">
                  <c:v>180.07</c:v>
                </c:pt>
                <c:pt idx="5783">
                  <c:v>180.07999999999998</c:v>
                </c:pt>
                <c:pt idx="5784">
                  <c:v>180.09</c:v>
                </c:pt>
                <c:pt idx="5785">
                  <c:v>180.1</c:v>
                </c:pt>
                <c:pt idx="5786">
                  <c:v>180.11</c:v>
                </c:pt>
                <c:pt idx="5787">
                  <c:v>180.12</c:v>
                </c:pt>
                <c:pt idx="5788">
                  <c:v>180.13</c:v>
                </c:pt>
                <c:pt idx="5789">
                  <c:v>180.14</c:v>
                </c:pt>
                <c:pt idx="5790">
                  <c:v>180.15</c:v>
                </c:pt>
                <c:pt idx="5791">
                  <c:v>180.16</c:v>
                </c:pt>
                <c:pt idx="5792">
                  <c:v>180.17000000000002</c:v>
                </c:pt>
                <c:pt idx="5793">
                  <c:v>180.18</c:v>
                </c:pt>
                <c:pt idx="5794">
                  <c:v>180.19</c:v>
                </c:pt>
                <c:pt idx="5795">
                  <c:v>180.2</c:v>
                </c:pt>
                <c:pt idx="5796">
                  <c:v>180.21</c:v>
                </c:pt>
                <c:pt idx="5797">
                  <c:v>180.22</c:v>
                </c:pt>
                <c:pt idx="5798">
                  <c:v>180.23000000000002</c:v>
                </c:pt>
                <c:pt idx="5799">
                  <c:v>180.24</c:v>
                </c:pt>
                <c:pt idx="5800">
                  <c:v>180.25</c:v>
                </c:pt>
                <c:pt idx="5801">
                  <c:v>180.26</c:v>
                </c:pt>
                <c:pt idx="5802">
                  <c:v>180.27</c:v>
                </c:pt>
                <c:pt idx="5803">
                  <c:v>180.28</c:v>
                </c:pt>
                <c:pt idx="5804">
                  <c:v>180.29</c:v>
                </c:pt>
                <c:pt idx="5805">
                  <c:v>180.3</c:v>
                </c:pt>
                <c:pt idx="5806">
                  <c:v>180.31</c:v>
                </c:pt>
                <c:pt idx="5807">
                  <c:v>180.32</c:v>
                </c:pt>
                <c:pt idx="5808">
                  <c:v>180.32999999999998</c:v>
                </c:pt>
                <c:pt idx="5809">
                  <c:v>180.34</c:v>
                </c:pt>
                <c:pt idx="5810">
                  <c:v>180.35</c:v>
                </c:pt>
                <c:pt idx="5811">
                  <c:v>180.36</c:v>
                </c:pt>
                <c:pt idx="5812">
                  <c:v>180.37</c:v>
                </c:pt>
                <c:pt idx="5813">
                  <c:v>180.38</c:v>
                </c:pt>
                <c:pt idx="5814">
                  <c:v>180.39</c:v>
                </c:pt>
                <c:pt idx="5815">
                  <c:v>180.4</c:v>
                </c:pt>
                <c:pt idx="5816">
                  <c:v>180.41</c:v>
                </c:pt>
                <c:pt idx="5817">
                  <c:v>180.42000000000002</c:v>
                </c:pt>
                <c:pt idx="5818">
                  <c:v>180.43</c:v>
                </c:pt>
                <c:pt idx="5819">
                  <c:v>180.44</c:v>
                </c:pt>
                <c:pt idx="5820">
                  <c:v>180.45</c:v>
                </c:pt>
                <c:pt idx="5821">
                  <c:v>180.46</c:v>
                </c:pt>
                <c:pt idx="5822">
                  <c:v>180.47</c:v>
                </c:pt>
                <c:pt idx="5823">
                  <c:v>180.48000000000002</c:v>
                </c:pt>
                <c:pt idx="5824">
                  <c:v>180.49</c:v>
                </c:pt>
                <c:pt idx="5825">
                  <c:v>180.5</c:v>
                </c:pt>
                <c:pt idx="5826">
                  <c:v>180.51</c:v>
                </c:pt>
                <c:pt idx="5827">
                  <c:v>180.52</c:v>
                </c:pt>
                <c:pt idx="5828">
                  <c:v>180.53</c:v>
                </c:pt>
                <c:pt idx="5829">
                  <c:v>180.54</c:v>
                </c:pt>
                <c:pt idx="5830">
                  <c:v>180.55</c:v>
                </c:pt>
                <c:pt idx="5831">
                  <c:v>180.56</c:v>
                </c:pt>
                <c:pt idx="5832">
                  <c:v>180.57</c:v>
                </c:pt>
                <c:pt idx="5833">
                  <c:v>180.57999999999998</c:v>
                </c:pt>
                <c:pt idx="5834">
                  <c:v>180.59</c:v>
                </c:pt>
                <c:pt idx="5835">
                  <c:v>180.6</c:v>
                </c:pt>
                <c:pt idx="5836">
                  <c:v>180.61</c:v>
                </c:pt>
                <c:pt idx="5837">
                  <c:v>180.62</c:v>
                </c:pt>
                <c:pt idx="5838">
                  <c:v>180.63</c:v>
                </c:pt>
                <c:pt idx="5839">
                  <c:v>180.64</c:v>
                </c:pt>
                <c:pt idx="5840">
                  <c:v>180.65</c:v>
                </c:pt>
                <c:pt idx="5841">
                  <c:v>180.66</c:v>
                </c:pt>
                <c:pt idx="5842">
                  <c:v>180.67000000000002</c:v>
                </c:pt>
                <c:pt idx="5843">
                  <c:v>180.68</c:v>
                </c:pt>
                <c:pt idx="5844">
                  <c:v>180.69</c:v>
                </c:pt>
                <c:pt idx="5845">
                  <c:v>180.7</c:v>
                </c:pt>
                <c:pt idx="5846">
                  <c:v>180.71</c:v>
                </c:pt>
                <c:pt idx="5847">
                  <c:v>180.72</c:v>
                </c:pt>
                <c:pt idx="5848">
                  <c:v>180.73000000000002</c:v>
                </c:pt>
                <c:pt idx="5849">
                  <c:v>180.74</c:v>
                </c:pt>
                <c:pt idx="5850">
                  <c:v>180.75</c:v>
                </c:pt>
                <c:pt idx="5851">
                  <c:v>180.76</c:v>
                </c:pt>
                <c:pt idx="5852">
                  <c:v>180.77</c:v>
                </c:pt>
                <c:pt idx="5853">
                  <c:v>180.78</c:v>
                </c:pt>
                <c:pt idx="5854">
                  <c:v>180.79</c:v>
                </c:pt>
                <c:pt idx="5855">
                  <c:v>180.8</c:v>
                </c:pt>
                <c:pt idx="5856">
                  <c:v>180.81</c:v>
                </c:pt>
                <c:pt idx="5857">
                  <c:v>180.82</c:v>
                </c:pt>
                <c:pt idx="5858">
                  <c:v>180.82999999999998</c:v>
                </c:pt>
                <c:pt idx="5859">
                  <c:v>180.84</c:v>
                </c:pt>
                <c:pt idx="5860">
                  <c:v>180.85</c:v>
                </c:pt>
                <c:pt idx="5861">
                  <c:v>180.86</c:v>
                </c:pt>
                <c:pt idx="5862">
                  <c:v>180.87</c:v>
                </c:pt>
                <c:pt idx="5863">
                  <c:v>180.88</c:v>
                </c:pt>
                <c:pt idx="5864">
                  <c:v>180.89</c:v>
                </c:pt>
                <c:pt idx="5865">
                  <c:v>180.9</c:v>
                </c:pt>
                <c:pt idx="5866">
                  <c:v>180.91</c:v>
                </c:pt>
                <c:pt idx="5867">
                  <c:v>180.92000000000002</c:v>
                </c:pt>
                <c:pt idx="5868">
                  <c:v>180.93</c:v>
                </c:pt>
                <c:pt idx="5869">
                  <c:v>180.94</c:v>
                </c:pt>
                <c:pt idx="5870">
                  <c:v>180.95</c:v>
                </c:pt>
                <c:pt idx="5871">
                  <c:v>180.96</c:v>
                </c:pt>
                <c:pt idx="5872">
                  <c:v>180.97</c:v>
                </c:pt>
                <c:pt idx="5873">
                  <c:v>180.98000000000002</c:v>
                </c:pt>
                <c:pt idx="5874">
                  <c:v>180.99</c:v>
                </c:pt>
                <c:pt idx="5875">
                  <c:v>181</c:v>
                </c:pt>
                <c:pt idx="5876">
                  <c:v>181.01</c:v>
                </c:pt>
                <c:pt idx="5877">
                  <c:v>181.02</c:v>
                </c:pt>
                <c:pt idx="5878">
                  <c:v>181.03</c:v>
                </c:pt>
                <c:pt idx="5879">
                  <c:v>181.04</c:v>
                </c:pt>
                <c:pt idx="5880">
                  <c:v>181.05</c:v>
                </c:pt>
                <c:pt idx="5881">
                  <c:v>181.06</c:v>
                </c:pt>
                <c:pt idx="5882">
                  <c:v>181.07</c:v>
                </c:pt>
                <c:pt idx="5883">
                  <c:v>181.07999999999998</c:v>
                </c:pt>
                <c:pt idx="5884">
                  <c:v>181.09</c:v>
                </c:pt>
                <c:pt idx="5885">
                  <c:v>181.1</c:v>
                </c:pt>
                <c:pt idx="5886">
                  <c:v>181.11</c:v>
                </c:pt>
                <c:pt idx="5887">
                  <c:v>181.12</c:v>
                </c:pt>
                <c:pt idx="5888">
                  <c:v>181.13</c:v>
                </c:pt>
                <c:pt idx="5889">
                  <c:v>181.14</c:v>
                </c:pt>
                <c:pt idx="5890">
                  <c:v>181.15</c:v>
                </c:pt>
                <c:pt idx="5891">
                  <c:v>181.16</c:v>
                </c:pt>
                <c:pt idx="5892">
                  <c:v>181.17000000000002</c:v>
                </c:pt>
                <c:pt idx="5893">
                  <c:v>181.18</c:v>
                </c:pt>
                <c:pt idx="5894">
                  <c:v>181.19</c:v>
                </c:pt>
                <c:pt idx="5895">
                  <c:v>181.2</c:v>
                </c:pt>
                <c:pt idx="5896">
                  <c:v>181.21</c:v>
                </c:pt>
                <c:pt idx="5897">
                  <c:v>181.22</c:v>
                </c:pt>
                <c:pt idx="5898">
                  <c:v>181.23000000000002</c:v>
                </c:pt>
                <c:pt idx="5899">
                  <c:v>181.24</c:v>
                </c:pt>
                <c:pt idx="5900">
                  <c:v>181.25</c:v>
                </c:pt>
                <c:pt idx="5901">
                  <c:v>181.26</c:v>
                </c:pt>
                <c:pt idx="5902">
                  <c:v>181.27</c:v>
                </c:pt>
                <c:pt idx="5903">
                  <c:v>181.28</c:v>
                </c:pt>
                <c:pt idx="5904">
                  <c:v>181.29</c:v>
                </c:pt>
                <c:pt idx="5905">
                  <c:v>181.3</c:v>
                </c:pt>
                <c:pt idx="5906">
                  <c:v>181.31</c:v>
                </c:pt>
                <c:pt idx="5907">
                  <c:v>181.32</c:v>
                </c:pt>
                <c:pt idx="5908">
                  <c:v>181.32999999999998</c:v>
                </c:pt>
                <c:pt idx="5909">
                  <c:v>181.34</c:v>
                </c:pt>
                <c:pt idx="5910">
                  <c:v>181.35</c:v>
                </c:pt>
                <c:pt idx="5911">
                  <c:v>181.36</c:v>
                </c:pt>
                <c:pt idx="5912">
                  <c:v>181.37</c:v>
                </c:pt>
                <c:pt idx="5913">
                  <c:v>181.38</c:v>
                </c:pt>
                <c:pt idx="5914">
                  <c:v>181.39</c:v>
                </c:pt>
                <c:pt idx="5915">
                  <c:v>181.4</c:v>
                </c:pt>
                <c:pt idx="5916">
                  <c:v>181.41</c:v>
                </c:pt>
                <c:pt idx="5917">
                  <c:v>181.42000000000002</c:v>
                </c:pt>
                <c:pt idx="5918">
                  <c:v>181.43</c:v>
                </c:pt>
                <c:pt idx="5919">
                  <c:v>181.44</c:v>
                </c:pt>
                <c:pt idx="5920">
                  <c:v>181.45</c:v>
                </c:pt>
                <c:pt idx="5921">
                  <c:v>181.46</c:v>
                </c:pt>
                <c:pt idx="5922">
                  <c:v>181.47</c:v>
                </c:pt>
                <c:pt idx="5923">
                  <c:v>181.48000000000002</c:v>
                </c:pt>
                <c:pt idx="5924">
                  <c:v>181.49</c:v>
                </c:pt>
                <c:pt idx="5925">
                  <c:v>181.5</c:v>
                </c:pt>
                <c:pt idx="5926">
                  <c:v>181.51</c:v>
                </c:pt>
                <c:pt idx="5927">
                  <c:v>181.52</c:v>
                </c:pt>
                <c:pt idx="5928">
                  <c:v>181.53</c:v>
                </c:pt>
                <c:pt idx="5929">
                  <c:v>181.54</c:v>
                </c:pt>
                <c:pt idx="5930">
                  <c:v>181.55</c:v>
                </c:pt>
                <c:pt idx="5931">
                  <c:v>181.56</c:v>
                </c:pt>
                <c:pt idx="5932">
                  <c:v>181.57</c:v>
                </c:pt>
                <c:pt idx="5933">
                  <c:v>181.57999999999998</c:v>
                </c:pt>
                <c:pt idx="5934">
                  <c:v>181.59</c:v>
                </c:pt>
                <c:pt idx="5935">
                  <c:v>181.6</c:v>
                </c:pt>
                <c:pt idx="5936">
                  <c:v>181.61</c:v>
                </c:pt>
                <c:pt idx="5937">
                  <c:v>181.62</c:v>
                </c:pt>
                <c:pt idx="5938">
                  <c:v>181.63</c:v>
                </c:pt>
                <c:pt idx="5939">
                  <c:v>181.64</c:v>
                </c:pt>
                <c:pt idx="5940">
                  <c:v>181.65</c:v>
                </c:pt>
                <c:pt idx="5941">
                  <c:v>181.66</c:v>
                </c:pt>
                <c:pt idx="5942">
                  <c:v>181.67000000000002</c:v>
                </c:pt>
                <c:pt idx="5943">
                  <c:v>181.68</c:v>
                </c:pt>
                <c:pt idx="5944">
                  <c:v>181.69</c:v>
                </c:pt>
                <c:pt idx="5945">
                  <c:v>181.7</c:v>
                </c:pt>
                <c:pt idx="5946">
                  <c:v>181.71</c:v>
                </c:pt>
                <c:pt idx="5947">
                  <c:v>181.72</c:v>
                </c:pt>
                <c:pt idx="5948">
                  <c:v>181.73000000000002</c:v>
                </c:pt>
                <c:pt idx="5949">
                  <c:v>181.74</c:v>
                </c:pt>
                <c:pt idx="5950">
                  <c:v>181.75</c:v>
                </c:pt>
                <c:pt idx="5951">
                  <c:v>181.76</c:v>
                </c:pt>
                <c:pt idx="5952">
                  <c:v>181.77</c:v>
                </c:pt>
                <c:pt idx="5953">
                  <c:v>181.78</c:v>
                </c:pt>
                <c:pt idx="5954">
                  <c:v>181.79</c:v>
                </c:pt>
                <c:pt idx="5955">
                  <c:v>181.8</c:v>
                </c:pt>
                <c:pt idx="5956">
                  <c:v>181.81</c:v>
                </c:pt>
                <c:pt idx="5957">
                  <c:v>181.82</c:v>
                </c:pt>
                <c:pt idx="5958">
                  <c:v>181.82999999999998</c:v>
                </c:pt>
                <c:pt idx="5959">
                  <c:v>181.84</c:v>
                </c:pt>
                <c:pt idx="5960">
                  <c:v>181.85</c:v>
                </c:pt>
                <c:pt idx="5961">
                  <c:v>181.86</c:v>
                </c:pt>
                <c:pt idx="5962">
                  <c:v>181.87</c:v>
                </c:pt>
                <c:pt idx="5963">
                  <c:v>181.88</c:v>
                </c:pt>
                <c:pt idx="5964">
                  <c:v>181.89</c:v>
                </c:pt>
                <c:pt idx="5965">
                  <c:v>181.9</c:v>
                </c:pt>
                <c:pt idx="5966">
                  <c:v>181.91</c:v>
                </c:pt>
                <c:pt idx="5967">
                  <c:v>181.92000000000002</c:v>
                </c:pt>
                <c:pt idx="5968">
                  <c:v>181.93</c:v>
                </c:pt>
                <c:pt idx="5969">
                  <c:v>181.94</c:v>
                </c:pt>
                <c:pt idx="5970">
                  <c:v>181.95</c:v>
                </c:pt>
                <c:pt idx="5971">
                  <c:v>181.96</c:v>
                </c:pt>
                <c:pt idx="5972">
                  <c:v>181.97</c:v>
                </c:pt>
                <c:pt idx="5973">
                  <c:v>181.98000000000002</c:v>
                </c:pt>
                <c:pt idx="5974">
                  <c:v>181.99</c:v>
                </c:pt>
                <c:pt idx="5975">
                  <c:v>182</c:v>
                </c:pt>
                <c:pt idx="5976">
                  <c:v>182.01</c:v>
                </c:pt>
                <c:pt idx="5977">
                  <c:v>182.02</c:v>
                </c:pt>
                <c:pt idx="5978">
                  <c:v>182.03</c:v>
                </c:pt>
                <c:pt idx="5979">
                  <c:v>182.04</c:v>
                </c:pt>
                <c:pt idx="5980">
                  <c:v>182.05</c:v>
                </c:pt>
                <c:pt idx="5981">
                  <c:v>182.06</c:v>
                </c:pt>
                <c:pt idx="5982">
                  <c:v>182.07</c:v>
                </c:pt>
                <c:pt idx="5983">
                  <c:v>182.07999999999998</c:v>
                </c:pt>
                <c:pt idx="5984">
                  <c:v>182.09</c:v>
                </c:pt>
                <c:pt idx="5985">
                  <c:v>182.1</c:v>
                </c:pt>
                <c:pt idx="5986">
                  <c:v>182.11</c:v>
                </c:pt>
                <c:pt idx="5987">
                  <c:v>182.12</c:v>
                </c:pt>
                <c:pt idx="5988">
                  <c:v>182.13</c:v>
                </c:pt>
                <c:pt idx="5989">
                  <c:v>182.14</c:v>
                </c:pt>
                <c:pt idx="5990">
                  <c:v>182.15</c:v>
                </c:pt>
                <c:pt idx="5991">
                  <c:v>182.16</c:v>
                </c:pt>
                <c:pt idx="5992">
                  <c:v>182.17000000000002</c:v>
                </c:pt>
                <c:pt idx="5993">
                  <c:v>182.18</c:v>
                </c:pt>
                <c:pt idx="5994">
                  <c:v>182.19</c:v>
                </c:pt>
                <c:pt idx="5995">
                  <c:v>182.2</c:v>
                </c:pt>
                <c:pt idx="5996">
                  <c:v>182.21</c:v>
                </c:pt>
                <c:pt idx="5997">
                  <c:v>182.22</c:v>
                </c:pt>
                <c:pt idx="5998">
                  <c:v>182.23000000000002</c:v>
                </c:pt>
                <c:pt idx="5999">
                  <c:v>182.24</c:v>
                </c:pt>
                <c:pt idx="6000">
                  <c:v>182.25</c:v>
                </c:pt>
                <c:pt idx="6001">
                  <c:v>182.26</c:v>
                </c:pt>
                <c:pt idx="6002">
                  <c:v>182.27</c:v>
                </c:pt>
                <c:pt idx="6003">
                  <c:v>182.28</c:v>
                </c:pt>
                <c:pt idx="6004">
                  <c:v>182.29</c:v>
                </c:pt>
                <c:pt idx="6005">
                  <c:v>182.3</c:v>
                </c:pt>
                <c:pt idx="6006">
                  <c:v>182.31</c:v>
                </c:pt>
                <c:pt idx="6007">
                  <c:v>182.32</c:v>
                </c:pt>
                <c:pt idx="6008">
                  <c:v>182.32999999999998</c:v>
                </c:pt>
                <c:pt idx="6009">
                  <c:v>182.34</c:v>
                </c:pt>
                <c:pt idx="6010">
                  <c:v>182.35</c:v>
                </c:pt>
                <c:pt idx="6011">
                  <c:v>182.36</c:v>
                </c:pt>
                <c:pt idx="6012">
                  <c:v>182.37</c:v>
                </c:pt>
                <c:pt idx="6013">
                  <c:v>182.38</c:v>
                </c:pt>
                <c:pt idx="6014">
                  <c:v>182.39</c:v>
                </c:pt>
                <c:pt idx="6015">
                  <c:v>182.4</c:v>
                </c:pt>
                <c:pt idx="6016">
                  <c:v>182.41</c:v>
                </c:pt>
                <c:pt idx="6017">
                  <c:v>182.42000000000002</c:v>
                </c:pt>
                <c:pt idx="6018">
                  <c:v>182.43</c:v>
                </c:pt>
                <c:pt idx="6019">
                  <c:v>182.44</c:v>
                </c:pt>
                <c:pt idx="6020">
                  <c:v>182.45</c:v>
                </c:pt>
                <c:pt idx="6021">
                  <c:v>182.46</c:v>
                </c:pt>
                <c:pt idx="6022">
                  <c:v>182.47</c:v>
                </c:pt>
                <c:pt idx="6023">
                  <c:v>182.48000000000002</c:v>
                </c:pt>
                <c:pt idx="6024">
                  <c:v>182.49</c:v>
                </c:pt>
                <c:pt idx="6025">
                  <c:v>182.5</c:v>
                </c:pt>
                <c:pt idx="6026">
                  <c:v>182.51</c:v>
                </c:pt>
                <c:pt idx="6027">
                  <c:v>182.52</c:v>
                </c:pt>
                <c:pt idx="6028">
                  <c:v>182.53</c:v>
                </c:pt>
                <c:pt idx="6029">
                  <c:v>182.54</c:v>
                </c:pt>
                <c:pt idx="6030">
                  <c:v>182.55</c:v>
                </c:pt>
                <c:pt idx="6031">
                  <c:v>182.56</c:v>
                </c:pt>
                <c:pt idx="6032">
                  <c:v>182.57</c:v>
                </c:pt>
                <c:pt idx="6033">
                  <c:v>182.57999999999998</c:v>
                </c:pt>
                <c:pt idx="6034">
                  <c:v>182.59</c:v>
                </c:pt>
                <c:pt idx="6035">
                  <c:v>182.6</c:v>
                </c:pt>
                <c:pt idx="6036">
                  <c:v>182.61</c:v>
                </c:pt>
                <c:pt idx="6037">
                  <c:v>182.62</c:v>
                </c:pt>
                <c:pt idx="6038">
                  <c:v>182.63</c:v>
                </c:pt>
                <c:pt idx="6039">
                  <c:v>182.64</c:v>
                </c:pt>
                <c:pt idx="6040">
                  <c:v>182.65</c:v>
                </c:pt>
                <c:pt idx="6041">
                  <c:v>182.66</c:v>
                </c:pt>
                <c:pt idx="6042">
                  <c:v>182.67000000000002</c:v>
                </c:pt>
                <c:pt idx="6043">
                  <c:v>182.68</c:v>
                </c:pt>
                <c:pt idx="6044">
                  <c:v>182.69</c:v>
                </c:pt>
                <c:pt idx="6045">
                  <c:v>182.7</c:v>
                </c:pt>
                <c:pt idx="6046">
                  <c:v>182.71</c:v>
                </c:pt>
                <c:pt idx="6047">
                  <c:v>182.72</c:v>
                </c:pt>
                <c:pt idx="6048">
                  <c:v>182.73000000000002</c:v>
                </c:pt>
                <c:pt idx="6049">
                  <c:v>182.74</c:v>
                </c:pt>
                <c:pt idx="6050">
                  <c:v>182.75</c:v>
                </c:pt>
                <c:pt idx="6051">
                  <c:v>182.76</c:v>
                </c:pt>
                <c:pt idx="6052">
                  <c:v>182.77</c:v>
                </c:pt>
                <c:pt idx="6053">
                  <c:v>182.78</c:v>
                </c:pt>
                <c:pt idx="6054">
                  <c:v>182.79</c:v>
                </c:pt>
                <c:pt idx="6055">
                  <c:v>182.8</c:v>
                </c:pt>
                <c:pt idx="6056">
                  <c:v>182.81</c:v>
                </c:pt>
                <c:pt idx="6057">
                  <c:v>182.82</c:v>
                </c:pt>
                <c:pt idx="6058">
                  <c:v>182.82999999999998</c:v>
                </c:pt>
                <c:pt idx="6059">
                  <c:v>182.84</c:v>
                </c:pt>
                <c:pt idx="6060">
                  <c:v>182.85</c:v>
                </c:pt>
                <c:pt idx="6061">
                  <c:v>182.86</c:v>
                </c:pt>
                <c:pt idx="6062">
                  <c:v>182.87</c:v>
                </c:pt>
                <c:pt idx="6063">
                  <c:v>182.88</c:v>
                </c:pt>
                <c:pt idx="6064">
                  <c:v>182.89</c:v>
                </c:pt>
                <c:pt idx="6065">
                  <c:v>182.9</c:v>
                </c:pt>
                <c:pt idx="6066">
                  <c:v>182.91</c:v>
                </c:pt>
                <c:pt idx="6067">
                  <c:v>182.92000000000002</c:v>
                </c:pt>
                <c:pt idx="6068">
                  <c:v>182.93</c:v>
                </c:pt>
                <c:pt idx="6069">
                  <c:v>182.94</c:v>
                </c:pt>
              </c:numCache>
            </c:numRef>
          </c:cat>
          <c:val>
            <c:numRef>
              <c:f>Uniform!$H$6:$H$6075</c:f>
              <c:numCache>
                <c:formatCode>General</c:formatCode>
                <c:ptCount val="6070"/>
                <c:pt idx="0">
                  <c:v>1.65E-4</c:v>
                </c:pt>
                <c:pt idx="1">
                  <c:v>1.65E-4</c:v>
                </c:pt>
                <c:pt idx="2">
                  <c:v>1.65E-4</c:v>
                </c:pt>
                <c:pt idx="3">
                  <c:v>1.65E-4</c:v>
                </c:pt>
                <c:pt idx="4">
                  <c:v>1.65E-4</c:v>
                </c:pt>
                <c:pt idx="5">
                  <c:v>1.65E-4</c:v>
                </c:pt>
                <c:pt idx="6">
                  <c:v>1.65E-4</c:v>
                </c:pt>
                <c:pt idx="7">
                  <c:v>1.65E-4</c:v>
                </c:pt>
                <c:pt idx="8">
                  <c:v>1.65E-4</c:v>
                </c:pt>
                <c:pt idx="9">
                  <c:v>1.65E-4</c:v>
                </c:pt>
                <c:pt idx="10">
                  <c:v>1.65E-4</c:v>
                </c:pt>
                <c:pt idx="11">
                  <c:v>1.65E-4</c:v>
                </c:pt>
                <c:pt idx="12">
                  <c:v>1.65E-4</c:v>
                </c:pt>
                <c:pt idx="13">
                  <c:v>1.65E-4</c:v>
                </c:pt>
                <c:pt idx="14">
                  <c:v>1.65E-4</c:v>
                </c:pt>
                <c:pt idx="15">
                  <c:v>1.65E-4</c:v>
                </c:pt>
                <c:pt idx="16">
                  <c:v>1.65E-4</c:v>
                </c:pt>
                <c:pt idx="17">
                  <c:v>1.65E-4</c:v>
                </c:pt>
                <c:pt idx="18">
                  <c:v>1.65E-4</c:v>
                </c:pt>
                <c:pt idx="19">
                  <c:v>1.65E-4</c:v>
                </c:pt>
                <c:pt idx="20">
                  <c:v>1.65E-4</c:v>
                </c:pt>
                <c:pt idx="21">
                  <c:v>1.65E-4</c:v>
                </c:pt>
                <c:pt idx="22">
                  <c:v>1.65E-4</c:v>
                </c:pt>
                <c:pt idx="23">
                  <c:v>1.65E-4</c:v>
                </c:pt>
                <c:pt idx="24">
                  <c:v>1.65E-4</c:v>
                </c:pt>
                <c:pt idx="25">
                  <c:v>1.65E-4</c:v>
                </c:pt>
                <c:pt idx="26">
                  <c:v>1.65E-4</c:v>
                </c:pt>
                <c:pt idx="27">
                  <c:v>1.65E-4</c:v>
                </c:pt>
                <c:pt idx="28">
                  <c:v>1.65E-4</c:v>
                </c:pt>
                <c:pt idx="29">
                  <c:v>1.65E-4</c:v>
                </c:pt>
                <c:pt idx="30">
                  <c:v>1.65E-4</c:v>
                </c:pt>
                <c:pt idx="31">
                  <c:v>1.65E-4</c:v>
                </c:pt>
                <c:pt idx="32">
                  <c:v>1.65E-4</c:v>
                </c:pt>
                <c:pt idx="33">
                  <c:v>1.65E-4</c:v>
                </c:pt>
                <c:pt idx="34">
                  <c:v>1.65E-4</c:v>
                </c:pt>
                <c:pt idx="35">
                  <c:v>1.65E-4</c:v>
                </c:pt>
                <c:pt idx="36">
                  <c:v>1.65E-4</c:v>
                </c:pt>
                <c:pt idx="37">
                  <c:v>1.65E-4</c:v>
                </c:pt>
                <c:pt idx="38">
                  <c:v>1.65E-4</c:v>
                </c:pt>
                <c:pt idx="39">
                  <c:v>1.65E-4</c:v>
                </c:pt>
                <c:pt idx="40">
                  <c:v>1.65E-4</c:v>
                </c:pt>
                <c:pt idx="41">
                  <c:v>1.65E-4</c:v>
                </c:pt>
                <c:pt idx="42">
                  <c:v>1.65E-4</c:v>
                </c:pt>
                <c:pt idx="43">
                  <c:v>1.65E-4</c:v>
                </c:pt>
                <c:pt idx="44">
                  <c:v>1.65E-4</c:v>
                </c:pt>
                <c:pt idx="45">
                  <c:v>1.65E-4</c:v>
                </c:pt>
                <c:pt idx="46">
                  <c:v>1.65E-4</c:v>
                </c:pt>
                <c:pt idx="47">
                  <c:v>1.65E-4</c:v>
                </c:pt>
                <c:pt idx="48">
                  <c:v>1.65E-4</c:v>
                </c:pt>
                <c:pt idx="49">
                  <c:v>1.65E-4</c:v>
                </c:pt>
                <c:pt idx="50">
                  <c:v>1.65E-4</c:v>
                </c:pt>
                <c:pt idx="51">
                  <c:v>1.65E-4</c:v>
                </c:pt>
                <c:pt idx="52">
                  <c:v>1.65E-4</c:v>
                </c:pt>
                <c:pt idx="53">
                  <c:v>1.65E-4</c:v>
                </c:pt>
                <c:pt idx="54">
                  <c:v>1.65E-4</c:v>
                </c:pt>
                <c:pt idx="55">
                  <c:v>1.65E-4</c:v>
                </c:pt>
                <c:pt idx="56">
                  <c:v>1.65E-4</c:v>
                </c:pt>
                <c:pt idx="57">
                  <c:v>1.65E-4</c:v>
                </c:pt>
                <c:pt idx="58">
                  <c:v>1.65E-4</c:v>
                </c:pt>
                <c:pt idx="59">
                  <c:v>1.65E-4</c:v>
                </c:pt>
                <c:pt idx="60">
                  <c:v>1.65E-4</c:v>
                </c:pt>
                <c:pt idx="61">
                  <c:v>1.65E-4</c:v>
                </c:pt>
                <c:pt idx="62">
                  <c:v>1.65E-4</c:v>
                </c:pt>
                <c:pt idx="63">
                  <c:v>1.65E-4</c:v>
                </c:pt>
                <c:pt idx="64">
                  <c:v>1.65E-4</c:v>
                </c:pt>
                <c:pt idx="65">
                  <c:v>1.65E-4</c:v>
                </c:pt>
                <c:pt idx="66">
                  <c:v>1.65E-4</c:v>
                </c:pt>
                <c:pt idx="67">
                  <c:v>1.65E-4</c:v>
                </c:pt>
                <c:pt idx="68">
                  <c:v>1.65E-4</c:v>
                </c:pt>
                <c:pt idx="69">
                  <c:v>1.65E-4</c:v>
                </c:pt>
                <c:pt idx="70">
                  <c:v>1.65E-4</c:v>
                </c:pt>
                <c:pt idx="71">
                  <c:v>1.65E-4</c:v>
                </c:pt>
                <c:pt idx="72">
                  <c:v>1.65E-4</c:v>
                </c:pt>
                <c:pt idx="73">
                  <c:v>1.65E-4</c:v>
                </c:pt>
                <c:pt idx="74">
                  <c:v>1.65E-4</c:v>
                </c:pt>
                <c:pt idx="75">
                  <c:v>1.65E-4</c:v>
                </c:pt>
                <c:pt idx="76">
                  <c:v>1.65E-4</c:v>
                </c:pt>
                <c:pt idx="77">
                  <c:v>1.65E-4</c:v>
                </c:pt>
                <c:pt idx="78">
                  <c:v>1.65E-4</c:v>
                </c:pt>
                <c:pt idx="79">
                  <c:v>1.65E-4</c:v>
                </c:pt>
                <c:pt idx="80">
                  <c:v>1.65E-4</c:v>
                </c:pt>
                <c:pt idx="81">
                  <c:v>1.65E-4</c:v>
                </c:pt>
                <c:pt idx="82">
                  <c:v>1.65E-4</c:v>
                </c:pt>
                <c:pt idx="83">
                  <c:v>1.65E-4</c:v>
                </c:pt>
                <c:pt idx="84">
                  <c:v>1.65E-4</c:v>
                </c:pt>
                <c:pt idx="85">
                  <c:v>1.65E-4</c:v>
                </c:pt>
                <c:pt idx="86">
                  <c:v>1.65E-4</c:v>
                </c:pt>
                <c:pt idx="87">
                  <c:v>1.65E-4</c:v>
                </c:pt>
                <c:pt idx="88">
                  <c:v>1.65E-4</c:v>
                </c:pt>
                <c:pt idx="89">
                  <c:v>1.65E-4</c:v>
                </c:pt>
                <c:pt idx="90">
                  <c:v>1.65E-4</c:v>
                </c:pt>
                <c:pt idx="91">
                  <c:v>1.65E-4</c:v>
                </c:pt>
                <c:pt idx="92">
                  <c:v>1.65E-4</c:v>
                </c:pt>
                <c:pt idx="93">
                  <c:v>1.65E-4</c:v>
                </c:pt>
                <c:pt idx="94">
                  <c:v>1.65E-4</c:v>
                </c:pt>
                <c:pt idx="95">
                  <c:v>1.65E-4</c:v>
                </c:pt>
                <c:pt idx="96">
                  <c:v>1.65E-4</c:v>
                </c:pt>
                <c:pt idx="97">
                  <c:v>1.65E-4</c:v>
                </c:pt>
                <c:pt idx="98">
                  <c:v>1.65E-4</c:v>
                </c:pt>
                <c:pt idx="99">
                  <c:v>1.65E-4</c:v>
                </c:pt>
                <c:pt idx="100">
                  <c:v>1.65E-4</c:v>
                </c:pt>
                <c:pt idx="101">
                  <c:v>1.65E-4</c:v>
                </c:pt>
                <c:pt idx="102">
                  <c:v>1.65E-4</c:v>
                </c:pt>
                <c:pt idx="103">
                  <c:v>1.65E-4</c:v>
                </c:pt>
                <c:pt idx="104">
                  <c:v>1.65E-4</c:v>
                </c:pt>
                <c:pt idx="105">
                  <c:v>1.65E-4</c:v>
                </c:pt>
                <c:pt idx="106">
                  <c:v>1.65E-4</c:v>
                </c:pt>
                <c:pt idx="107">
                  <c:v>1.65E-4</c:v>
                </c:pt>
                <c:pt idx="108">
                  <c:v>1.65E-4</c:v>
                </c:pt>
                <c:pt idx="109">
                  <c:v>1.65E-4</c:v>
                </c:pt>
                <c:pt idx="110">
                  <c:v>1.65E-4</c:v>
                </c:pt>
                <c:pt idx="111">
                  <c:v>1.65E-4</c:v>
                </c:pt>
                <c:pt idx="112">
                  <c:v>1.65E-4</c:v>
                </c:pt>
                <c:pt idx="113">
                  <c:v>1.65E-4</c:v>
                </c:pt>
                <c:pt idx="114">
                  <c:v>1.65E-4</c:v>
                </c:pt>
                <c:pt idx="115">
                  <c:v>1.65E-4</c:v>
                </c:pt>
                <c:pt idx="116">
                  <c:v>1.65E-4</c:v>
                </c:pt>
                <c:pt idx="117">
                  <c:v>1.65E-4</c:v>
                </c:pt>
                <c:pt idx="118">
                  <c:v>1.65E-4</c:v>
                </c:pt>
                <c:pt idx="119">
                  <c:v>1.65E-4</c:v>
                </c:pt>
                <c:pt idx="120">
                  <c:v>1.65E-4</c:v>
                </c:pt>
                <c:pt idx="121">
                  <c:v>1.65E-4</c:v>
                </c:pt>
                <c:pt idx="122">
                  <c:v>1.65E-4</c:v>
                </c:pt>
                <c:pt idx="123">
                  <c:v>1.65E-4</c:v>
                </c:pt>
                <c:pt idx="124">
                  <c:v>1.65E-4</c:v>
                </c:pt>
                <c:pt idx="125">
                  <c:v>1.65E-4</c:v>
                </c:pt>
                <c:pt idx="126">
                  <c:v>1.65E-4</c:v>
                </c:pt>
                <c:pt idx="127">
                  <c:v>1.65E-4</c:v>
                </c:pt>
                <c:pt idx="128">
                  <c:v>1.65E-4</c:v>
                </c:pt>
                <c:pt idx="129">
                  <c:v>1.65E-4</c:v>
                </c:pt>
                <c:pt idx="130">
                  <c:v>1.65E-4</c:v>
                </c:pt>
                <c:pt idx="131">
                  <c:v>1.65E-4</c:v>
                </c:pt>
                <c:pt idx="132">
                  <c:v>1.65E-4</c:v>
                </c:pt>
                <c:pt idx="133">
                  <c:v>1.65E-4</c:v>
                </c:pt>
                <c:pt idx="134">
                  <c:v>1.65E-4</c:v>
                </c:pt>
                <c:pt idx="135">
                  <c:v>1.65E-4</c:v>
                </c:pt>
                <c:pt idx="136">
                  <c:v>1.65E-4</c:v>
                </c:pt>
                <c:pt idx="137">
                  <c:v>1.65E-4</c:v>
                </c:pt>
                <c:pt idx="138">
                  <c:v>1.65E-4</c:v>
                </c:pt>
                <c:pt idx="139">
                  <c:v>1.65E-4</c:v>
                </c:pt>
                <c:pt idx="140">
                  <c:v>1.65E-4</c:v>
                </c:pt>
                <c:pt idx="141">
                  <c:v>1.65E-4</c:v>
                </c:pt>
                <c:pt idx="142">
                  <c:v>1.65E-4</c:v>
                </c:pt>
                <c:pt idx="143">
                  <c:v>1.65E-4</c:v>
                </c:pt>
                <c:pt idx="144">
                  <c:v>1.65E-4</c:v>
                </c:pt>
                <c:pt idx="145">
                  <c:v>1.65E-4</c:v>
                </c:pt>
                <c:pt idx="146">
                  <c:v>1.65E-4</c:v>
                </c:pt>
                <c:pt idx="147">
                  <c:v>1.65E-4</c:v>
                </c:pt>
                <c:pt idx="148">
                  <c:v>1.65E-4</c:v>
                </c:pt>
                <c:pt idx="149">
                  <c:v>1.65E-4</c:v>
                </c:pt>
                <c:pt idx="150">
                  <c:v>1.65E-4</c:v>
                </c:pt>
                <c:pt idx="151">
                  <c:v>1.65E-4</c:v>
                </c:pt>
                <c:pt idx="152">
                  <c:v>1.65E-4</c:v>
                </c:pt>
                <c:pt idx="153">
                  <c:v>1.65E-4</c:v>
                </c:pt>
                <c:pt idx="154">
                  <c:v>1.65E-4</c:v>
                </c:pt>
                <c:pt idx="155">
                  <c:v>1.65E-4</c:v>
                </c:pt>
                <c:pt idx="156">
                  <c:v>1.65E-4</c:v>
                </c:pt>
                <c:pt idx="157">
                  <c:v>1.65E-4</c:v>
                </c:pt>
                <c:pt idx="158">
                  <c:v>1.65E-4</c:v>
                </c:pt>
                <c:pt idx="159">
                  <c:v>1.65E-4</c:v>
                </c:pt>
                <c:pt idx="160">
                  <c:v>1.65E-4</c:v>
                </c:pt>
                <c:pt idx="161">
                  <c:v>1.65E-4</c:v>
                </c:pt>
                <c:pt idx="162">
                  <c:v>1.65E-4</c:v>
                </c:pt>
                <c:pt idx="163">
                  <c:v>1.65E-4</c:v>
                </c:pt>
                <c:pt idx="164">
                  <c:v>1.65E-4</c:v>
                </c:pt>
                <c:pt idx="165">
                  <c:v>1.65E-4</c:v>
                </c:pt>
                <c:pt idx="166">
                  <c:v>1.65E-4</c:v>
                </c:pt>
                <c:pt idx="167">
                  <c:v>1.65E-4</c:v>
                </c:pt>
                <c:pt idx="168">
                  <c:v>1.65E-4</c:v>
                </c:pt>
                <c:pt idx="169">
                  <c:v>1.65E-4</c:v>
                </c:pt>
                <c:pt idx="170">
                  <c:v>1.65E-4</c:v>
                </c:pt>
                <c:pt idx="171">
                  <c:v>1.65E-4</c:v>
                </c:pt>
                <c:pt idx="172">
                  <c:v>1.65E-4</c:v>
                </c:pt>
                <c:pt idx="173">
                  <c:v>1.65E-4</c:v>
                </c:pt>
                <c:pt idx="174">
                  <c:v>1.65E-4</c:v>
                </c:pt>
                <c:pt idx="175">
                  <c:v>1.65E-4</c:v>
                </c:pt>
                <c:pt idx="176">
                  <c:v>1.65E-4</c:v>
                </c:pt>
                <c:pt idx="177">
                  <c:v>1.65E-4</c:v>
                </c:pt>
                <c:pt idx="178">
                  <c:v>1.65E-4</c:v>
                </c:pt>
                <c:pt idx="179">
                  <c:v>1.65E-4</c:v>
                </c:pt>
                <c:pt idx="180">
                  <c:v>1.65E-4</c:v>
                </c:pt>
                <c:pt idx="181">
                  <c:v>1.65E-4</c:v>
                </c:pt>
                <c:pt idx="182">
                  <c:v>1.65E-4</c:v>
                </c:pt>
                <c:pt idx="183">
                  <c:v>1.65E-4</c:v>
                </c:pt>
                <c:pt idx="184">
                  <c:v>1.65E-4</c:v>
                </c:pt>
                <c:pt idx="185">
                  <c:v>1.65E-4</c:v>
                </c:pt>
                <c:pt idx="186">
                  <c:v>1.65E-4</c:v>
                </c:pt>
                <c:pt idx="187">
                  <c:v>1.65E-4</c:v>
                </c:pt>
                <c:pt idx="188">
                  <c:v>1.65E-4</c:v>
                </c:pt>
                <c:pt idx="189">
                  <c:v>1.65E-4</c:v>
                </c:pt>
                <c:pt idx="190">
                  <c:v>1.65E-4</c:v>
                </c:pt>
                <c:pt idx="191">
                  <c:v>1.65E-4</c:v>
                </c:pt>
                <c:pt idx="192">
                  <c:v>1.65E-4</c:v>
                </c:pt>
                <c:pt idx="193">
                  <c:v>1.65E-4</c:v>
                </c:pt>
                <c:pt idx="194">
                  <c:v>1.65E-4</c:v>
                </c:pt>
                <c:pt idx="195">
                  <c:v>1.65E-4</c:v>
                </c:pt>
                <c:pt idx="196">
                  <c:v>1.65E-4</c:v>
                </c:pt>
                <c:pt idx="197">
                  <c:v>1.65E-4</c:v>
                </c:pt>
                <c:pt idx="198">
                  <c:v>1.65E-4</c:v>
                </c:pt>
                <c:pt idx="199">
                  <c:v>1.65E-4</c:v>
                </c:pt>
                <c:pt idx="200">
                  <c:v>1.65E-4</c:v>
                </c:pt>
                <c:pt idx="201">
                  <c:v>1.65E-4</c:v>
                </c:pt>
                <c:pt idx="202">
                  <c:v>1.65E-4</c:v>
                </c:pt>
                <c:pt idx="203">
                  <c:v>1.65E-4</c:v>
                </c:pt>
                <c:pt idx="204">
                  <c:v>1.65E-4</c:v>
                </c:pt>
                <c:pt idx="205">
                  <c:v>1.65E-4</c:v>
                </c:pt>
                <c:pt idx="206">
                  <c:v>1.65E-4</c:v>
                </c:pt>
                <c:pt idx="207">
                  <c:v>1.65E-4</c:v>
                </c:pt>
                <c:pt idx="208">
                  <c:v>1.65E-4</c:v>
                </c:pt>
                <c:pt idx="209">
                  <c:v>1.65E-4</c:v>
                </c:pt>
                <c:pt idx="210">
                  <c:v>1.65E-4</c:v>
                </c:pt>
                <c:pt idx="211">
                  <c:v>1.65E-4</c:v>
                </c:pt>
                <c:pt idx="212">
                  <c:v>1.65E-4</c:v>
                </c:pt>
                <c:pt idx="213">
                  <c:v>1.65E-4</c:v>
                </c:pt>
                <c:pt idx="214">
                  <c:v>1.65E-4</c:v>
                </c:pt>
                <c:pt idx="215">
                  <c:v>1.65E-4</c:v>
                </c:pt>
                <c:pt idx="216">
                  <c:v>1.65E-4</c:v>
                </c:pt>
                <c:pt idx="217">
                  <c:v>1.65E-4</c:v>
                </c:pt>
                <c:pt idx="218">
                  <c:v>1.65E-4</c:v>
                </c:pt>
                <c:pt idx="219">
                  <c:v>1.65E-4</c:v>
                </c:pt>
                <c:pt idx="220">
                  <c:v>1.65E-4</c:v>
                </c:pt>
                <c:pt idx="221">
                  <c:v>1.65E-4</c:v>
                </c:pt>
                <c:pt idx="222">
                  <c:v>1.65E-4</c:v>
                </c:pt>
                <c:pt idx="223">
                  <c:v>1.65E-4</c:v>
                </c:pt>
                <c:pt idx="224">
                  <c:v>1.65E-4</c:v>
                </c:pt>
                <c:pt idx="225">
                  <c:v>1.65E-4</c:v>
                </c:pt>
                <c:pt idx="226">
                  <c:v>1.65E-4</c:v>
                </c:pt>
                <c:pt idx="227">
                  <c:v>1.65E-4</c:v>
                </c:pt>
                <c:pt idx="228">
                  <c:v>1.65E-4</c:v>
                </c:pt>
                <c:pt idx="229">
                  <c:v>1.65E-4</c:v>
                </c:pt>
                <c:pt idx="230">
                  <c:v>1.65E-4</c:v>
                </c:pt>
                <c:pt idx="231">
                  <c:v>1.65E-4</c:v>
                </c:pt>
                <c:pt idx="232">
                  <c:v>1.65E-4</c:v>
                </c:pt>
                <c:pt idx="233">
                  <c:v>1.65E-4</c:v>
                </c:pt>
                <c:pt idx="234">
                  <c:v>1.65E-4</c:v>
                </c:pt>
                <c:pt idx="235">
                  <c:v>1.65E-4</c:v>
                </c:pt>
                <c:pt idx="236">
                  <c:v>1.65E-4</c:v>
                </c:pt>
                <c:pt idx="237">
                  <c:v>1.65E-4</c:v>
                </c:pt>
                <c:pt idx="238">
                  <c:v>1.65E-4</c:v>
                </c:pt>
                <c:pt idx="239">
                  <c:v>1.65E-4</c:v>
                </c:pt>
                <c:pt idx="240">
                  <c:v>1.65E-4</c:v>
                </c:pt>
                <c:pt idx="241">
                  <c:v>1.65E-4</c:v>
                </c:pt>
                <c:pt idx="242">
                  <c:v>1.65E-4</c:v>
                </c:pt>
                <c:pt idx="243">
                  <c:v>1.65E-4</c:v>
                </c:pt>
                <c:pt idx="244">
                  <c:v>1.65E-4</c:v>
                </c:pt>
                <c:pt idx="245">
                  <c:v>1.65E-4</c:v>
                </c:pt>
                <c:pt idx="246">
                  <c:v>1.65E-4</c:v>
                </c:pt>
                <c:pt idx="247">
                  <c:v>1.65E-4</c:v>
                </c:pt>
                <c:pt idx="248">
                  <c:v>1.65E-4</c:v>
                </c:pt>
                <c:pt idx="249">
                  <c:v>1.65E-4</c:v>
                </c:pt>
                <c:pt idx="250">
                  <c:v>1.65E-4</c:v>
                </c:pt>
                <c:pt idx="251">
                  <c:v>1.65E-4</c:v>
                </c:pt>
                <c:pt idx="252">
                  <c:v>1.65E-4</c:v>
                </c:pt>
                <c:pt idx="253">
                  <c:v>1.65E-4</c:v>
                </c:pt>
                <c:pt idx="254">
                  <c:v>1.65E-4</c:v>
                </c:pt>
                <c:pt idx="255">
                  <c:v>1.65E-4</c:v>
                </c:pt>
                <c:pt idx="256">
                  <c:v>1.65E-4</c:v>
                </c:pt>
                <c:pt idx="257">
                  <c:v>1.65E-4</c:v>
                </c:pt>
                <c:pt idx="258">
                  <c:v>1.65E-4</c:v>
                </c:pt>
                <c:pt idx="259">
                  <c:v>1.65E-4</c:v>
                </c:pt>
                <c:pt idx="260">
                  <c:v>1.65E-4</c:v>
                </c:pt>
                <c:pt idx="261">
                  <c:v>1.65E-4</c:v>
                </c:pt>
                <c:pt idx="262">
                  <c:v>1.65E-4</c:v>
                </c:pt>
                <c:pt idx="263">
                  <c:v>1.65E-4</c:v>
                </c:pt>
                <c:pt idx="264">
                  <c:v>1.65E-4</c:v>
                </c:pt>
                <c:pt idx="265">
                  <c:v>1.65E-4</c:v>
                </c:pt>
                <c:pt idx="266">
                  <c:v>1.65E-4</c:v>
                </c:pt>
                <c:pt idx="267">
                  <c:v>1.65E-4</c:v>
                </c:pt>
                <c:pt idx="268">
                  <c:v>1.65E-4</c:v>
                </c:pt>
                <c:pt idx="269">
                  <c:v>1.65E-4</c:v>
                </c:pt>
                <c:pt idx="270">
                  <c:v>1.65E-4</c:v>
                </c:pt>
                <c:pt idx="271">
                  <c:v>1.65E-4</c:v>
                </c:pt>
                <c:pt idx="272">
                  <c:v>1.65E-4</c:v>
                </c:pt>
                <c:pt idx="273">
                  <c:v>1.65E-4</c:v>
                </c:pt>
                <c:pt idx="274">
                  <c:v>1.65E-4</c:v>
                </c:pt>
                <c:pt idx="275">
                  <c:v>1.65E-4</c:v>
                </c:pt>
                <c:pt idx="276">
                  <c:v>1.65E-4</c:v>
                </c:pt>
                <c:pt idx="277">
                  <c:v>1.65E-4</c:v>
                </c:pt>
                <c:pt idx="278">
                  <c:v>1.65E-4</c:v>
                </c:pt>
                <c:pt idx="279">
                  <c:v>1.65E-4</c:v>
                </c:pt>
                <c:pt idx="280">
                  <c:v>1.65E-4</c:v>
                </c:pt>
                <c:pt idx="281">
                  <c:v>1.65E-4</c:v>
                </c:pt>
                <c:pt idx="282">
                  <c:v>1.65E-4</c:v>
                </c:pt>
                <c:pt idx="283">
                  <c:v>1.65E-4</c:v>
                </c:pt>
                <c:pt idx="284">
                  <c:v>1.65E-4</c:v>
                </c:pt>
                <c:pt idx="285">
                  <c:v>1.65E-4</c:v>
                </c:pt>
                <c:pt idx="286">
                  <c:v>1.65E-4</c:v>
                </c:pt>
                <c:pt idx="287">
                  <c:v>1.65E-4</c:v>
                </c:pt>
                <c:pt idx="288">
                  <c:v>1.65E-4</c:v>
                </c:pt>
                <c:pt idx="289">
                  <c:v>1.65E-4</c:v>
                </c:pt>
                <c:pt idx="290">
                  <c:v>1.65E-4</c:v>
                </c:pt>
                <c:pt idx="291">
                  <c:v>1.65E-4</c:v>
                </c:pt>
                <c:pt idx="292">
                  <c:v>1.65E-4</c:v>
                </c:pt>
                <c:pt idx="293">
                  <c:v>1.65E-4</c:v>
                </c:pt>
                <c:pt idx="294">
                  <c:v>1.65E-4</c:v>
                </c:pt>
                <c:pt idx="295">
                  <c:v>1.65E-4</c:v>
                </c:pt>
                <c:pt idx="296">
                  <c:v>1.65E-4</c:v>
                </c:pt>
                <c:pt idx="297">
                  <c:v>1.65E-4</c:v>
                </c:pt>
                <c:pt idx="298">
                  <c:v>1.65E-4</c:v>
                </c:pt>
                <c:pt idx="299">
                  <c:v>1.65E-4</c:v>
                </c:pt>
                <c:pt idx="300">
                  <c:v>1.65E-4</c:v>
                </c:pt>
                <c:pt idx="301">
                  <c:v>1.65E-4</c:v>
                </c:pt>
                <c:pt idx="302">
                  <c:v>1.65E-4</c:v>
                </c:pt>
                <c:pt idx="303">
                  <c:v>1.65E-4</c:v>
                </c:pt>
                <c:pt idx="304">
                  <c:v>1.65E-4</c:v>
                </c:pt>
                <c:pt idx="305">
                  <c:v>1.65E-4</c:v>
                </c:pt>
                <c:pt idx="306">
                  <c:v>1.65E-4</c:v>
                </c:pt>
                <c:pt idx="307">
                  <c:v>1.65E-4</c:v>
                </c:pt>
                <c:pt idx="308">
                  <c:v>1.65E-4</c:v>
                </c:pt>
                <c:pt idx="309">
                  <c:v>1.65E-4</c:v>
                </c:pt>
                <c:pt idx="310">
                  <c:v>1.65E-4</c:v>
                </c:pt>
                <c:pt idx="311">
                  <c:v>1.65E-4</c:v>
                </c:pt>
                <c:pt idx="312">
                  <c:v>1.65E-4</c:v>
                </c:pt>
                <c:pt idx="313">
                  <c:v>1.65E-4</c:v>
                </c:pt>
                <c:pt idx="314">
                  <c:v>1.65E-4</c:v>
                </c:pt>
                <c:pt idx="315">
                  <c:v>1.65E-4</c:v>
                </c:pt>
                <c:pt idx="316">
                  <c:v>1.65E-4</c:v>
                </c:pt>
                <c:pt idx="317">
                  <c:v>1.65E-4</c:v>
                </c:pt>
                <c:pt idx="318">
                  <c:v>1.65E-4</c:v>
                </c:pt>
                <c:pt idx="319">
                  <c:v>1.65E-4</c:v>
                </c:pt>
                <c:pt idx="320">
                  <c:v>1.65E-4</c:v>
                </c:pt>
                <c:pt idx="321">
                  <c:v>1.65E-4</c:v>
                </c:pt>
                <c:pt idx="322">
                  <c:v>1.65E-4</c:v>
                </c:pt>
                <c:pt idx="323">
                  <c:v>1.65E-4</c:v>
                </c:pt>
                <c:pt idx="324">
                  <c:v>1.65E-4</c:v>
                </c:pt>
                <c:pt idx="325">
                  <c:v>1.65E-4</c:v>
                </c:pt>
                <c:pt idx="326">
                  <c:v>1.65E-4</c:v>
                </c:pt>
                <c:pt idx="327">
                  <c:v>1.65E-4</c:v>
                </c:pt>
                <c:pt idx="328">
                  <c:v>1.65E-4</c:v>
                </c:pt>
                <c:pt idx="329">
                  <c:v>1.65E-4</c:v>
                </c:pt>
                <c:pt idx="330">
                  <c:v>1.65E-4</c:v>
                </c:pt>
                <c:pt idx="331">
                  <c:v>1.65E-4</c:v>
                </c:pt>
                <c:pt idx="332">
                  <c:v>1.65E-4</c:v>
                </c:pt>
                <c:pt idx="333">
                  <c:v>1.65E-4</c:v>
                </c:pt>
                <c:pt idx="334">
                  <c:v>1.65E-4</c:v>
                </c:pt>
                <c:pt idx="335">
                  <c:v>1.65E-4</c:v>
                </c:pt>
                <c:pt idx="336">
                  <c:v>1.65E-4</c:v>
                </c:pt>
                <c:pt idx="337">
                  <c:v>1.65E-4</c:v>
                </c:pt>
                <c:pt idx="338">
                  <c:v>1.65E-4</c:v>
                </c:pt>
                <c:pt idx="339">
                  <c:v>1.65E-4</c:v>
                </c:pt>
                <c:pt idx="340">
                  <c:v>1.65E-4</c:v>
                </c:pt>
                <c:pt idx="341">
                  <c:v>1.65E-4</c:v>
                </c:pt>
                <c:pt idx="342">
                  <c:v>1.65E-4</c:v>
                </c:pt>
                <c:pt idx="343">
                  <c:v>1.65E-4</c:v>
                </c:pt>
                <c:pt idx="344">
                  <c:v>1.65E-4</c:v>
                </c:pt>
                <c:pt idx="345">
                  <c:v>1.65E-4</c:v>
                </c:pt>
                <c:pt idx="346">
                  <c:v>1.65E-4</c:v>
                </c:pt>
                <c:pt idx="347">
                  <c:v>1.65E-4</c:v>
                </c:pt>
                <c:pt idx="348">
                  <c:v>1.65E-4</c:v>
                </c:pt>
                <c:pt idx="349">
                  <c:v>1.65E-4</c:v>
                </c:pt>
                <c:pt idx="350">
                  <c:v>1.65E-4</c:v>
                </c:pt>
                <c:pt idx="351">
                  <c:v>1.65E-4</c:v>
                </c:pt>
                <c:pt idx="352">
                  <c:v>1.65E-4</c:v>
                </c:pt>
                <c:pt idx="353">
                  <c:v>1.65E-4</c:v>
                </c:pt>
                <c:pt idx="354">
                  <c:v>1.65E-4</c:v>
                </c:pt>
                <c:pt idx="355">
                  <c:v>1.65E-4</c:v>
                </c:pt>
                <c:pt idx="356">
                  <c:v>1.65E-4</c:v>
                </c:pt>
                <c:pt idx="357">
                  <c:v>1.65E-4</c:v>
                </c:pt>
                <c:pt idx="358">
                  <c:v>1.65E-4</c:v>
                </c:pt>
                <c:pt idx="359">
                  <c:v>1.65E-4</c:v>
                </c:pt>
                <c:pt idx="360">
                  <c:v>1.65E-4</c:v>
                </c:pt>
                <c:pt idx="361">
                  <c:v>1.65E-4</c:v>
                </c:pt>
                <c:pt idx="362">
                  <c:v>1.65E-4</c:v>
                </c:pt>
                <c:pt idx="363">
                  <c:v>1.65E-4</c:v>
                </c:pt>
                <c:pt idx="364">
                  <c:v>1.65E-4</c:v>
                </c:pt>
                <c:pt idx="365">
                  <c:v>1.65E-4</c:v>
                </c:pt>
                <c:pt idx="366">
                  <c:v>1.65E-4</c:v>
                </c:pt>
                <c:pt idx="367">
                  <c:v>1.65E-4</c:v>
                </c:pt>
                <c:pt idx="368">
                  <c:v>1.65E-4</c:v>
                </c:pt>
                <c:pt idx="369">
                  <c:v>1.65E-4</c:v>
                </c:pt>
                <c:pt idx="370">
                  <c:v>1.65E-4</c:v>
                </c:pt>
                <c:pt idx="371">
                  <c:v>1.65E-4</c:v>
                </c:pt>
                <c:pt idx="372">
                  <c:v>1.65E-4</c:v>
                </c:pt>
                <c:pt idx="373">
                  <c:v>1.65E-4</c:v>
                </c:pt>
                <c:pt idx="374">
                  <c:v>1.65E-4</c:v>
                </c:pt>
                <c:pt idx="375">
                  <c:v>1.65E-4</c:v>
                </c:pt>
                <c:pt idx="376">
                  <c:v>1.65E-4</c:v>
                </c:pt>
                <c:pt idx="377">
                  <c:v>1.65E-4</c:v>
                </c:pt>
                <c:pt idx="378">
                  <c:v>1.65E-4</c:v>
                </c:pt>
                <c:pt idx="379">
                  <c:v>1.65E-4</c:v>
                </c:pt>
                <c:pt idx="380">
                  <c:v>1.65E-4</c:v>
                </c:pt>
                <c:pt idx="381">
                  <c:v>1.65E-4</c:v>
                </c:pt>
                <c:pt idx="382">
                  <c:v>1.65E-4</c:v>
                </c:pt>
                <c:pt idx="383">
                  <c:v>1.65E-4</c:v>
                </c:pt>
                <c:pt idx="384">
                  <c:v>1.65E-4</c:v>
                </c:pt>
                <c:pt idx="385">
                  <c:v>1.65E-4</c:v>
                </c:pt>
                <c:pt idx="386">
                  <c:v>1.65E-4</c:v>
                </c:pt>
                <c:pt idx="387">
                  <c:v>1.65E-4</c:v>
                </c:pt>
                <c:pt idx="388">
                  <c:v>1.65E-4</c:v>
                </c:pt>
                <c:pt idx="389">
                  <c:v>1.65E-4</c:v>
                </c:pt>
                <c:pt idx="390">
                  <c:v>1.65E-4</c:v>
                </c:pt>
                <c:pt idx="391">
                  <c:v>1.65E-4</c:v>
                </c:pt>
                <c:pt idx="392">
                  <c:v>1.65E-4</c:v>
                </c:pt>
                <c:pt idx="393">
                  <c:v>1.65E-4</c:v>
                </c:pt>
                <c:pt idx="394">
                  <c:v>1.65E-4</c:v>
                </c:pt>
                <c:pt idx="395">
                  <c:v>1.65E-4</c:v>
                </c:pt>
                <c:pt idx="396">
                  <c:v>1.65E-4</c:v>
                </c:pt>
                <c:pt idx="397">
                  <c:v>1.65E-4</c:v>
                </c:pt>
                <c:pt idx="398">
                  <c:v>1.65E-4</c:v>
                </c:pt>
                <c:pt idx="399">
                  <c:v>1.65E-4</c:v>
                </c:pt>
                <c:pt idx="400">
                  <c:v>1.65E-4</c:v>
                </c:pt>
                <c:pt idx="401">
                  <c:v>1.65E-4</c:v>
                </c:pt>
                <c:pt idx="402">
                  <c:v>1.65E-4</c:v>
                </c:pt>
                <c:pt idx="403">
                  <c:v>1.65E-4</c:v>
                </c:pt>
                <c:pt idx="404">
                  <c:v>1.65E-4</c:v>
                </c:pt>
                <c:pt idx="405">
                  <c:v>1.65E-4</c:v>
                </c:pt>
                <c:pt idx="406">
                  <c:v>1.65E-4</c:v>
                </c:pt>
                <c:pt idx="407">
                  <c:v>1.65E-4</c:v>
                </c:pt>
                <c:pt idx="408">
                  <c:v>1.65E-4</c:v>
                </c:pt>
                <c:pt idx="409">
                  <c:v>1.65E-4</c:v>
                </c:pt>
                <c:pt idx="410">
                  <c:v>1.65E-4</c:v>
                </c:pt>
                <c:pt idx="411">
                  <c:v>1.65E-4</c:v>
                </c:pt>
                <c:pt idx="412">
                  <c:v>1.65E-4</c:v>
                </c:pt>
                <c:pt idx="413">
                  <c:v>1.65E-4</c:v>
                </c:pt>
                <c:pt idx="414">
                  <c:v>1.65E-4</c:v>
                </c:pt>
                <c:pt idx="415">
                  <c:v>1.65E-4</c:v>
                </c:pt>
                <c:pt idx="416">
                  <c:v>1.65E-4</c:v>
                </c:pt>
                <c:pt idx="417">
                  <c:v>1.65E-4</c:v>
                </c:pt>
                <c:pt idx="418">
                  <c:v>1.65E-4</c:v>
                </c:pt>
                <c:pt idx="419">
                  <c:v>1.65E-4</c:v>
                </c:pt>
                <c:pt idx="420">
                  <c:v>1.65E-4</c:v>
                </c:pt>
                <c:pt idx="421">
                  <c:v>1.65E-4</c:v>
                </c:pt>
                <c:pt idx="422">
                  <c:v>1.65E-4</c:v>
                </c:pt>
                <c:pt idx="423">
                  <c:v>1.65E-4</c:v>
                </c:pt>
                <c:pt idx="424">
                  <c:v>1.65E-4</c:v>
                </c:pt>
                <c:pt idx="425">
                  <c:v>1.65E-4</c:v>
                </c:pt>
                <c:pt idx="426">
                  <c:v>1.65E-4</c:v>
                </c:pt>
                <c:pt idx="427">
                  <c:v>1.65E-4</c:v>
                </c:pt>
                <c:pt idx="428">
                  <c:v>1.65E-4</c:v>
                </c:pt>
                <c:pt idx="429">
                  <c:v>1.65E-4</c:v>
                </c:pt>
                <c:pt idx="430">
                  <c:v>1.65E-4</c:v>
                </c:pt>
                <c:pt idx="431">
                  <c:v>1.65E-4</c:v>
                </c:pt>
                <c:pt idx="432">
                  <c:v>1.65E-4</c:v>
                </c:pt>
                <c:pt idx="433">
                  <c:v>1.65E-4</c:v>
                </c:pt>
                <c:pt idx="434">
                  <c:v>1.65E-4</c:v>
                </c:pt>
                <c:pt idx="435">
                  <c:v>1.65E-4</c:v>
                </c:pt>
                <c:pt idx="436">
                  <c:v>1.65E-4</c:v>
                </c:pt>
                <c:pt idx="437">
                  <c:v>1.65E-4</c:v>
                </c:pt>
                <c:pt idx="438">
                  <c:v>1.65E-4</c:v>
                </c:pt>
                <c:pt idx="439">
                  <c:v>1.65E-4</c:v>
                </c:pt>
                <c:pt idx="440">
                  <c:v>1.65E-4</c:v>
                </c:pt>
                <c:pt idx="441">
                  <c:v>1.65E-4</c:v>
                </c:pt>
                <c:pt idx="442">
                  <c:v>1.65E-4</c:v>
                </c:pt>
                <c:pt idx="443">
                  <c:v>1.65E-4</c:v>
                </c:pt>
                <c:pt idx="444">
                  <c:v>1.65E-4</c:v>
                </c:pt>
                <c:pt idx="445">
                  <c:v>1.65E-4</c:v>
                </c:pt>
                <c:pt idx="446">
                  <c:v>1.65E-4</c:v>
                </c:pt>
                <c:pt idx="447">
                  <c:v>1.65E-4</c:v>
                </c:pt>
                <c:pt idx="448">
                  <c:v>1.65E-4</c:v>
                </c:pt>
                <c:pt idx="449">
                  <c:v>1.65E-4</c:v>
                </c:pt>
                <c:pt idx="450">
                  <c:v>1.65E-4</c:v>
                </c:pt>
                <c:pt idx="451">
                  <c:v>1.65E-4</c:v>
                </c:pt>
                <c:pt idx="452">
                  <c:v>1.65E-4</c:v>
                </c:pt>
                <c:pt idx="453">
                  <c:v>1.65E-4</c:v>
                </c:pt>
                <c:pt idx="454">
                  <c:v>1.65E-4</c:v>
                </c:pt>
                <c:pt idx="455">
                  <c:v>1.65E-4</c:v>
                </c:pt>
                <c:pt idx="456">
                  <c:v>1.65E-4</c:v>
                </c:pt>
                <c:pt idx="457">
                  <c:v>1.65E-4</c:v>
                </c:pt>
                <c:pt idx="458">
                  <c:v>1.65E-4</c:v>
                </c:pt>
                <c:pt idx="459">
                  <c:v>1.65E-4</c:v>
                </c:pt>
                <c:pt idx="460">
                  <c:v>1.65E-4</c:v>
                </c:pt>
                <c:pt idx="461">
                  <c:v>1.65E-4</c:v>
                </c:pt>
                <c:pt idx="462">
                  <c:v>1.65E-4</c:v>
                </c:pt>
                <c:pt idx="463">
                  <c:v>1.65E-4</c:v>
                </c:pt>
                <c:pt idx="464">
                  <c:v>1.65E-4</c:v>
                </c:pt>
                <c:pt idx="465">
                  <c:v>1.65E-4</c:v>
                </c:pt>
                <c:pt idx="466">
                  <c:v>1.65E-4</c:v>
                </c:pt>
                <c:pt idx="467">
                  <c:v>1.65E-4</c:v>
                </c:pt>
                <c:pt idx="468">
                  <c:v>1.65E-4</c:v>
                </c:pt>
                <c:pt idx="469">
                  <c:v>1.65E-4</c:v>
                </c:pt>
                <c:pt idx="470">
                  <c:v>1.65E-4</c:v>
                </c:pt>
                <c:pt idx="471">
                  <c:v>1.65E-4</c:v>
                </c:pt>
                <c:pt idx="472">
                  <c:v>1.65E-4</c:v>
                </c:pt>
                <c:pt idx="473">
                  <c:v>1.65E-4</c:v>
                </c:pt>
                <c:pt idx="474">
                  <c:v>1.65E-4</c:v>
                </c:pt>
                <c:pt idx="475">
                  <c:v>1.65E-4</c:v>
                </c:pt>
                <c:pt idx="476">
                  <c:v>1.65E-4</c:v>
                </c:pt>
                <c:pt idx="477">
                  <c:v>1.65E-4</c:v>
                </c:pt>
                <c:pt idx="478">
                  <c:v>1.65E-4</c:v>
                </c:pt>
                <c:pt idx="479">
                  <c:v>1.65E-4</c:v>
                </c:pt>
                <c:pt idx="480">
                  <c:v>1.65E-4</c:v>
                </c:pt>
                <c:pt idx="481">
                  <c:v>1.65E-4</c:v>
                </c:pt>
                <c:pt idx="482">
                  <c:v>1.65E-4</c:v>
                </c:pt>
                <c:pt idx="483">
                  <c:v>1.65E-4</c:v>
                </c:pt>
                <c:pt idx="484">
                  <c:v>1.65E-4</c:v>
                </c:pt>
                <c:pt idx="485">
                  <c:v>1.65E-4</c:v>
                </c:pt>
                <c:pt idx="486">
                  <c:v>1.65E-4</c:v>
                </c:pt>
                <c:pt idx="487">
                  <c:v>1.65E-4</c:v>
                </c:pt>
                <c:pt idx="488">
                  <c:v>1.65E-4</c:v>
                </c:pt>
                <c:pt idx="489">
                  <c:v>1.65E-4</c:v>
                </c:pt>
                <c:pt idx="490">
                  <c:v>1.65E-4</c:v>
                </c:pt>
                <c:pt idx="491">
                  <c:v>1.65E-4</c:v>
                </c:pt>
                <c:pt idx="492">
                  <c:v>1.65E-4</c:v>
                </c:pt>
                <c:pt idx="493">
                  <c:v>1.65E-4</c:v>
                </c:pt>
                <c:pt idx="494">
                  <c:v>1.65E-4</c:v>
                </c:pt>
                <c:pt idx="495">
                  <c:v>1.65E-4</c:v>
                </c:pt>
                <c:pt idx="496">
                  <c:v>1.65E-4</c:v>
                </c:pt>
                <c:pt idx="497">
                  <c:v>1.65E-4</c:v>
                </c:pt>
                <c:pt idx="498">
                  <c:v>1.65E-4</c:v>
                </c:pt>
                <c:pt idx="499">
                  <c:v>1.65E-4</c:v>
                </c:pt>
                <c:pt idx="500">
                  <c:v>1.65E-4</c:v>
                </c:pt>
                <c:pt idx="501">
                  <c:v>1.65E-4</c:v>
                </c:pt>
                <c:pt idx="502">
                  <c:v>1.65E-4</c:v>
                </c:pt>
                <c:pt idx="503">
                  <c:v>1.65E-4</c:v>
                </c:pt>
                <c:pt idx="504">
                  <c:v>1.65E-4</c:v>
                </c:pt>
                <c:pt idx="505">
                  <c:v>1.65E-4</c:v>
                </c:pt>
                <c:pt idx="506">
                  <c:v>1.65E-4</c:v>
                </c:pt>
                <c:pt idx="507">
                  <c:v>1.65E-4</c:v>
                </c:pt>
                <c:pt idx="508">
                  <c:v>1.65E-4</c:v>
                </c:pt>
                <c:pt idx="509">
                  <c:v>1.65E-4</c:v>
                </c:pt>
                <c:pt idx="510">
                  <c:v>1.65E-4</c:v>
                </c:pt>
                <c:pt idx="511">
                  <c:v>1.65E-4</c:v>
                </c:pt>
                <c:pt idx="512">
                  <c:v>1.65E-4</c:v>
                </c:pt>
                <c:pt idx="513">
                  <c:v>1.65E-4</c:v>
                </c:pt>
                <c:pt idx="514">
                  <c:v>1.65E-4</c:v>
                </c:pt>
                <c:pt idx="515">
                  <c:v>1.65E-4</c:v>
                </c:pt>
                <c:pt idx="516">
                  <c:v>1.65E-4</c:v>
                </c:pt>
                <c:pt idx="517">
                  <c:v>1.65E-4</c:v>
                </c:pt>
                <c:pt idx="518">
                  <c:v>1.65E-4</c:v>
                </c:pt>
                <c:pt idx="519">
                  <c:v>1.65E-4</c:v>
                </c:pt>
                <c:pt idx="520">
                  <c:v>1.65E-4</c:v>
                </c:pt>
                <c:pt idx="521">
                  <c:v>1.65E-4</c:v>
                </c:pt>
                <c:pt idx="522">
                  <c:v>1.65E-4</c:v>
                </c:pt>
                <c:pt idx="523">
                  <c:v>1.65E-4</c:v>
                </c:pt>
                <c:pt idx="524">
                  <c:v>1.65E-4</c:v>
                </c:pt>
                <c:pt idx="525">
                  <c:v>1.65E-4</c:v>
                </c:pt>
                <c:pt idx="526">
                  <c:v>1.65E-4</c:v>
                </c:pt>
                <c:pt idx="527">
                  <c:v>1.65E-4</c:v>
                </c:pt>
                <c:pt idx="528">
                  <c:v>1.65E-4</c:v>
                </c:pt>
                <c:pt idx="529">
                  <c:v>1.65E-4</c:v>
                </c:pt>
                <c:pt idx="530">
                  <c:v>1.65E-4</c:v>
                </c:pt>
                <c:pt idx="531">
                  <c:v>1.65E-4</c:v>
                </c:pt>
                <c:pt idx="532">
                  <c:v>1.65E-4</c:v>
                </c:pt>
                <c:pt idx="533">
                  <c:v>1.65E-4</c:v>
                </c:pt>
                <c:pt idx="534">
                  <c:v>1.65E-4</c:v>
                </c:pt>
                <c:pt idx="535">
                  <c:v>1.65E-4</c:v>
                </c:pt>
                <c:pt idx="536">
                  <c:v>1.65E-4</c:v>
                </c:pt>
                <c:pt idx="537">
                  <c:v>1.65E-4</c:v>
                </c:pt>
                <c:pt idx="538">
                  <c:v>1.65E-4</c:v>
                </c:pt>
                <c:pt idx="539">
                  <c:v>1.65E-4</c:v>
                </c:pt>
                <c:pt idx="540">
                  <c:v>1.65E-4</c:v>
                </c:pt>
                <c:pt idx="541">
                  <c:v>1.65E-4</c:v>
                </c:pt>
                <c:pt idx="542">
                  <c:v>1.65E-4</c:v>
                </c:pt>
                <c:pt idx="543">
                  <c:v>1.65E-4</c:v>
                </c:pt>
                <c:pt idx="544">
                  <c:v>1.65E-4</c:v>
                </c:pt>
                <c:pt idx="545">
                  <c:v>1.65E-4</c:v>
                </c:pt>
                <c:pt idx="546">
                  <c:v>1.65E-4</c:v>
                </c:pt>
                <c:pt idx="547">
                  <c:v>1.65E-4</c:v>
                </c:pt>
                <c:pt idx="548">
                  <c:v>1.65E-4</c:v>
                </c:pt>
                <c:pt idx="549">
                  <c:v>1.65E-4</c:v>
                </c:pt>
                <c:pt idx="550">
                  <c:v>1.65E-4</c:v>
                </c:pt>
                <c:pt idx="551">
                  <c:v>1.65E-4</c:v>
                </c:pt>
                <c:pt idx="552">
                  <c:v>1.65E-4</c:v>
                </c:pt>
                <c:pt idx="553">
                  <c:v>1.65E-4</c:v>
                </c:pt>
                <c:pt idx="554">
                  <c:v>1.65E-4</c:v>
                </c:pt>
                <c:pt idx="555">
                  <c:v>1.65E-4</c:v>
                </c:pt>
                <c:pt idx="556">
                  <c:v>1.65E-4</c:v>
                </c:pt>
                <c:pt idx="557">
                  <c:v>1.65E-4</c:v>
                </c:pt>
                <c:pt idx="558">
                  <c:v>1.65E-4</c:v>
                </c:pt>
                <c:pt idx="559">
                  <c:v>1.65E-4</c:v>
                </c:pt>
                <c:pt idx="560">
                  <c:v>1.65E-4</c:v>
                </c:pt>
                <c:pt idx="561">
                  <c:v>1.65E-4</c:v>
                </c:pt>
                <c:pt idx="562">
                  <c:v>1.65E-4</c:v>
                </c:pt>
                <c:pt idx="563">
                  <c:v>1.65E-4</c:v>
                </c:pt>
                <c:pt idx="564">
                  <c:v>1.65E-4</c:v>
                </c:pt>
                <c:pt idx="565">
                  <c:v>1.65E-4</c:v>
                </c:pt>
                <c:pt idx="566">
                  <c:v>1.65E-4</c:v>
                </c:pt>
                <c:pt idx="567">
                  <c:v>1.65E-4</c:v>
                </c:pt>
                <c:pt idx="568">
                  <c:v>1.65E-4</c:v>
                </c:pt>
                <c:pt idx="569">
                  <c:v>1.65E-4</c:v>
                </c:pt>
                <c:pt idx="570">
                  <c:v>1.65E-4</c:v>
                </c:pt>
                <c:pt idx="571">
                  <c:v>1.65E-4</c:v>
                </c:pt>
                <c:pt idx="572">
                  <c:v>1.65E-4</c:v>
                </c:pt>
                <c:pt idx="573">
                  <c:v>1.65E-4</c:v>
                </c:pt>
                <c:pt idx="574">
                  <c:v>1.65E-4</c:v>
                </c:pt>
                <c:pt idx="575">
                  <c:v>1.65E-4</c:v>
                </c:pt>
                <c:pt idx="576">
                  <c:v>1.65E-4</c:v>
                </c:pt>
                <c:pt idx="577">
                  <c:v>1.65E-4</c:v>
                </c:pt>
                <c:pt idx="578">
                  <c:v>1.65E-4</c:v>
                </c:pt>
                <c:pt idx="579">
                  <c:v>1.65E-4</c:v>
                </c:pt>
                <c:pt idx="580">
                  <c:v>1.65E-4</c:v>
                </c:pt>
                <c:pt idx="581">
                  <c:v>1.65E-4</c:v>
                </c:pt>
                <c:pt idx="582">
                  <c:v>1.65E-4</c:v>
                </c:pt>
                <c:pt idx="583">
                  <c:v>1.65E-4</c:v>
                </c:pt>
                <c:pt idx="584">
                  <c:v>1.65E-4</c:v>
                </c:pt>
                <c:pt idx="585">
                  <c:v>1.65E-4</c:v>
                </c:pt>
                <c:pt idx="586">
                  <c:v>1.65E-4</c:v>
                </c:pt>
                <c:pt idx="587">
                  <c:v>1.65E-4</c:v>
                </c:pt>
                <c:pt idx="588">
                  <c:v>1.65E-4</c:v>
                </c:pt>
                <c:pt idx="589">
                  <c:v>1.65E-4</c:v>
                </c:pt>
                <c:pt idx="590">
                  <c:v>1.65E-4</c:v>
                </c:pt>
                <c:pt idx="591">
                  <c:v>1.65E-4</c:v>
                </c:pt>
                <c:pt idx="592">
                  <c:v>1.65E-4</c:v>
                </c:pt>
                <c:pt idx="593">
                  <c:v>1.65E-4</c:v>
                </c:pt>
                <c:pt idx="594">
                  <c:v>1.65E-4</c:v>
                </c:pt>
                <c:pt idx="595">
                  <c:v>1.65E-4</c:v>
                </c:pt>
                <c:pt idx="596">
                  <c:v>1.65E-4</c:v>
                </c:pt>
                <c:pt idx="597">
                  <c:v>1.65E-4</c:v>
                </c:pt>
                <c:pt idx="598">
                  <c:v>1.65E-4</c:v>
                </c:pt>
                <c:pt idx="599">
                  <c:v>1.65E-4</c:v>
                </c:pt>
                <c:pt idx="600">
                  <c:v>1.65E-4</c:v>
                </c:pt>
                <c:pt idx="601">
                  <c:v>1.65E-4</c:v>
                </c:pt>
                <c:pt idx="602">
                  <c:v>1.65E-4</c:v>
                </c:pt>
                <c:pt idx="603">
                  <c:v>1.65E-4</c:v>
                </c:pt>
                <c:pt idx="604">
                  <c:v>1.65E-4</c:v>
                </c:pt>
                <c:pt idx="605">
                  <c:v>1.65E-4</c:v>
                </c:pt>
                <c:pt idx="606">
                  <c:v>1.65E-4</c:v>
                </c:pt>
                <c:pt idx="607">
                  <c:v>1.65E-4</c:v>
                </c:pt>
                <c:pt idx="608">
                  <c:v>1.65E-4</c:v>
                </c:pt>
                <c:pt idx="609">
                  <c:v>1.65E-4</c:v>
                </c:pt>
                <c:pt idx="610">
                  <c:v>1.65E-4</c:v>
                </c:pt>
                <c:pt idx="611">
                  <c:v>1.65E-4</c:v>
                </c:pt>
                <c:pt idx="612">
                  <c:v>1.65E-4</c:v>
                </c:pt>
                <c:pt idx="613">
                  <c:v>1.65E-4</c:v>
                </c:pt>
                <c:pt idx="614">
                  <c:v>1.65E-4</c:v>
                </c:pt>
                <c:pt idx="615">
                  <c:v>1.65E-4</c:v>
                </c:pt>
                <c:pt idx="616">
                  <c:v>1.65E-4</c:v>
                </c:pt>
                <c:pt idx="617">
                  <c:v>1.65E-4</c:v>
                </c:pt>
                <c:pt idx="618">
                  <c:v>1.65E-4</c:v>
                </c:pt>
                <c:pt idx="619">
                  <c:v>1.65E-4</c:v>
                </c:pt>
                <c:pt idx="620">
                  <c:v>1.65E-4</c:v>
                </c:pt>
                <c:pt idx="621">
                  <c:v>1.65E-4</c:v>
                </c:pt>
                <c:pt idx="622">
                  <c:v>1.65E-4</c:v>
                </c:pt>
                <c:pt idx="623">
                  <c:v>1.65E-4</c:v>
                </c:pt>
                <c:pt idx="624">
                  <c:v>1.65E-4</c:v>
                </c:pt>
                <c:pt idx="625">
                  <c:v>1.65E-4</c:v>
                </c:pt>
                <c:pt idx="626">
                  <c:v>1.65E-4</c:v>
                </c:pt>
                <c:pt idx="627">
                  <c:v>1.65E-4</c:v>
                </c:pt>
                <c:pt idx="628">
                  <c:v>1.65E-4</c:v>
                </c:pt>
                <c:pt idx="629">
                  <c:v>1.65E-4</c:v>
                </c:pt>
                <c:pt idx="630">
                  <c:v>1.65E-4</c:v>
                </c:pt>
                <c:pt idx="631">
                  <c:v>1.65E-4</c:v>
                </c:pt>
                <c:pt idx="632">
                  <c:v>1.65E-4</c:v>
                </c:pt>
                <c:pt idx="633">
                  <c:v>1.65E-4</c:v>
                </c:pt>
                <c:pt idx="634">
                  <c:v>1.65E-4</c:v>
                </c:pt>
                <c:pt idx="635">
                  <c:v>1.65E-4</c:v>
                </c:pt>
                <c:pt idx="636">
                  <c:v>1.65E-4</c:v>
                </c:pt>
                <c:pt idx="637">
                  <c:v>1.65E-4</c:v>
                </c:pt>
                <c:pt idx="638">
                  <c:v>1.65E-4</c:v>
                </c:pt>
                <c:pt idx="639">
                  <c:v>1.65E-4</c:v>
                </c:pt>
                <c:pt idx="640">
                  <c:v>1.65E-4</c:v>
                </c:pt>
                <c:pt idx="641">
                  <c:v>1.65E-4</c:v>
                </c:pt>
                <c:pt idx="642">
                  <c:v>1.65E-4</c:v>
                </c:pt>
                <c:pt idx="643">
                  <c:v>1.65E-4</c:v>
                </c:pt>
                <c:pt idx="644">
                  <c:v>1.65E-4</c:v>
                </c:pt>
                <c:pt idx="645">
                  <c:v>1.65E-4</c:v>
                </c:pt>
                <c:pt idx="646">
                  <c:v>1.65E-4</c:v>
                </c:pt>
                <c:pt idx="647">
                  <c:v>1.65E-4</c:v>
                </c:pt>
                <c:pt idx="648">
                  <c:v>1.65E-4</c:v>
                </c:pt>
                <c:pt idx="649">
                  <c:v>1.65E-4</c:v>
                </c:pt>
                <c:pt idx="650">
                  <c:v>1.65E-4</c:v>
                </c:pt>
                <c:pt idx="651">
                  <c:v>1.65E-4</c:v>
                </c:pt>
                <c:pt idx="652">
                  <c:v>1.65E-4</c:v>
                </c:pt>
                <c:pt idx="653">
                  <c:v>1.65E-4</c:v>
                </c:pt>
                <c:pt idx="654">
                  <c:v>1.65E-4</c:v>
                </c:pt>
                <c:pt idx="655">
                  <c:v>1.65E-4</c:v>
                </c:pt>
                <c:pt idx="656">
                  <c:v>1.65E-4</c:v>
                </c:pt>
                <c:pt idx="657">
                  <c:v>1.65E-4</c:v>
                </c:pt>
                <c:pt idx="658">
                  <c:v>1.65E-4</c:v>
                </c:pt>
                <c:pt idx="659">
                  <c:v>1.65E-4</c:v>
                </c:pt>
                <c:pt idx="660">
                  <c:v>1.65E-4</c:v>
                </c:pt>
                <c:pt idx="661">
                  <c:v>1.65E-4</c:v>
                </c:pt>
                <c:pt idx="662">
                  <c:v>1.65E-4</c:v>
                </c:pt>
                <c:pt idx="663">
                  <c:v>1.65E-4</c:v>
                </c:pt>
                <c:pt idx="664">
                  <c:v>1.65E-4</c:v>
                </c:pt>
                <c:pt idx="665">
                  <c:v>1.65E-4</c:v>
                </c:pt>
                <c:pt idx="666">
                  <c:v>1.65E-4</c:v>
                </c:pt>
                <c:pt idx="667">
                  <c:v>1.65E-4</c:v>
                </c:pt>
                <c:pt idx="668">
                  <c:v>1.65E-4</c:v>
                </c:pt>
                <c:pt idx="669">
                  <c:v>1.65E-4</c:v>
                </c:pt>
                <c:pt idx="670">
                  <c:v>1.65E-4</c:v>
                </c:pt>
                <c:pt idx="671">
                  <c:v>1.65E-4</c:v>
                </c:pt>
                <c:pt idx="672">
                  <c:v>1.65E-4</c:v>
                </c:pt>
                <c:pt idx="673">
                  <c:v>1.65E-4</c:v>
                </c:pt>
                <c:pt idx="674">
                  <c:v>1.65E-4</c:v>
                </c:pt>
                <c:pt idx="675">
                  <c:v>1.65E-4</c:v>
                </c:pt>
                <c:pt idx="676">
                  <c:v>1.65E-4</c:v>
                </c:pt>
                <c:pt idx="677">
                  <c:v>1.65E-4</c:v>
                </c:pt>
                <c:pt idx="678">
                  <c:v>1.65E-4</c:v>
                </c:pt>
                <c:pt idx="679">
                  <c:v>1.65E-4</c:v>
                </c:pt>
                <c:pt idx="680">
                  <c:v>1.65E-4</c:v>
                </c:pt>
                <c:pt idx="681">
                  <c:v>1.65E-4</c:v>
                </c:pt>
                <c:pt idx="682">
                  <c:v>1.65E-4</c:v>
                </c:pt>
                <c:pt idx="683">
                  <c:v>1.65E-4</c:v>
                </c:pt>
                <c:pt idx="684">
                  <c:v>1.65E-4</c:v>
                </c:pt>
                <c:pt idx="685">
                  <c:v>1.65E-4</c:v>
                </c:pt>
                <c:pt idx="686">
                  <c:v>1.65E-4</c:v>
                </c:pt>
                <c:pt idx="687">
                  <c:v>1.65E-4</c:v>
                </c:pt>
                <c:pt idx="688">
                  <c:v>1.65E-4</c:v>
                </c:pt>
                <c:pt idx="689">
                  <c:v>1.65E-4</c:v>
                </c:pt>
                <c:pt idx="690">
                  <c:v>1.65E-4</c:v>
                </c:pt>
                <c:pt idx="691">
                  <c:v>1.65E-4</c:v>
                </c:pt>
                <c:pt idx="692">
                  <c:v>1.65E-4</c:v>
                </c:pt>
                <c:pt idx="693">
                  <c:v>1.65E-4</c:v>
                </c:pt>
                <c:pt idx="694">
                  <c:v>1.65E-4</c:v>
                </c:pt>
                <c:pt idx="695">
                  <c:v>1.65E-4</c:v>
                </c:pt>
                <c:pt idx="696">
                  <c:v>1.65E-4</c:v>
                </c:pt>
                <c:pt idx="697">
                  <c:v>1.65E-4</c:v>
                </c:pt>
                <c:pt idx="698">
                  <c:v>1.65E-4</c:v>
                </c:pt>
                <c:pt idx="699">
                  <c:v>1.65E-4</c:v>
                </c:pt>
                <c:pt idx="700">
                  <c:v>1.65E-4</c:v>
                </c:pt>
                <c:pt idx="701">
                  <c:v>1.65E-4</c:v>
                </c:pt>
                <c:pt idx="702">
                  <c:v>1.65E-4</c:v>
                </c:pt>
                <c:pt idx="703">
                  <c:v>1.65E-4</c:v>
                </c:pt>
                <c:pt idx="704">
                  <c:v>1.65E-4</c:v>
                </c:pt>
                <c:pt idx="705">
                  <c:v>1.65E-4</c:v>
                </c:pt>
                <c:pt idx="706">
                  <c:v>1.65E-4</c:v>
                </c:pt>
                <c:pt idx="707">
                  <c:v>1.65E-4</c:v>
                </c:pt>
                <c:pt idx="708">
                  <c:v>1.65E-4</c:v>
                </c:pt>
                <c:pt idx="709">
                  <c:v>1.65E-4</c:v>
                </c:pt>
                <c:pt idx="710">
                  <c:v>1.65E-4</c:v>
                </c:pt>
                <c:pt idx="711">
                  <c:v>1.65E-4</c:v>
                </c:pt>
                <c:pt idx="712">
                  <c:v>1.65E-4</c:v>
                </c:pt>
                <c:pt idx="713">
                  <c:v>1.65E-4</c:v>
                </c:pt>
                <c:pt idx="714">
                  <c:v>1.65E-4</c:v>
                </c:pt>
                <c:pt idx="715">
                  <c:v>1.65E-4</c:v>
                </c:pt>
                <c:pt idx="716">
                  <c:v>1.65E-4</c:v>
                </c:pt>
                <c:pt idx="717">
                  <c:v>1.65E-4</c:v>
                </c:pt>
                <c:pt idx="718">
                  <c:v>1.65E-4</c:v>
                </c:pt>
                <c:pt idx="719">
                  <c:v>1.65E-4</c:v>
                </c:pt>
                <c:pt idx="720">
                  <c:v>1.65E-4</c:v>
                </c:pt>
                <c:pt idx="721">
                  <c:v>1.65E-4</c:v>
                </c:pt>
                <c:pt idx="722">
                  <c:v>1.65E-4</c:v>
                </c:pt>
                <c:pt idx="723">
                  <c:v>1.65E-4</c:v>
                </c:pt>
                <c:pt idx="724">
                  <c:v>1.65E-4</c:v>
                </c:pt>
                <c:pt idx="725">
                  <c:v>1.65E-4</c:v>
                </c:pt>
                <c:pt idx="726">
                  <c:v>1.65E-4</c:v>
                </c:pt>
                <c:pt idx="727">
                  <c:v>1.65E-4</c:v>
                </c:pt>
                <c:pt idx="728">
                  <c:v>1.65E-4</c:v>
                </c:pt>
                <c:pt idx="729">
                  <c:v>1.65E-4</c:v>
                </c:pt>
                <c:pt idx="730">
                  <c:v>1.65E-4</c:v>
                </c:pt>
                <c:pt idx="731">
                  <c:v>1.65E-4</c:v>
                </c:pt>
                <c:pt idx="732">
                  <c:v>1.65E-4</c:v>
                </c:pt>
                <c:pt idx="733">
                  <c:v>1.65E-4</c:v>
                </c:pt>
                <c:pt idx="734">
                  <c:v>1.65E-4</c:v>
                </c:pt>
                <c:pt idx="735">
                  <c:v>1.65E-4</c:v>
                </c:pt>
                <c:pt idx="736">
                  <c:v>1.65E-4</c:v>
                </c:pt>
                <c:pt idx="737">
                  <c:v>1.65E-4</c:v>
                </c:pt>
                <c:pt idx="738">
                  <c:v>1.65E-4</c:v>
                </c:pt>
                <c:pt idx="739">
                  <c:v>1.65E-4</c:v>
                </c:pt>
                <c:pt idx="740">
                  <c:v>1.65E-4</c:v>
                </c:pt>
                <c:pt idx="741">
                  <c:v>1.65E-4</c:v>
                </c:pt>
                <c:pt idx="742">
                  <c:v>1.65E-4</c:v>
                </c:pt>
                <c:pt idx="743">
                  <c:v>1.65E-4</c:v>
                </c:pt>
                <c:pt idx="744">
                  <c:v>1.65E-4</c:v>
                </c:pt>
                <c:pt idx="745">
                  <c:v>1.65E-4</c:v>
                </c:pt>
                <c:pt idx="746">
                  <c:v>1.65E-4</c:v>
                </c:pt>
                <c:pt idx="747">
                  <c:v>1.65E-4</c:v>
                </c:pt>
                <c:pt idx="748">
                  <c:v>1.65E-4</c:v>
                </c:pt>
                <c:pt idx="749">
                  <c:v>1.65E-4</c:v>
                </c:pt>
                <c:pt idx="750">
                  <c:v>1.65E-4</c:v>
                </c:pt>
                <c:pt idx="751">
                  <c:v>1.65E-4</c:v>
                </c:pt>
                <c:pt idx="752">
                  <c:v>1.65E-4</c:v>
                </c:pt>
                <c:pt idx="753">
                  <c:v>1.65E-4</c:v>
                </c:pt>
                <c:pt idx="754">
                  <c:v>1.65E-4</c:v>
                </c:pt>
                <c:pt idx="755">
                  <c:v>1.65E-4</c:v>
                </c:pt>
                <c:pt idx="756">
                  <c:v>1.65E-4</c:v>
                </c:pt>
                <c:pt idx="757">
                  <c:v>1.65E-4</c:v>
                </c:pt>
                <c:pt idx="758">
                  <c:v>1.65E-4</c:v>
                </c:pt>
                <c:pt idx="759">
                  <c:v>1.65E-4</c:v>
                </c:pt>
                <c:pt idx="760">
                  <c:v>1.65E-4</c:v>
                </c:pt>
                <c:pt idx="761">
                  <c:v>1.65E-4</c:v>
                </c:pt>
                <c:pt idx="762">
                  <c:v>1.65E-4</c:v>
                </c:pt>
                <c:pt idx="763">
                  <c:v>1.65E-4</c:v>
                </c:pt>
                <c:pt idx="764">
                  <c:v>1.65E-4</c:v>
                </c:pt>
                <c:pt idx="765">
                  <c:v>1.65E-4</c:v>
                </c:pt>
                <c:pt idx="766">
                  <c:v>1.65E-4</c:v>
                </c:pt>
                <c:pt idx="767">
                  <c:v>1.65E-4</c:v>
                </c:pt>
                <c:pt idx="768">
                  <c:v>1.65E-4</c:v>
                </c:pt>
                <c:pt idx="769">
                  <c:v>1.65E-4</c:v>
                </c:pt>
                <c:pt idx="770">
                  <c:v>1.65E-4</c:v>
                </c:pt>
                <c:pt idx="771">
                  <c:v>1.65E-4</c:v>
                </c:pt>
                <c:pt idx="772">
                  <c:v>1.65E-4</c:v>
                </c:pt>
                <c:pt idx="773">
                  <c:v>1.65E-4</c:v>
                </c:pt>
                <c:pt idx="774">
                  <c:v>1.65E-4</c:v>
                </c:pt>
                <c:pt idx="775">
                  <c:v>1.65E-4</c:v>
                </c:pt>
                <c:pt idx="776">
                  <c:v>1.65E-4</c:v>
                </c:pt>
                <c:pt idx="777">
                  <c:v>1.65E-4</c:v>
                </c:pt>
                <c:pt idx="778">
                  <c:v>1.65E-4</c:v>
                </c:pt>
                <c:pt idx="779">
                  <c:v>1.65E-4</c:v>
                </c:pt>
                <c:pt idx="780">
                  <c:v>1.65E-4</c:v>
                </c:pt>
                <c:pt idx="781">
                  <c:v>1.65E-4</c:v>
                </c:pt>
                <c:pt idx="782">
                  <c:v>1.65E-4</c:v>
                </c:pt>
                <c:pt idx="783">
                  <c:v>1.65E-4</c:v>
                </c:pt>
                <c:pt idx="784">
                  <c:v>1.65E-4</c:v>
                </c:pt>
                <c:pt idx="785">
                  <c:v>1.65E-4</c:v>
                </c:pt>
                <c:pt idx="786">
                  <c:v>1.65E-4</c:v>
                </c:pt>
                <c:pt idx="787">
                  <c:v>1.65E-4</c:v>
                </c:pt>
                <c:pt idx="788">
                  <c:v>1.65E-4</c:v>
                </c:pt>
                <c:pt idx="789">
                  <c:v>1.65E-4</c:v>
                </c:pt>
                <c:pt idx="790">
                  <c:v>1.65E-4</c:v>
                </c:pt>
                <c:pt idx="791">
                  <c:v>1.65E-4</c:v>
                </c:pt>
                <c:pt idx="792">
                  <c:v>1.65E-4</c:v>
                </c:pt>
                <c:pt idx="793">
                  <c:v>1.65E-4</c:v>
                </c:pt>
                <c:pt idx="794">
                  <c:v>1.65E-4</c:v>
                </c:pt>
                <c:pt idx="795">
                  <c:v>1.65E-4</c:v>
                </c:pt>
                <c:pt idx="796">
                  <c:v>1.65E-4</c:v>
                </c:pt>
                <c:pt idx="797">
                  <c:v>1.65E-4</c:v>
                </c:pt>
                <c:pt idx="798">
                  <c:v>1.65E-4</c:v>
                </c:pt>
                <c:pt idx="799">
                  <c:v>1.65E-4</c:v>
                </c:pt>
                <c:pt idx="800">
                  <c:v>1.65E-4</c:v>
                </c:pt>
                <c:pt idx="801">
                  <c:v>1.65E-4</c:v>
                </c:pt>
                <c:pt idx="802">
                  <c:v>1.65E-4</c:v>
                </c:pt>
                <c:pt idx="803">
                  <c:v>1.65E-4</c:v>
                </c:pt>
                <c:pt idx="804">
                  <c:v>1.65E-4</c:v>
                </c:pt>
                <c:pt idx="805">
                  <c:v>1.65E-4</c:v>
                </c:pt>
                <c:pt idx="806">
                  <c:v>1.65E-4</c:v>
                </c:pt>
                <c:pt idx="807">
                  <c:v>1.65E-4</c:v>
                </c:pt>
                <c:pt idx="808">
                  <c:v>1.65E-4</c:v>
                </c:pt>
                <c:pt idx="809">
                  <c:v>1.65E-4</c:v>
                </c:pt>
                <c:pt idx="810">
                  <c:v>1.65E-4</c:v>
                </c:pt>
                <c:pt idx="811">
                  <c:v>1.65E-4</c:v>
                </c:pt>
                <c:pt idx="812">
                  <c:v>1.65E-4</c:v>
                </c:pt>
                <c:pt idx="813">
                  <c:v>1.65E-4</c:v>
                </c:pt>
                <c:pt idx="814">
                  <c:v>1.65E-4</c:v>
                </c:pt>
                <c:pt idx="815">
                  <c:v>1.65E-4</c:v>
                </c:pt>
                <c:pt idx="816">
                  <c:v>1.65E-4</c:v>
                </c:pt>
                <c:pt idx="817">
                  <c:v>1.65E-4</c:v>
                </c:pt>
                <c:pt idx="818">
                  <c:v>1.65E-4</c:v>
                </c:pt>
                <c:pt idx="819">
                  <c:v>1.65E-4</c:v>
                </c:pt>
                <c:pt idx="820">
                  <c:v>1.65E-4</c:v>
                </c:pt>
                <c:pt idx="821">
                  <c:v>1.65E-4</c:v>
                </c:pt>
                <c:pt idx="822">
                  <c:v>1.65E-4</c:v>
                </c:pt>
                <c:pt idx="823">
                  <c:v>1.65E-4</c:v>
                </c:pt>
                <c:pt idx="824">
                  <c:v>1.65E-4</c:v>
                </c:pt>
                <c:pt idx="825">
                  <c:v>1.65E-4</c:v>
                </c:pt>
                <c:pt idx="826">
                  <c:v>1.65E-4</c:v>
                </c:pt>
                <c:pt idx="827">
                  <c:v>1.65E-4</c:v>
                </c:pt>
                <c:pt idx="828">
                  <c:v>1.65E-4</c:v>
                </c:pt>
                <c:pt idx="829">
                  <c:v>1.65E-4</c:v>
                </c:pt>
                <c:pt idx="830">
                  <c:v>1.65E-4</c:v>
                </c:pt>
                <c:pt idx="831">
                  <c:v>1.65E-4</c:v>
                </c:pt>
                <c:pt idx="832">
                  <c:v>1.65E-4</c:v>
                </c:pt>
                <c:pt idx="833">
                  <c:v>1.65E-4</c:v>
                </c:pt>
                <c:pt idx="834">
                  <c:v>1.65E-4</c:v>
                </c:pt>
                <c:pt idx="835">
                  <c:v>1.65E-4</c:v>
                </c:pt>
                <c:pt idx="836">
                  <c:v>1.65E-4</c:v>
                </c:pt>
                <c:pt idx="837">
                  <c:v>1.65E-4</c:v>
                </c:pt>
                <c:pt idx="838">
                  <c:v>1.65E-4</c:v>
                </c:pt>
                <c:pt idx="839">
                  <c:v>1.65E-4</c:v>
                </c:pt>
                <c:pt idx="840">
                  <c:v>1.65E-4</c:v>
                </c:pt>
                <c:pt idx="841">
                  <c:v>1.65E-4</c:v>
                </c:pt>
                <c:pt idx="842">
                  <c:v>1.65E-4</c:v>
                </c:pt>
                <c:pt idx="843">
                  <c:v>1.65E-4</c:v>
                </c:pt>
                <c:pt idx="844">
                  <c:v>1.65E-4</c:v>
                </c:pt>
                <c:pt idx="845">
                  <c:v>1.65E-4</c:v>
                </c:pt>
                <c:pt idx="846">
                  <c:v>1.65E-4</c:v>
                </c:pt>
                <c:pt idx="847">
                  <c:v>1.65E-4</c:v>
                </c:pt>
                <c:pt idx="848">
                  <c:v>1.65E-4</c:v>
                </c:pt>
                <c:pt idx="849">
                  <c:v>1.65E-4</c:v>
                </c:pt>
                <c:pt idx="850">
                  <c:v>1.65E-4</c:v>
                </c:pt>
                <c:pt idx="851">
                  <c:v>1.65E-4</c:v>
                </c:pt>
                <c:pt idx="852">
                  <c:v>1.65E-4</c:v>
                </c:pt>
                <c:pt idx="853">
                  <c:v>1.65E-4</c:v>
                </c:pt>
                <c:pt idx="854">
                  <c:v>1.65E-4</c:v>
                </c:pt>
                <c:pt idx="855">
                  <c:v>1.65E-4</c:v>
                </c:pt>
                <c:pt idx="856">
                  <c:v>1.65E-4</c:v>
                </c:pt>
                <c:pt idx="857">
                  <c:v>1.65E-4</c:v>
                </c:pt>
                <c:pt idx="858">
                  <c:v>1.65E-4</c:v>
                </c:pt>
                <c:pt idx="859">
                  <c:v>1.65E-4</c:v>
                </c:pt>
                <c:pt idx="860">
                  <c:v>1.65E-4</c:v>
                </c:pt>
                <c:pt idx="861">
                  <c:v>1.65E-4</c:v>
                </c:pt>
                <c:pt idx="862">
                  <c:v>1.65E-4</c:v>
                </c:pt>
                <c:pt idx="863">
                  <c:v>1.65E-4</c:v>
                </c:pt>
                <c:pt idx="864">
                  <c:v>1.65E-4</c:v>
                </c:pt>
                <c:pt idx="865">
                  <c:v>1.65E-4</c:v>
                </c:pt>
                <c:pt idx="866">
                  <c:v>1.65E-4</c:v>
                </c:pt>
                <c:pt idx="867">
                  <c:v>1.65E-4</c:v>
                </c:pt>
                <c:pt idx="868">
                  <c:v>1.65E-4</c:v>
                </c:pt>
                <c:pt idx="869">
                  <c:v>1.65E-4</c:v>
                </c:pt>
                <c:pt idx="870">
                  <c:v>1.65E-4</c:v>
                </c:pt>
                <c:pt idx="871">
                  <c:v>1.65E-4</c:v>
                </c:pt>
                <c:pt idx="872">
                  <c:v>1.65E-4</c:v>
                </c:pt>
                <c:pt idx="873">
                  <c:v>1.65E-4</c:v>
                </c:pt>
                <c:pt idx="874">
                  <c:v>1.65E-4</c:v>
                </c:pt>
                <c:pt idx="875">
                  <c:v>1.65E-4</c:v>
                </c:pt>
                <c:pt idx="876">
                  <c:v>1.65E-4</c:v>
                </c:pt>
                <c:pt idx="877">
                  <c:v>1.65E-4</c:v>
                </c:pt>
                <c:pt idx="878">
                  <c:v>1.65E-4</c:v>
                </c:pt>
                <c:pt idx="879">
                  <c:v>1.65E-4</c:v>
                </c:pt>
                <c:pt idx="880">
                  <c:v>1.65E-4</c:v>
                </c:pt>
                <c:pt idx="881">
                  <c:v>1.65E-4</c:v>
                </c:pt>
                <c:pt idx="882">
                  <c:v>1.65E-4</c:v>
                </c:pt>
                <c:pt idx="883">
                  <c:v>1.65E-4</c:v>
                </c:pt>
                <c:pt idx="884">
                  <c:v>1.65E-4</c:v>
                </c:pt>
                <c:pt idx="885">
                  <c:v>1.65E-4</c:v>
                </c:pt>
                <c:pt idx="886">
                  <c:v>1.65E-4</c:v>
                </c:pt>
                <c:pt idx="887">
                  <c:v>1.65E-4</c:v>
                </c:pt>
                <c:pt idx="888">
                  <c:v>1.65E-4</c:v>
                </c:pt>
                <c:pt idx="889">
                  <c:v>1.65E-4</c:v>
                </c:pt>
                <c:pt idx="890">
                  <c:v>1.65E-4</c:v>
                </c:pt>
                <c:pt idx="891">
                  <c:v>1.65E-4</c:v>
                </c:pt>
                <c:pt idx="892">
                  <c:v>1.65E-4</c:v>
                </c:pt>
                <c:pt idx="893">
                  <c:v>1.65E-4</c:v>
                </c:pt>
                <c:pt idx="894">
                  <c:v>1.65E-4</c:v>
                </c:pt>
                <c:pt idx="895">
                  <c:v>1.65E-4</c:v>
                </c:pt>
                <c:pt idx="896">
                  <c:v>1.65E-4</c:v>
                </c:pt>
                <c:pt idx="897">
                  <c:v>1.65E-4</c:v>
                </c:pt>
                <c:pt idx="898">
                  <c:v>1.65E-4</c:v>
                </c:pt>
                <c:pt idx="899">
                  <c:v>1.65E-4</c:v>
                </c:pt>
                <c:pt idx="900">
                  <c:v>1.65E-4</c:v>
                </c:pt>
                <c:pt idx="901">
                  <c:v>1.65E-4</c:v>
                </c:pt>
                <c:pt idx="902">
                  <c:v>1.65E-4</c:v>
                </c:pt>
                <c:pt idx="903">
                  <c:v>1.65E-4</c:v>
                </c:pt>
                <c:pt idx="904">
                  <c:v>1.65E-4</c:v>
                </c:pt>
                <c:pt idx="905">
                  <c:v>1.65E-4</c:v>
                </c:pt>
                <c:pt idx="906">
                  <c:v>1.65E-4</c:v>
                </c:pt>
                <c:pt idx="907">
                  <c:v>1.65E-4</c:v>
                </c:pt>
                <c:pt idx="908">
                  <c:v>1.65E-4</c:v>
                </c:pt>
                <c:pt idx="909">
                  <c:v>1.65E-4</c:v>
                </c:pt>
                <c:pt idx="910">
                  <c:v>1.65E-4</c:v>
                </c:pt>
                <c:pt idx="911">
                  <c:v>1.65E-4</c:v>
                </c:pt>
                <c:pt idx="912">
                  <c:v>1.65E-4</c:v>
                </c:pt>
                <c:pt idx="913">
                  <c:v>1.65E-4</c:v>
                </c:pt>
                <c:pt idx="914">
                  <c:v>1.65E-4</c:v>
                </c:pt>
                <c:pt idx="915">
                  <c:v>1.65E-4</c:v>
                </c:pt>
                <c:pt idx="916">
                  <c:v>1.65E-4</c:v>
                </c:pt>
                <c:pt idx="917">
                  <c:v>1.65E-4</c:v>
                </c:pt>
                <c:pt idx="918">
                  <c:v>1.65E-4</c:v>
                </c:pt>
                <c:pt idx="919">
                  <c:v>1.65E-4</c:v>
                </c:pt>
                <c:pt idx="920">
                  <c:v>1.65E-4</c:v>
                </c:pt>
                <c:pt idx="921">
                  <c:v>1.65E-4</c:v>
                </c:pt>
                <c:pt idx="922">
                  <c:v>1.65E-4</c:v>
                </c:pt>
                <c:pt idx="923">
                  <c:v>1.65E-4</c:v>
                </c:pt>
                <c:pt idx="924">
                  <c:v>1.65E-4</c:v>
                </c:pt>
                <c:pt idx="925">
                  <c:v>1.65E-4</c:v>
                </c:pt>
                <c:pt idx="926">
                  <c:v>1.65E-4</c:v>
                </c:pt>
                <c:pt idx="927">
                  <c:v>1.65E-4</c:v>
                </c:pt>
                <c:pt idx="928">
                  <c:v>1.65E-4</c:v>
                </c:pt>
                <c:pt idx="929">
                  <c:v>1.65E-4</c:v>
                </c:pt>
                <c:pt idx="930">
                  <c:v>1.65E-4</c:v>
                </c:pt>
                <c:pt idx="931">
                  <c:v>1.65E-4</c:v>
                </c:pt>
                <c:pt idx="932">
                  <c:v>1.65E-4</c:v>
                </c:pt>
                <c:pt idx="933">
                  <c:v>1.65E-4</c:v>
                </c:pt>
                <c:pt idx="934">
                  <c:v>1.65E-4</c:v>
                </c:pt>
                <c:pt idx="935">
                  <c:v>1.65E-4</c:v>
                </c:pt>
                <c:pt idx="936">
                  <c:v>1.65E-4</c:v>
                </c:pt>
                <c:pt idx="937">
                  <c:v>1.65E-4</c:v>
                </c:pt>
                <c:pt idx="938">
                  <c:v>1.65E-4</c:v>
                </c:pt>
                <c:pt idx="939">
                  <c:v>1.65E-4</c:v>
                </c:pt>
                <c:pt idx="940">
                  <c:v>1.65E-4</c:v>
                </c:pt>
                <c:pt idx="941">
                  <c:v>1.65E-4</c:v>
                </c:pt>
                <c:pt idx="942">
                  <c:v>1.65E-4</c:v>
                </c:pt>
                <c:pt idx="943">
                  <c:v>1.65E-4</c:v>
                </c:pt>
                <c:pt idx="944">
                  <c:v>1.65E-4</c:v>
                </c:pt>
                <c:pt idx="945">
                  <c:v>1.65E-4</c:v>
                </c:pt>
                <c:pt idx="946">
                  <c:v>1.65E-4</c:v>
                </c:pt>
                <c:pt idx="947">
                  <c:v>1.65E-4</c:v>
                </c:pt>
                <c:pt idx="948">
                  <c:v>1.65E-4</c:v>
                </c:pt>
                <c:pt idx="949">
                  <c:v>1.65E-4</c:v>
                </c:pt>
                <c:pt idx="950">
                  <c:v>1.65E-4</c:v>
                </c:pt>
                <c:pt idx="951">
                  <c:v>1.65E-4</c:v>
                </c:pt>
                <c:pt idx="952">
                  <c:v>1.65E-4</c:v>
                </c:pt>
                <c:pt idx="953">
                  <c:v>1.65E-4</c:v>
                </c:pt>
                <c:pt idx="954">
                  <c:v>1.65E-4</c:v>
                </c:pt>
                <c:pt idx="955">
                  <c:v>1.65E-4</c:v>
                </c:pt>
                <c:pt idx="956">
                  <c:v>1.65E-4</c:v>
                </c:pt>
                <c:pt idx="957">
                  <c:v>1.65E-4</c:v>
                </c:pt>
                <c:pt idx="958">
                  <c:v>1.65E-4</c:v>
                </c:pt>
                <c:pt idx="959">
                  <c:v>1.65E-4</c:v>
                </c:pt>
                <c:pt idx="960">
                  <c:v>1.65E-4</c:v>
                </c:pt>
                <c:pt idx="961">
                  <c:v>1.65E-4</c:v>
                </c:pt>
                <c:pt idx="962">
                  <c:v>1.65E-4</c:v>
                </c:pt>
                <c:pt idx="963">
                  <c:v>1.65E-4</c:v>
                </c:pt>
                <c:pt idx="964">
                  <c:v>1.65E-4</c:v>
                </c:pt>
                <c:pt idx="965">
                  <c:v>1.65E-4</c:v>
                </c:pt>
                <c:pt idx="966">
                  <c:v>1.65E-4</c:v>
                </c:pt>
                <c:pt idx="967">
                  <c:v>1.65E-4</c:v>
                </c:pt>
                <c:pt idx="968">
                  <c:v>1.65E-4</c:v>
                </c:pt>
                <c:pt idx="969">
                  <c:v>1.65E-4</c:v>
                </c:pt>
                <c:pt idx="970">
                  <c:v>1.65E-4</c:v>
                </c:pt>
                <c:pt idx="971">
                  <c:v>1.65E-4</c:v>
                </c:pt>
                <c:pt idx="972">
                  <c:v>1.65E-4</c:v>
                </c:pt>
                <c:pt idx="973">
                  <c:v>1.65E-4</c:v>
                </c:pt>
                <c:pt idx="974">
                  <c:v>1.65E-4</c:v>
                </c:pt>
                <c:pt idx="975">
                  <c:v>1.65E-4</c:v>
                </c:pt>
                <c:pt idx="976">
                  <c:v>1.65E-4</c:v>
                </c:pt>
                <c:pt idx="977">
                  <c:v>1.65E-4</c:v>
                </c:pt>
                <c:pt idx="978">
                  <c:v>1.65E-4</c:v>
                </c:pt>
                <c:pt idx="979">
                  <c:v>1.65E-4</c:v>
                </c:pt>
                <c:pt idx="980">
                  <c:v>1.65E-4</c:v>
                </c:pt>
                <c:pt idx="981">
                  <c:v>1.65E-4</c:v>
                </c:pt>
                <c:pt idx="982">
                  <c:v>1.65E-4</c:v>
                </c:pt>
                <c:pt idx="983">
                  <c:v>1.65E-4</c:v>
                </c:pt>
                <c:pt idx="984">
                  <c:v>1.65E-4</c:v>
                </c:pt>
                <c:pt idx="985">
                  <c:v>1.65E-4</c:v>
                </c:pt>
                <c:pt idx="986">
                  <c:v>1.65E-4</c:v>
                </c:pt>
                <c:pt idx="987">
                  <c:v>1.65E-4</c:v>
                </c:pt>
                <c:pt idx="988">
                  <c:v>1.65E-4</c:v>
                </c:pt>
                <c:pt idx="989">
                  <c:v>1.65E-4</c:v>
                </c:pt>
                <c:pt idx="990">
                  <c:v>1.65E-4</c:v>
                </c:pt>
                <c:pt idx="991">
                  <c:v>1.65E-4</c:v>
                </c:pt>
                <c:pt idx="992">
                  <c:v>1.65E-4</c:v>
                </c:pt>
                <c:pt idx="993">
                  <c:v>1.65E-4</c:v>
                </c:pt>
                <c:pt idx="994">
                  <c:v>1.65E-4</c:v>
                </c:pt>
                <c:pt idx="995">
                  <c:v>1.65E-4</c:v>
                </c:pt>
                <c:pt idx="996">
                  <c:v>1.65E-4</c:v>
                </c:pt>
                <c:pt idx="997">
                  <c:v>1.65E-4</c:v>
                </c:pt>
                <c:pt idx="998">
                  <c:v>1.65E-4</c:v>
                </c:pt>
                <c:pt idx="999">
                  <c:v>1.65E-4</c:v>
                </c:pt>
                <c:pt idx="1000">
                  <c:v>1.65E-4</c:v>
                </c:pt>
                <c:pt idx="1001">
                  <c:v>1.65E-4</c:v>
                </c:pt>
                <c:pt idx="1002">
                  <c:v>1.65E-4</c:v>
                </c:pt>
                <c:pt idx="1003">
                  <c:v>1.65E-4</c:v>
                </c:pt>
                <c:pt idx="1004">
                  <c:v>1.65E-4</c:v>
                </c:pt>
                <c:pt idx="1005">
                  <c:v>1.65E-4</c:v>
                </c:pt>
                <c:pt idx="1006">
                  <c:v>1.65E-4</c:v>
                </c:pt>
                <c:pt idx="1007">
                  <c:v>1.65E-4</c:v>
                </c:pt>
                <c:pt idx="1008">
                  <c:v>1.65E-4</c:v>
                </c:pt>
                <c:pt idx="1009">
                  <c:v>1.65E-4</c:v>
                </c:pt>
                <c:pt idx="1010">
                  <c:v>1.65E-4</c:v>
                </c:pt>
                <c:pt idx="1011">
                  <c:v>1.65E-4</c:v>
                </c:pt>
                <c:pt idx="1012">
                  <c:v>1.65E-4</c:v>
                </c:pt>
                <c:pt idx="1013">
                  <c:v>1.65E-4</c:v>
                </c:pt>
                <c:pt idx="1014">
                  <c:v>1.65E-4</c:v>
                </c:pt>
                <c:pt idx="1015">
                  <c:v>1.65E-4</c:v>
                </c:pt>
                <c:pt idx="1016">
                  <c:v>1.65E-4</c:v>
                </c:pt>
                <c:pt idx="1017">
                  <c:v>1.65E-4</c:v>
                </c:pt>
                <c:pt idx="1018">
                  <c:v>1.65E-4</c:v>
                </c:pt>
                <c:pt idx="1019">
                  <c:v>1.65E-4</c:v>
                </c:pt>
                <c:pt idx="1020">
                  <c:v>1.65E-4</c:v>
                </c:pt>
                <c:pt idx="1021">
                  <c:v>1.65E-4</c:v>
                </c:pt>
                <c:pt idx="1022">
                  <c:v>1.65E-4</c:v>
                </c:pt>
                <c:pt idx="1023">
                  <c:v>1.65E-4</c:v>
                </c:pt>
                <c:pt idx="1024">
                  <c:v>1.65E-4</c:v>
                </c:pt>
                <c:pt idx="1025">
                  <c:v>1.65E-4</c:v>
                </c:pt>
                <c:pt idx="1026">
                  <c:v>1.65E-4</c:v>
                </c:pt>
                <c:pt idx="1027">
                  <c:v>1.65E-4</c:v>
                </c:pt>
                <c:pt idx="1028">
                  <c:v>1.65E-4</c:v>
                </c:pt>
                <c:pt idx="1029">
                  <c:v>1.65E-4</c:v>
                </c:pt>
                <c:pt idx="1030">
                  <c:v>1.65E-4</c:v>
                </c:pt>
                <c:pt idx="1031">
                  <c:v>1.65E-4</c:v>
                </c:pt>
                <c:pt idx="1032">
                  <c:v>1.65E-4</c:v>
                </c:pt>
                <c:pt idx="1033">
                  <c:v>1.65E-4</c:v>
                </c:pt>
                <c:pt idx="1034">
                  <c:v>1.65E-4</c:v>
                </c:pt>
                <c:pt idx="1035">
                  <c:v>1.65E-4</c:v>
                </c:pt>
                <c:pt idx="1036">
                  <c:v>1.65E-4</c:v>
                </c:pt>
                <c:pt idx="1037">
                  <c:v>1.65E-4</c:v>
                </c:pt>
                <c:pt idx="1038">
                  <c:v>1.65E-4</c:v>
                </c:pt>
                <c:pt idx="1039">
                  <c:v>1.65E-4</c:v>
                </c:pt>
                <c:pt idx="1040">
                  <c:v>1.65E-4</c:v>
                </c:pt>
                <c:pt idx="1041">
                  <c:v>1.65E-4</c:v>
                </c:pt>
                <c:pt idx="1042">
                  <c:v>1.65E-4</c:v>
                </c:pt>
                <c:pt idx="1043">
                  <c:v>1.65E-4</c:v>
                </c:pt>
                <c:pt idx="1044">
                  <c:v>1.65E-4</c:v>
                </c:pt>
                <c:pt idx="1045">
                  <c:v>1.65E-4</c:v>
                </c:pt>
                <c:pt idx="1046">
                  <c:v>1.65E-4</c:v>
                </c:pt>
                <c:pt idx="1047">
                  <c:v>1.65E-4</c:v>
                </c:pt>
                <c:pt idx="1048">
                  <c:v>1.65E-4</c:v>
                </c:pt>
                <c:pt idx="1049">
                  <c:v>1.65E-4</c:v>
                </c:pt>
                <c:pt idx="1050">
                  <c:v>1.65E-4</c:v>
                </c:pt>
                <c:pt idx="1051">
                  <c:v>1.65E-4</c:v>
                </c:pt>
                <c:pt idx="1052">
                  <c:v>1.65E-4</c:v>
                </c:pt>
                <c:pt idx="1053">
                  <c:v>1.65E-4</c:v>
                </c:pt>
                <c:pt idx="1054">
                  <c:v>1.65E-4</c:v>
                </c:pt>
                <c:pt idx="1055">
                  <c:v>1.65E-4</c:v>
                </c:pt>
                <c:pt idx="1056">
                  <c:v>1.65E-4</c:v>
                </c:pt>
                <c:pt idx="1057">
                  <c:v>1.65E-4</c:v>
                </c:pt>
                <c:pt idx="1058">
                  <c:v>1.65E-4</c:v>
                </c:pt>
                <c:pt idx="1059">
                  <c:v>1.65E-4</c:v>
                </c:pt>
                <c:pt idx="1060">
                  <c:v>1.65E-4</c:v>
                </c:pt>
                <c:pt idx="1061">
                  <c:v>1.65E-4</c:v>
                </c:pt>
                <c:pt idx="1062">
                  <c:v>1.65E-4</c:v>
                </c:pt>
                <c:pt idx="1063">
                  <c:v>1.65E-4</c:v>
                </c:pt>
                <c:pt idx="1064">
                  <c:v>1.65E-4</c:v>
                </c:pt>
                <c:pt idx="1065">
                  <c:v>1.65E-4</c:v>
                </c:pt>
                <c:pt idx="1066">
                  <c:v>1.65E-4</c:v>
                </c:pt>
                <c:pt idx="1067">
                  <c:v>1.65E-4</c:v>
                </c:pt>
                <c:pt idx="1068">
                  <c:v>1.65E-4</c:v>
                </c:pt>
                <c:pt idx="1069">
                  <c:v>1.65E-4</c:v>
                </c:pt>
                <c:pt idx="1070">
                  <c:v>1.65E-4</c:v>
                </c:pt>
                <c:pt idx="1071">
                  <c:v>1.65E-4</c:v>
                </c:pt>
                <c:pt idx="1072">
                  <c:v>1.65E-4</c:v>
                </c:pt>
                <c:pt idx="1073">
                  <c:v>1.65E-4</c:v>
                </c:pt>
                <c:pt idx="1074">
                  <c:v>1.65E-4</c:v>
                </c:pt>
                <c:pt idx="1075">
                  <c:v>1.65E-4</c:v>
                </c:pt>
                <c:pt idx="1076">
                  <c:v>1.65E-4</c:v>
                </c:pt>
                <c:pt idx="1077">
                  <c:v>1.65E-4</c:v>
                </c:pt>
                <c:pt idx="1078">
                  <c:v>1.65E-4</c:v>
                </c:pt>
                <c:pt idx="1079">
                  <c:v>1.65E-4</c:v>
                </c:pt>
                <c:pt idx="1080">
                  <c:v>1.65E-4</c:v>
                </c:pt>
                <c:pt idx="1081">
                  <c:v>1.65E-4</c:v>
                </c:pt>
                <c:pt idx="1082">
                  <c:v>1.65E-4</c:v>
                </c:pt>
                <c:pt idx="1083">
                  <c:v>1.65E-4</c:v>
                </c:pt>
                <c:pt idx="1084">
                  <c:v>1.65E-4</c:v>
                </c:pt>
                <c:pt idx="1085">
                  <c:v>1.65E-4</c:v>
                </c:pt>
                <c:pt idx="1086">
                  <c:v>1.65E-4</c:v>
                </c:pt>
                <c:pt idx="1087">
                  <c:v>1.65E-4</c:v>
                </c:pt>
                <c:pt idx="1088">
                  <c:v>1.65E-4</c:v>
                </c:pt>
                <c:pt idx="1089">
                  <c:v>1.65E-4</c:v>
                </c:pt>
                <c:pt idx="1090">
                  <c:v>1.65E-4</c:v>
                </c:pt>
                <c:pt idx="1091">
                  <c:v>1.65E-4</c:v>
                </c:pt>
                <c:pt idx="1092">
                  <c:v>1.65E-4</c:v>
                </c:pt>
                <c:pt idx="1093">
                  <c:v>1.65E-4</c:v>
                </c:pt>
                <c:pt idx="1094">
                  <c:v>1.65E-4</c:v>
                </c:pt>
                <c:pt idx="1095">
                  <c:v>1.65E-4</c:v>
                </c:pt>
                <c:pt idx="1096">
                  <c:v>1.65E-4</c:v>
                </c:pt>
                <c:pt idx="1097">
                  <c:v>1.65E-4</c:v>
                </c:pt>
                <c:pt idx="1098">
                  <c:v>1.65E-4</c:v>
                </c:pt>
                <c:pt idx="1099">
                  <c:v>1.65E-4</c:v>
                </c:pt>
                <c:pt idx="1100">
                  <c:v>1.65E-4</c:v>
                </c:pt>
                <c:pt idx="1101">
                  <c:v>1.65E-4</c:v>
                </c:pt>
                <c:pt idx="1102">
                  <c:v>1.65E-4</c:v>
                </c:pt>
                <c:pt idx="1103">
                  <c:v>1.65E-4</c:v>
                </c:pt>
                <c:pt idx="1104">
                  <c:v>1.65E-4</c:v>
                </c:pt>
                <c:pt idx="1105">
                  <c:v>1.65E-4</c:v>
                </c:pt>
                <c:pt idx="1106">
                  <c:v>1.65E-4</c:v>
                </c:pt>
                <c:pt idx="1107">
                  <c:v>1.65E-4</c:v>
                </c:pt>
                <c:pt idx="1108">
                  <c:v>1.65E-4</c:v>
                </c:pt>
                <c:pt idx="1109">
                  <c:v>1.65E-4</c:v>
                </c:pt>
                <c:pt idx="1110">
                  <c:v>1.65E-4</c:v>
                </c:pt>
                <c:pt idx="1111">
                  <c:v>1.65E-4</c:v>
                </c:pt>
                <c:pt idx="1112">
                  <c:v>1.65E-4</c:v>
                </c:pt>
                <c:pt idx="1113">
                  <c:v>1.65E-4</c:v>
                </c:pt>
                <c:pt idx="1114">
                  <c:v>1.65E-4</c:v>
                </c:pt>
                <c:pt idx="1115">
                  <c:v>1.65E-4</c:v>
                </c:pt>
                <c:pt idx="1116">
                  <c:v>1.65E-4</c:v>
                </c:pt>
                <c:pt idx="1117">
                  <c:v>1.65E-4</c:v>
                </c:pt>
                <c:pt idx="1118">
                  <c:v>1.65E-4</c:v>
                </c:pt>
                <c:pt idx="1119">
                  <c:v>1.65E-4</c:v>
                </c:pt>
                <c:pt idx="1120">
                  <c:v>1.65E-4</c:v>
                </c:pt>
                <c:pt idx="1121">
                  <c:v>1.65E-4</c:v>
                </c:pt>
                <c:pt idx="1122">
                  <c:v>1.65E-4</c:v>
                </c:pt>
                <c:pt idx="1123">
                  <c:v>1.65E-4</c:v>
                </c:pt>
                <c:pt idx="1124">
                  <c:v>1.65E-4</c:v>
                </c:pt>
                <c:pt idx="1125">
                  <c:v>1.65E-4</c:v>
                </c:pt>
                <c:pt idx="1126">
                  <c:v>1.65E-4</c:v>
                </c:pt>
                <c:pt idx="1127">
                  <c:v>1.65E-4</c:v>
                </c:pt>
                <c:pt idx="1128">
                  <c:v>1.65E-4</c:v>
                </c:pt>
                <c:pt idx="1129">
                  <c:v>1.65E-4</c:v>
                </c:pt>
                <c:pt idx="1130">
                  <c:v>1.65E-4</c:v>
                </c:pt>
                <c:pt idx="1131">
                  <c:v>1.65E-4</c:v>
                </c:pt>
                <c:pt idx="1132">
                  <c:v>1.65E-4</c:v>
                </c:pt>
                <c:pt idx="1133">
                  <c:v>1.65E-4</c:v>
                </c:pt>
                <c:pt idx="1134">
                  <c:v>1.65E-4</c:v>
                </c:pt>
                <c:pt idx="1135">
                  <c:v>1.65E-4</c:v>
                </c:pt>
                <c:pt idx="1136">
                  <c:v>1.65E-4</c:v>
                </c:pt>
                <c:pt idx="1137">
                  <c:v>1.65E-4</c:v>
                </c:pt>
                <c:pt idx="1138">
                  <c:v>1.65E-4</c:v>
                </c:pt>
                <c:pt idx="1139">
                  <c:v>1.65E-4</c:v>
                </c:pt>
                <c:pt idx="1140">
                  <c:v>1.65E-4</c:v>
                </c:pt>
                <c:pt idx="1141">
                  <c:v>1.65E-4</c:v>
                </c:pt>
                <c:pt idx="1142">
                  <c:v>1.65E-4</c:v>
                </c:pt>
                <c:pt idx="1143">
                  <c:v>1.65E-4</c:v>
                </c:pt>
                <c:pt idx="1144">
                  <c:v>1.65E-4</c:v>
                </c:pt>
                <c:pt idx="1145">
                  <c:v>1.65E-4</c:v>
                </c:pt>
                <c:pt idx="1146">
                  <c:v>1.65E-4</c:v>
                </c:pt>
                <c:pt idx="1147">
                  <c:v>1.65E-4</c:v>
                </c:pt>
                <c:pt idx="1148">
                  <c:v>1.65E-4</c:v>
                </c:pt>
                <c:pt idx="1149">
                  <c:v>1.65E-4</c:v>
                </c:pt>
                <c:pt idx="1150">
                  <c:v>1.65E-4</c:v>
                </c:pt>
                <c:pt idx="1151">
                  <c:v>1.65E-4</c:v>
                </c:pt>
                <c:pt idx="1152">
                  <c:v>1.65E-4</c:v>
                </c:pt>
                <c:pt idx="1153">
                  <c:v>1.65E-4</c:v>
                </c:pt>
                <c:pt idx="1154">
                  <c:v>1.65E-4</c:v>
                </c:pt>
                <c:pt idx="1155">
                  <c:v>1.65E-4</c:v>
                </c:pt>
                <c:pt idx="1156">
                  <c:v>1.65E-4</c:v>
                </c:pt>
                <c:pt idx="1157">
                  <c:v>1.65E-4</c:v>
                </c:pt>
                <c:pt idx="1158">
                  <c:v>1.65E-4</c:v>
                </c:pt>
                <c:pt idx="1159">
                  <c:v>1.65E-4</c:v>
                </c:pt>
                <c:pt idx="1160">
                  <c:v>1.65E-4</c:v>
                </c:pt>
                <c:pt idx="1161">
                  <c:v>1.65E-4</c:v>
                </c:pt>
                <c:pt idx="1162">
                  <c:v>1.65E-4</c:v>
                </c:pt>
                <c:pt idx="1163">
                  <c:v>1.65E-4</c:v>
                </c:pt>
                <c:pt idx="1164">
                  <c:v>1.65E-4</c:v>
                </c:pt>
                <c:pt idx="1165">
                  <c:v>1.65E-4</c:v>
                </c:pt>
                <c:pt idx="1166">
                  <c:v>1.65E-4</c:v>
                </c:pt>
                <c:pt idx="1167">
                  <c:v>1.65E-4</c:v>
                </c:pt>
                <c:pt idx="1168">
                  <c:v>1.65E-4</c:v>
                </c:pt>
                <c:pt idx="1169">
                  <c:v>1.65E-4</c:v>
                </c:pt>
                <c:pt idx="1170">
                  <c:v>1.65E-4</c:v>
                </c:pt>
                <c:pt idx="1171">
                  <c:v>1.65E-4</c:v>
                </c:pt>
                <c:pt idx="1172">
                  <c:v>1.65E-4</c:v>
                </c:pt>
                <c:pt idx="1173">
                  <c:v>1.65E-4</c:v>
                </c:pt>
                <c:pt idx="1174">
                  <c:v>1.65E-4</c:v>
                </c:pt>
                <c:pt idx="1175">
                  <c:v>1.65E-4</c:v>
                </c:pt>
                <c:pt idx="1176">
                  <c:v>1.65E-4</c:v>
                </c:pt>
                <c:pt idx="1177">
                  <c:v>1.65E-4</c:v>
                </c:pt>
                <c:pt idx="1178">
                  <c:v>1.65E-4</c:v>
                </c:pt>
                <c:pt idx="1179">
                  <c:v>1.65E-4</c:v>
                </c:pt>
                <c:pt idx="1180">
                  <c:v>1.65E-4</c:v>
                </c:pt>
                <c:pt idx="1181">
                  <c:v>1.65E-4</c:v>
                </c:pt>
                <c:pt idx="1182">
                  <c:v>1.65E-4</c:v>
                </c:pt>
                <c:pt idx="1183">
                  <c:v>1.65E-4</c:v>
                </c:pt>
                <c:pt idx="1184">
                  <c:v>1.65E-4</c:v>
                </c:pt>
                <c:pt idx="1185">
                  <c:v>1.65E-4</c:v>
                </c:pt>
                <c:pt idx="1186">
                  <c:v>1.65E-4</c:v>
                </c:pt>
                <c:pt idx="1187">
                  <c:v>1.65E-4</c:v>
                </c:pt>
                <c:pt idx="1188">
                  <c:v>1.65E-4</c:v>
                </c:pt>
                <c:pt idx="1189">
                  <c:v>1.65E-4</c:v>
                </c:pt>
                <c:pt idx="1190">
                  <c:v>1.65E-4</c:v>
                </c:pt>
                <c:pt idx="1191">
                  <c:v>1.65E-4</c:v>
                </c:pt>
                <c:pt idx="1192">
                  <c:v>1.65E-4</c:v>
                </c:pt>
                <c:pt idx="1193">
                  <c:v>1.65E-4</c:v>
                </c:pt>
                <c:pt idx="1194">
                  <c:v>1.65E-4</c:v>
                </c:pt>
                <c:pt idx="1195">
                  <c:v>1.65E-4</c:v>
                </c:pt>
                <c:pt idx="1196">
                  <c:v>1.65E-4</c:v>
                </c:pt>
                <c:pt idx="1197">
                  <c:v>1.65E-4</c:v>
                </c:pt>
                <c:pt idx="1198">
                  <c:v>1.65E-4</c:v>
                </c:pt>
                <c:pt idx="1199">
                  <c:v>1.65E-4</c:v>
                </c:pt>
                <c:pt idx="1200">
                  <c:v>1.65E-4</c:v>
                </c:pt>
                <c:pt idx="1201">
                  <c:v>1.65E-4</c:v>
                </c:pt>
                <c:pt idx="1202">
                  <c:v>1.65E-4</c:v>
                </c:pt>
                <c:pt idx="1203">
                  <c:v>1.65E-4</c:v>
                </c:pt>
                <c:pt idx="1204">
                  <c:v>1.65E-4</c:v>
                </c:pt>
                <c:pt idx="1205">
                  <c:v>1.65E-4</c:v>
                </c:pt>
                <c:pt idx="1206">
                  <c:v>1.65E-4</c:v>
                </c:pt>
                <c:pt idx="1207">
                  <c:v>1.65E-4</c:v>
                </c:pt>
                <c:pt idx="1208">
                  <c:v>1.65E-4</c:v>
                </c:pt>
                <c:pt idx="1209">
                  <c:v>1.65E-4</c:v>
                </c:pt>
                <c:pt idx="1210">
                  <c:v>1.65E-4</c:v>
                </c:pt>
                <c:pt idx="1211">
                  <c:v>1.65E-4</c:v>
                </c:pt>
                <c:pt idx="1212">
                  <c:v>1.65E-4</c:v>
                </c:pt>
                <c:pt idx="1213">
                  <c:v>1.65E-4</c:v>
                </c:pt>
                <c:pt idx="1214">
                  <c:v>1.65E-4</c:v>
                </c:pt>
                <c:pt idx="1215">
                  <c:v>1.65E-4</c:v>
                </c:pt>
                <c:pt idx="1216">
                  <c:v>1.65E-4</c:v>
                </c:pt>
                <c:pt idx="1217">
                  <c:v>1.65E-4</c:v>
                </c:pt>
                <c:pt idx="1218">
                  <c:v>1.65E-4</c:v>
                </c:pt>
                <c:pt idx="1219">
                  <c:v>1.65E-4</c:v>
                </c:pt>
                <c:pt idx="1220">
                  <c:v>1.65E-4</c:v>
                </c:pt>
                <c:pt idx="1221">
                  <c:v>1.65E-4</c:v>
                </c:pt>
                <c:pt idx="1222">
                  <c:v>1.65E-4</c:v>
                </c:pt>
                <c:pt idx="1223">
                  <c:v>1.65E-4</c:v>
                </c:pt>
                <c:pt idx="1224">
                  <c:v>1.65E-4</c:v>
                </c:pt>
                <c:pt idx="1225">
                  <c:v>1.65E-4</c:v>
                </c:pt>
                <c:pt idx="1226">
                  <c:v>1.65E-4</c:v>
                </c:pt>
                <c:pt idx="1227">
                  <c:v>1.65E-4</c:v>
                </c:pt>
                <c:pt idx="1228">
                  <c:v>1.65E-4</c:v>
                </c:pt>
                <c:pt idx="1229">
                  <c:v>1.65E-4</c:v>
                </c:pt>
                <c:pt idx="1230">
                  <c:v>1.65E-4</c:v>
                </c:pt>
                <c:pt idx="1231">
                  <c:v>1.65E-4</c:v>
                </c:pt>
                <c:pt idx="1232">
                  <c:v>1.65E-4</c:v>
                </c:pt>
                <c:pt idx="1233">
                  <c:v>1.65E-4</c:v>
                </c:pt>
                <c:pt idx="1234">
                  <c:v>1.65E-4</c:v>
                </c:pt>
                <c:pt idx="1235">
                  <c:v>1.65E-4</c:v>
                </c:pt>
                <c:pt idx="1236">
                  <c:v>1.65E-4</c:v>
                </c:pt>
                <c:pt idx="1237">
                  <c:v>1.65E-4</c:v>
                </c:pt>
                <c:pt idx="1238">
                  <c:v>1.65E-4</c:v>
                </c:pt>
                <c:pt idx="1239">
                  <c:v>1.65E-4</c:v>
                </c:pt>
                <c:pt idx="1240">
                  <c:v>1.65E-4</c:v>
                </c:pt>
                <c:pt idx="1241">
                  <c:v>1.65E-4</c:v>
                </c:pt>
                <c:pt idx="1242">
                  <c:v>1.65E-4</c:v>
                </c:pt>
                <c:pt idx="1243">
                  <c:v>1.65E-4</c:v>
                </c:pt>
                <c:pt idx="1244">
                  <c:v>1.65E-4</c:v>
                </c:pt>
                <c:pt idx="1245">
                  <c:v>1.65E-4</c:v>
                </c:pt>
                <c:pt idx="1246">
                  <c:v>1.65E-4</c:v>
                </c:pt>
                <c:pt idx="1247">
                  <c:v>1.65E-4</c:v>
                </c:pt>
                <c:pt idx="1248">
                  <c:v>1.65E-4</c:v>
                </c:pt>
                <c:pt idx="1249">
                  <c:v>1.65E-4</c:v>
                </c:pt>
                <c:pt idx="1250">
                  <c:v>1.65E-4</c:v>
                </c:pt>
                <c:pt idx="1251">
                  <c:v>1.65E-4</c:v>
                </c:pt>
                <c:pt idx="1252">
                  <c:v>1.65E-4</c:v>
                </c:pt>
                <c:pt idx="1253">
                  <c:v>1.65E-4</c:v>
                </c:pt>
                <c:pt idx="1254">
                  <c:v>1.65E-4</c:v>
                </c:pt>
                <c:pt idx="1255">
                  <c:v>1.65E-4</c:v>
                </c:pt>
                <c:pt idx="1256">
                  <c:v>1.65E-4</c:v>
                </c:pt>
                <c:pt idx="1257">
                  <c:v>1.65E-4</c:v>
                </c:pt>
                <c:pt idx="1258">
                  <c:v>1.65E-4</c:v>
                </c:pt>
                <c:pt idx="1259">
                  <c:v>1.65E-4</c:v>
                </c:pt>
                <c:pt idx="1260">
                  <c:v>1.65E-4</c:v>
                </c:pt>
                <c:pt idx="1261">
                  <c:v>1.65E-4</c:v>
                </c:pt>
                <c:pt idx="1262">
                  <c:v>1.65E-4</c:v>
                </c:pt>
                <c:pt idx="1263">
                  <c:v>1.65E-4</c:v>
                </c:pt>
                <c:pt idx="1264">
                  <c:v>1.65E-4</c:v>
                </c:pt>
                <c:pt idx="1265">
                  <c:v>1.65E-4</c:v>
                </c:pt>
                <c:pt idx="1266">
                  <c:v>1.65E-4</c:v>
                </c:pt>
                <c:pt idx="1267">
                  <c:v>1.65E-4</c:v>
                </c:pt>
                <c:pt idx="1268">
                  <c:v>1.65E-4</c:v>
                </c:pt>
                <c:pt idx="1269">
                  <c:v>1.65E-4</c:v>
                </c:pt>
                <c:pt idx="1270">
                  <c:v>1.65E-4</c:v>
                </c:pt>
                <c:pt idx="1271">
                  <c:v>1.65E-4</c:v>
                </c:pt>
                <c:pt idx="1272">
                  <c:v>1.65E-4</c:v>
                </c:pt>
                <c:pt idx="1273">
                  <c:v>1.65E-4</c:v>
                </c:pt>
                <c:pt idx="1274">
                  <c:v>1.65E-4</c:v>
                </c:pt>
                <c:pt idx="1275">
                  <c:v>1.65E-4</c:v>
                </c:pt>
                <c:pt idx="1276">
                  <c:v>1.65E-4</c:v>
                </c:pt>
                <c:pt idx="1277">
                  <c:v>1.65E-4</c:v>
                </c:pt>
                <c:pt idx="1278">
                  <c:v>1.65E-4</c:v>
                </c:pt>
                <c:pt idx="1279">
                  <c:v>1.65E-4</c:v>
                </c:pt>
                <c:pt idx="1280">
                  <c:v>1.65E-4</c:v>
                </c:pt>
                <c:pt idx="1281">
                  <c:v>1.65E-4</c:v>
                </c:pt>
                <c:pt idx="1282">
                  <c:v>1.65E-4</c:v>
                </c:pt>
                <c:pt idx="1283">
                  <c:v>1.65E-4</c:v>
                </c:pt>
                <c:pt idx="1284">
                  <c:v>1.65E-4</c:v>
                </c:pt>
                <c:pt idx="1285">
                  <c:v>1.65E-4</c:v>
                </c:pt>
                <c:pt idx="1286">
                  <c:v>1.65E-4</c:v>
                </c:pt>
                <c:pt idx="1287">
                  <c:v>1.65E-4</c:v>
                </c:pt>
                <c:pt idx="1288">
                  <c:v>1.65E-4</c:v>
                </c:pt>
                <c:pt idx="1289">
                  <c:v>1.65E-4</c:v>
                </c:pt>
                <c:pt idx="1290">
                  <c:v>1.65E-4</c:v>
                </c:pt>
                <c:pt idx="1291">
                  <c:v>1.65E-4</c:v>
                </c:pt>
                <c:pt idx="1292">
                  <c:v>1.65E-4</c:v>
                </c:pt>
                <c:pt idx="1293">
                  <c:v>1.65E-4</c:v>
                </c:pt>
                <c:pt idx="1294">
                  <c:v>1.65E-4</c:v>
                </c:pt>
                <c:pt idx="1295">
                  <c:v>1.65E-4</c:v>
                </c:pt>
                <c:pt idx="1296">
                  <c:v>1.65E-4</c:v>
                </c:pt>
                <c:pt idx="1297">
                  <c:v>1.65E-4</c:v>
                </c:pt>
                <c:pt idx="1298">
                  <c:v>1.65E-4</c:v>
                </c:pt>
                <c:pt idx="1299">
                  <c:v>1.65E-4</c:v>
                </c:pt>
                <c:pt idx="1300">
                  <c:v>1.65E-4</c:v>
                </c:pt>
                <c:pt idx="1301">
                  <c:v>1.65E-4</c:v>
                </c:pt>
                <c:pt idx="1302">
                  <c:v>1.65E-4</c:v>
                </c:pt>
                <c:pt idx="1303">
                  <c:v>1.65E-4</c:v>
                </c:pt>
                <c:pt idx="1304">
                  <c:v>1.65E-4</c:v>
                </c:pt>
                <c:pt idx="1305">
                  <c:v>1.65E-4</c:v>
                </c:pt>
                <c:pt idx="1306">
                  <c:v>1.65E-4</c:v>
                </c:pt>
                <c:pt idx="1307">
                  <c:v>1.65E-4</c:v>
                </c:pt>
                <c:pt idx="1308">
                  <c:v>1.65E-4</c:v>
                </c:pt>
                <c:pt idx="1309">
                  <c:v>1.65E-4</c:v>
                </c:pt>
                <c:pt idx="1310">
                  <c:v>1.65E-4</c:v>
                </c:pt>
                <c:pt idx="1311">
                  <c:v>1.65E-4</c:v>
                </c:pt>
                <c:pt idx="1312">
                  <c:v>1.65E-4</c:v>
                </c:pt>
                <c:pt idx="1313">
                  <c:v>1.65E-4</c:v>
                </c:pt>
                <c:pt idx="1314">
                  <c:v>1.65E-4</c:v>
                </c:pt>
                <c:pt idx="1315">
                  <c:v>1.65E-4</c:v>
                </c:pt>
                <c:pt idx="1316">
                  <c:v>1.65E-4</c:v>
                </c:pt>
                <c:pt idx="1317">
                  <c:v>1.65E-4</c:v>
                </c:pt>
                <c:pt idx="1318">
                  <c:v>1.65E-4</c:v>
                </c:pt>
                <c:pt idx="1319">
                  <c:v>1.65E-4</c:v>
                </c:pt>
                <c:pt idx="1320">
                  <c:v>1.65E-4</c:v>
                </c:pt>
                <c:pt idx="1321">
                  <c:v>1.65E-4</c:v>
                </c:pt>
                <c:pt idx="1322">
                  <c:v>1.65E-4</c:v>
                </c:pt>
                <c:pt idx="1323">
                  <c:v>1.65E-4</c:v>
                </c:pt>
                <c:pt idx="1324">
                  <c:v>1.65E-4</c:v>
                </c:pt>
                <c:pt idx="1325">
                  <c:v>1.65E-4</c:v>
                </c:pt>
                <c:pt idx="1326">
                  <c:v>1.65E-4</c:v>
                </c:pt>
                <c:pt idx="1327">
                  <c:v>1.65E-4</c:v>
                </c:pt>
                <c:pt idx="1328">
                  <c:v>1.65E-4</c:v>
                </c:pt>
                <c:pt idx="1329">
                  <c:v>1.65E-4</c:v>
                </c:pt>
                <c:pt idx="1330">
                  <c:v>1.65E-4</c:v>
                </c:pt>
                <c:pt idx="1331">
                  <c:v>1.65E-4</c:v>
                </c:pt>
                <c:pt idx="1332">
                  <c:v>1.65E-4</c:v>
                </c:pt>
                <c:pt idx="1333">
                  <c:v>1.65E-4</c:v>
                </c:pt>
                <c:pt idx="1334">
                  <c:v>1.65E-4</c:v>
                </c:pt>
                <c:pt idx="1335">
                  <c:v>1.65E-4</c:v>
                </c:pt>
                <c:pt idx="1336">
                  <c:v>1.65E-4</c:v>
                </c:pt>
                <c:pt idx="1337">
                  <c:v>1.65E-4</c:v>
                </c:pt>
                <c:pt idx="1338">
                  <c:v>1.65E-4</c:v>
                </c:pt>
                <c:pt idx="1339">
                  <c:v>1.65E-4</c:v>
                </c:pt>
                <c:pt idx="1340">
                  <c:v>1.65E-4</c:v>
                </c:pt>
                <c:pt idx="1341">
                  <c:v>1.65E-4</c:v>
                </c:pt>
                <c:pt idx="1342">
                  <c:v>1.65E-4</c:v>
                </c:pt>
                <c:pt idx="1343">
                  <c:v>1.65E-4</c:v>
                </c:pt>
                <c:pt idx="1344">
                  <c:v>1.65E-4</c:v>
                </c:pt>
                <c:pt idx="1345">
                  <c:v>1.65E-4</c:v>
                </c:pt>
                <c:pt idx="1346">
                  <c:v>1.65E-4</c:v>
                </c:pt>
                <c:pt idx="1347">
                  <c:v>1.65E-4</c:v>
                </c:pt>
                <c:pt idx="1348">
                  <c:v>1.65E-4</c:v>
                </c:pt>
                <c:pt idx="1349">
                  <c:v>1.65E-4</c:v>
                </c:pt>
                <c:pt idx="1350">
                  <c:v>1.65E-4</c:v>
                </c:pt>
                <c:pt idx="1351">
                  <c:v>1.65E-4</c:v>
                </c:pt>
                <c:pt idx="1352">
                  <c:v>1.65E-4</c:v>
                </c:pt>
                <c:pt idx="1353">
                  <c:v>1.65E-4</c:v>
                </c:pt>
                <c:pt idx="1354">
                  <c:v>1.65E-4</c:v>
                </c:pt>
                <c:pt idx="1355">
                  <c:v>1.65E-4</c:v>
                </c:pt>
                <c:pt idx="1356">
                  <c:v>1.65E-4</c:v>
                </c:pt>
                <c:pt idx="1357">
                  <c:v>1.65E-4</c:v>
                </c:pt>
                <c:pt idx="1358">
                  <c:v>1.65E-4</c:v>
                </c:pt>
                <c:pt idx="1359">
                  <c:v>1.65E-4</c:v>
                </c:pt>
                <c:pt idx="1360">
                  <c:v>1.65E-4</c:v>
                </c:pt>
                <c:pt idx="1361">
                  <c:v>1.65E-4</c:v>
                </c:pt>
                <c:pt idx="1362">
                  <c:v>1.65E-4</c:v>
                </c:pt>
                <c:pt idx="1363">
                  <c:v>1.65E-4</c:v>
                </c:pt>
                <c:pt idx="1364">
                  <c:v>1.65E-4</c:v>
                </c:pt>
                <c:pt idx="1365">
                  <c:v>1.65E-4</c:v>
                </c:pt>
                <c:pt idx="1366">
                  <c:v>1.65E-4</c:v>
                </c:pt>
                <c:pt idx="1367">
                  <c:v>1.65E-4</c:v>
                </c:pt>
                <c:pt idx="1368">
                  <c:v>1.65E-4</c:v>
                </c:pt>
                <c:pt idx="1369">
                  <c:v>1.65E-4</c:v>
                </c:pt>
                <c:pt idx="1370">
                  <c:v>1.65E-4</c:v>
                </c:pt>
                <c:pt idx="1371">
                  <c:v>1.65E-4</c:v>
                </c:pt>
                <c:pt idx="1372">
                  <c:v>1.65E-4</c:v>
                </c:pt>
                <c:pt idx="1373">
                  <c:v>1.65E-4</c:v>
                </c:pt>
                <c:pt idx="1374">
                  <c:v>1.65E-4</c:v>
                </c:pt>
                <c:pt idx="1375">
                  <c:v>1.65E-4</c:v>
                </c:pt>
                <c:pt idx="1376">
                  <c:v>1.65E-4</c:v>
                </c:pt>
                <c:pt idx="1377">
                  <c:v>1.65E-4</c:v>
                </c:pt>
                <c:pt idx="1378">
                  <c:v>1.65E-4</c:v>
                </c:pt>
                <c:pt idx="1379">
                  <c:v>1.65E-4</c:v>
                </c:pt>
                <c:pt idx="1380">
                  <c:v>1.65E-4</c:v>
                </c:pt>
                <c:pt idx="1381">
                  <c:v>1.65E-4</c:v>
                </c:pt>
                <c:pt idx="1382">
                  <c:v>1.65E-4</c:v>
                </c:pt>
                <c:pt idx="1383">
                  <c:v>1.65E-4</c:v>
                </c:pt>
                <c:pt idx="1384">
                  <c:v>1.65E-4</c:v>
                </c:pt>
                <c:pt idx="1385">
                  <c:v>1.65E-4</c:v>
                </c:pt>
                <c:pt idx="1386">
                  <c:v>1.65E-4</c:v>
                </c:pt>
                <c:pt idx="1387">
                  <c:v>1.65E-4</c:v>
                </c:pt>
                <c:pt idx="1388">
                  <c:v>1.65E-4</c:v>
                </c:pt>
                <c:pt idx="1389">
                  <c:v>1.65E-4</c:v>
                </c:pt>
                <c:pt idx="1390">
                  <c:v>1.65E-4</c:v>
                </c:pt>
                <c:pt idx="1391">
                  <c:v>1.65E-4</c:v>
                </c:pt>
                <c:pt idx="1392">
                  <c:v>1.65E-4</c:v>
                </c:pt>
                <c:pt idx="1393">
                  <c:v>1.65E-4</c:v>
                </c:pt>
                <c:pt idx="1394">
                  <c:v>1.65E-4</c:v>
                </c:pt>
                <c:pt idx="1395">
                  <c:v>1.65E-4</c:v>
                </c:pt>
                <c:pt idx="1396">
                  <c:v>1.65E-4</c:v>
                </c:pt>
                <c:pt idx="1397">
                  <c:v>1.65E-4</c:v>
                </c:pt>
                <c:pt idx="1398">
                  <c:v>1.65E-4</c:v>
                </c:pt>
                <c:pt idx="1399">
                  <c:v>1.65E-4</c:v>
                </c:pt>
                <c:pt idx="1400">
                  <c:v>1.65E-4</c:v>
                </c:pt>
                <c:pt idx="1401">
                  <c:v>1.65E-4</c:v>
                </c:pt>
                <c:pt idx="1402">
                  <c:v>1.65E-4</c:v>
                </c:pt>
                <c:pt idx="1403">
                  <c:v>1.65E-4</c:v>
                </c:pt>
                <c:pt idx="1404">
                  <c:v>1.65E-4</c:v>
                </c:pt>
                <c:pt idx="1405">
                  <c:v>1.65E-4</c:v>
                </c:pt>
                <c:pt idx="1406">
                  <c:v>1.65E-4</c:v>
                </c:pt>
                <c:pt idx="1407">
                  <c:v>1.65E-4</c:v>
                </c:pt>
                <c:pt idx="1408">
                  <c:v>1.65E-4</c:v>
                </c:pt>
                <c:pt idx="1409">
                  <c:v>1.65E-4</c:v>
                </c:pt>
                <c:pt idx="1410">
                  <c:v>1.65E-4</c:v>
                </c:pt>
                <c:pt idx="1411">
                  <c:v>1.65E-4</c:v>
                </c:pt>
                <c:pt idx="1412">
                  <c:v>1.65E-4</c:v>
                </c:pt>
                <c:pt idx="1413">
                  <c:v>1.65E-4</c:v>
                </c:pt>
                <c:pt idx="1414">
                  <c:v>1.65E-4</c:v>
                </c:pt>
                <c:pt idx="1415">
                  <c:v>1.65E-4</c:v>
                </c:pt>
                <c:pt idx="1416">
                  <c:v>1.65E-4</c:v>
                </c:pt>
                <c:pt idx="1417">
                  <c:v>1.65E-4</c:v>
                </c:pt>
                <c:pt idx="1418">
                  <c:v>1.65E-4</c:v>
                </c:pt>
                <c:pt idx="1419">
                  <c:v>1.65E-4</c:v>
                </c:pt>
                <c:pt idx="1420">
                  <c:v>1.65E-4</c:v>
                </c:pt>
                <c:pt idx="1421">
                  <c:v>1.65E-4</c:v>
                </c:pt>
                <c:pt idx="1422">
                  <c:v>1.65E-4</c:v>
                </c:pt>
                <c:pt idx="1423">
                  <c:v>1.65E-4</c:v>
                </c:pt>
                <c:pt idx="1424">
                  <c:v>1.65E-4</c:v>
                </c:pt>
                <c:pt idx="1425">
                  <c:v>1.65E-4</c:v>
                </c:pt>
                <c:pt idx="1426">
                  <c:v>1.65E-4</c:v>
                </c:pt>
                <c:pt idx="1427">
                  <c:v>1.65E-4</c:v>
                </c:pt>
                <c:pt idx="1428">
                  <c:v>1.65E-4</c:v>
                </c:pt>
                <c:pt idx="1429">
                  <c:v>1.65E-4</c:v>
                </c:pt>
                <c:pt idx="1430">
                  <c:v>1.65E-4</c:v>
                </c:pt>
                <c:pt idx="1431">
                  <c:v>1.65E-4</c:v>
                </c:pt>
                <c:pt idx="1432">
                  <c:v>1.65E-4</c:v>
                </c:pt>
                <c:pt idx="1433">
                  <c:v>1.65E-4</c:v>
                </c:pt>
                <c:pt idx="1434">
                  <c:v>1.65E-4</c:v>
                </c:pt>
                <c:pt idx="1435">
                  <c:v>1.65E-4</c:v>
                </c:pt>
                <c:pt idx="1436">
                  <c:v>1.65E-4</c:v>
                </c:pt>
                <c:pt idx="1437">
                  <c:v>1.65E-4</c:v>
                </c:pt>
                <c:pt idx="1438">
                  <c:v>1.65E-4</c:v>
                </c:pt>
                <c:pt idx="1439">
                  <c:v>1.65E-4</c:v>
                </c:pt>
                <c:pt idx="1440">
                  <c:v>1.65E-4</c:v>
                </c:pt>
                <c:pt idx="1441">
                  <c:v>1.65E-4</c:v>
                </c:pt>
                <c:pt idx="1442">
                  <c:v>1.65E-4</c:v>
                </c:pt>
                <c:pt idx="1443">
                  <c:v>1.65E-4</c:v>
                </c:pt>
                <c:pt idx="1444">
                  <c:v>1.65E-4</c:v>
                </c:pt>
                <c:pt idx="1445">
                  <c:v>1.65E-4</c:v>
                </c:pt>
                <c:pt idx="1446">
                  <c:v>1.65E-4</c:v>
                </c:pt>
                <c:pt idx="1447">
                  <c:v>1.65E-4</c:v>
                </c:pt>
                <c:pt idx="1448">
                  <c:v>1.65E-4</c:v>
                </c:pt>
                <c:pt idx="1449">
                  <c:v>1.65E-4</c:v>
                </c:pt>
                <c:pt idx="1450">
                  <c:v>1.65E-4</c:v>
                </c:pt>
                <c:pt idx="1451">
                  <c:v>1.65E-4</c:v>
                </c:pt>
                <c:pt idx="1452">
                  <c:v>1.65E-4</c:v>
                </c:pt>
                <c:pt idx="1453">
                  <c:v>1.65E-4</c:v>
                </c:pt>
                <c:pt idx="1454">
                  <c:v>1.65E-4</c:v>
                </c:pt>
                <c:pt idx="1455">
                  <c:v>1.65E-4</c:v>
                </c:pt>
                <c:pt idx="1456">
                  <c:v>1.65E-4</c:v>
                </c:pt>
                <c:pt idx="1457">
                  <c:v>1.65E-4</c:v>
                </c:pt>
                <c:pt idx="1458">
                  <c:v>1.65E-4</c:v>
                </c:pt>
                <c:pt idx="1459">
                  <c:v>1.65E-4</c:v>
                </c:pt>
                <c:pt idx="1460">
                  <c:v>1.65E-4</c:v>
                </c:pt>
                <c:pt idx="1461">
                  <c:v>1.65E-4</c:v>
                </c:pt>
                <c:pt idx="1462">
                  <c:v>1.65E-4</c:v>
                </c:pt>
                <c:pt idx="1463">
                  <c:v>1.65E-4</c:v>
                </c:pt>
                <c:pt idx="1464">
                  <c:v>1.65E-4</c:v>
                </c:pt>
                <c:pt idx="1465">
                  <c:v>1.65E-4</c:v>
                </c:pt>
                <c:pt idx="1466">
                  <c:v>1.65E-4</c:v>
                </c:pt>
                <c:pt idx="1467">
                  <c:v>1.65E-4</c:v>
                </c:pt>
                <c:pt idx="1468">
                  <c:v>1.65E-4</c:v>
                </c:pt>
                <c:pt idx="1469">
                  <c:v>1.65E-4</c:v>
                </c:pt>
                <c:pt idx="1470">
                  <c:v>1.65E-4</c:v>
                </c:pt>
                <c:pt idx="1471">
                  <c:v>1.65E-4</c:v>
                </c:pt>
                <c:pt idx="1472">
                  <c:v>1.65E-4</c:v>
                </c:pt>
                <c:pt idx="1473">
                  <c:v>1.65E-4</c:v>
                </c:pt>
                <c:pt idx="1474">
                  <c:v>1.65E-4</c:v>
                </c:pt>
                <c:pt idx="1475">
                  <c:v>1.65E-4</c:v>
                </c:pt>
                <c:pt idx="1476">
                  <c:v>1.65E-4</c:v>
                </c:pt>
                <c:pt idx="1477">
                  <c:v>1.65E-4</c:v>
                </c:pt>
                <c:pt idx="1478">
                  <c:v>1.65E-4</c:v>
                </c:pt>
                <c:pt idx="1479">
                  <c:v>1.65E-4</c:v>
                </c:pt>
                <c:pt idx="1480">
                  <c:v>1.65E-4</c:v>
                </c:pt>
                <c:pt idx="1481">
                  <c:v>1.65E-4</c:v>
                </c:pt>
                <c:pt idx="1482">
                  <c:v>1.65E-4</c:v>
                </c:pt>
                <c:pt idx="1483">
                  <c:v>1.65E-4</c:v>
                </c:pt>
                <c:pt idx="1484">
                  <c:v>1.65E-4</c:v>
                </c:pt>
                <c:pt idx="1485">
                  <c:v>1.65E-4</c:v>
                </c:pt>
                <c:pt idx="1486">
                  <c:v>1.65E-4</c:v>
                </c:pt>
                <c:pt idx="1487">
                  <c:v>1.65E-4</c:v>
                </c:pt>
                <c:pt idx="1488">
                  <c:v>1.65E-4</c:v>
                </c:pt>
                <c:pt idx="1489">
                  <c:v>1.65E-4</c:v>
                </c:pt>
                <c:pt idx="1490">
                  <c:v>1.65E-4</c:v>
                </c:pt>
                <c:pt idx="1491">
                  <c:v>1.65E-4</c:v>
                </c:pt>
                <c:pt idx="1492">
                  <c:v>1.65E-4</c:v>
                </c:pt>
                <c:pt idx="1493">
                  <c:v>1.65E-4</c:v>
                </c:pt>
                <c:pt idx="1494">
                  <c:v>1.65E-4</c:v>
                </c:pt>
                <c:pt idx="1495">
                  <c:v>1.65E-4</c:v>
                </c:pt>
                <c:pt idx="1496">
                  <c:v>1.65E-4</c:v>
                </c:pt>
                <c:pt idx="1497">
                  <c:v>1.65E-4</c:v>
                </c:pt>
                <c:pt idx="1498">
                  <c:v>1.65E-4</c:v>
                </c:pt>
                <c:pt idx="1499">
                  <c:v>1.65E-4</c:v>
                </c:pt>
                <c:pt idx="1500">
                  <c:v>1.65E-4</c:v>
                </c:pt>
                <c:pt idx="1501">
                  <c:v>1.65E-4</c:v>
                </c:pt>
                <c:pt idx="1502">
                  <c:v>1.65E-4</c:v>
                </c:pt>
                <c:pt idx="1503">
                  <c:v>1.65E-4</c:v>
                </c:pt>
                <c:pt idx="1504">
                  <c:v>1.65E-4</c:v>
                </c:pt>
                <c:pt idx="1505">
                  <c:v>1.65E-4</c:v>
                </c:pt>
                <c:pt idx="1506">
                  <c:v>1.65E-4</c:v>
                </c:pt>
                <c:pt idx="1507">
                  <c:v>1.65E-4</c:v>
                </c:pt>
                <c:pt idx="1508">
                  <c:v>1.65E-4</c:v>
                </c:pt>
                <c:pt idx="1509">
                  <c:v>1.65E-4</c:v>
                </c:pt>
                <c:pt idx="1510">
                  <c:v>1.65E-4</c:v>
                </c:pt>
                <c:pt idx="1511">
                  <c:v>1.65E-4</c:v>
                </c:pt>
                <c:pt idx="1512">
                  <c:v>1.65E-4</c:v>
                </c:pt>
                <c:pt idx="1513">
                  <c:v>1.65E-4</c:v>
                </c:pt>
                <c:pt idx="1514">
                  <c:v>1.65E-4</c:v>
                </c:pt>
                <c:pt idx="1515">
                  <c:v>1.65E-4</c:v>
                </c:pt>
                <c:pt idx="1516">
                  <c:v>1.65E-4</c:v>
                </c:pt>
                <c:pt idx="1517">
                  <c:v>1.65E-4</c:v>
                </c:pt>
                <c:pt idx="1518">
                  <c:v>1.65E-4</c:v>
                </c:pt>
                <c:pt idx="1519">
                  <c:v>1.65E-4</c:v>
                </c:pt>
                <c:pt idx="1520">
                  <c:v>1.65E-4</c:v>
                </c:pt>
                <c:pt idx="1521">
                  <c:v>1.65E-4</c:v>
                </c:pt>
                <c:pt idx="1522">
                  <c:v>1.65E-4</c:v>
                </c:pt>
                <c:pt idx="1523">
                  <c:v>1.65E-4</c:v>
                </c:pt>
                <c:pt idx="1524">
                  <c:v>1.65E-4</c:v>
                </c:pt>
                <c:pt idx="1525">
                  <c:v>1.65E-4</c:v>
                </c:pt>
                <c:pt idx="1526">
                  <c:v>1.65E-4</c:v>
                </c:pt>
                <c:pt idx="1527">
                  <c:v>1.65E-4</c:v>
                </c:pt>
                <c:pt idx="1528">
                  <c:v>1.65E-4</c:v>
                </c:pt>
                <c:pt idx="1529">
                  <c:v>1.65E-4</c:v>
                </c:pt>
                <c:pt idx="1530">
                  <c:v>1.65E-4</c:v>
                </c:pt>
                <c:pt idx="1531">
                  <c:v>1.65E-4</c:v>
                </c:pt>
                <c:pt idx="1532">
                  <c:v>1.65E-4</c:v>
                </c:pt>
                <c:pt idx="1533">
                  <c:v>1.65E-4</c:v>
                </c:pt>
                <c:pt idx="1534">
                  <c:v>1.65E-4</c:v>
                </c:pt>
                <c:pt idx="1535">
                  <c:v>1.65E-4</c:v>
                </c:pt>
                <c:pt idx="1536">
                  <c:v>1.65E-4</c:v>
                </c:pt>
                <c:pt idx="1537">
                  <c:v>1.65E-4</c:v>
                </c:pt>
                <c:pt idx="1538">
                  <c:v>1.65E-4</c:v>
                </c:pt>
                <c:pt idx="1539">
                  <c:v>1.65E-4</c:v>
                </c:pt>
                <c:pt idx="1540">
                  <c:v>1.65E-4</c:v>
                </c:pt>
                <c:pt idx="1541">
                  <c:v>1.65E-4</c:v>
                </c:pt>
                <c:pt idx="1542">
                  <c:v>1.65E-4</c:v>
                </c:pt>
                <c:pt idx="1543">
                  <c:v>1.65E-4</c:v>
                </c:pt>
                <c:pt idx="1544">
                  <c:v>1.65E-4</c:v>
                </c:pt>
                <c:pt idx="1545">
                  <c:v>1.65E-4</c:v>
                </c:pt>
                <c:pt idx="1546">
                  <c:v>1.65E-4</c:v>
                </c:pt>
                <c:pt idx="1547">
                  <c:v>1.65E-4</c:v>
                </c:pt>
                <c:pt idx="1548">
                  <c:v>1.65E-4</c:v>
                </c:pt>
                <c:pt idx="1549">
                  <c:v>1.65E-4</c:v>
                </c:pt>
                <c:pt idx="1550">
                  <c:v>1.65E-4</c:v>
                </c:pt>
                <c:pt idx="1551">
                  <c:v>1.65E-4</c:v>
                </c:pt>
                <c:pt idx="1552">
                  <c:v>1.65E-4</c:v>
                </c:pt>
                <c:pt idx="1553">
                  <c:v>1.65E-4</c:v>
                </c:pt>
                <c:pt idx="1554">
                  <c:v>1.65E-4</c:v>
                </c:pt>
                <c:pt idx="1555">
                  <c:v>1.65E-4</c:v>
                </c:pt>
                <c:pt idx="1556">
                  <c:v>1.65E-4</c:v>
                </c:pt>
                <c:pt idx="1557">
                  <c:v>1.65E-4</c:v>
                </c:pt>
                <c:pt idx="1558">
                  <c:v>1.65E-4</c:v>
                </c:pt>
                <c:pt idx="1559">
                  <c:v>1.65E-4</c:v>
                </c:pt>
                <c:pt idx="1560">
                  <c:v>1.65E-4</c:v>
                </c:pt>
                <c:pt idx="1561">
                  <c:v>1.65E-4</c:v>
                </c:pt>
                <c:pt idx="1562">
                  <c:v>1.65E-4</c:v>
                </c:pt>
                <c:pt idx="1563">
                  <c:v>1.65E-4</c:v>
                </c:pt>
                <c:pt idx="1564">
                  <c:v>1.65E-4</c:v>
                </c:pt>
                <c:pt idx="1565">
                  <c:v>1.65E-4</c:v>
                </c:pt>
                <c:pt idx="1566">
                  <c:v>1.65E-4</c:v>
                </c:pt>
                <c:pt idx="1567">
                  <c:v>1.65E-4</c:v>
                </c:pt>
                <c:pt idx="1568">
                  <c:v>1.65E-4</c:v>
                </c:pt>
                <c:pt idx="1569">
                  <c:v>1.65E-4</c:v>
                </c:pt>
                <c:pt idx="1570">
                  <c:v>1.65E-4</c:v>
                </c:pt>
                <c:pt idx="1571">
                  <c:v>1.65E-4</c:v>
                </c:pt>
                <c:pt idx="1572">
                  <c:v>1.65E-4</c:v>
                </c:pt>
                <c:pt idx="1573">
                  <c:v>1.65E-4</c:v>
                </c:pt>
                <c:pt idx="1574">
                  <c:v>1.65E-4</c:v>
                </c:pt>
                <c:pt idx="1575">
                  <c:v>1.65E-4</c:v>
                </c:pt>
                <c:pt idx="1576">
                  <c:v>1.65E-4</c:v>
                </c:pt>
                <c:pt idx="1577">
                  <c:v>1.65E-4</c:v>
                </c:pt>
                <c:pt idx="1578">
                  <c:v>1.65E-4</c:v>
                </c:pt>
                <c:pt idx="1579">
                  <c:v>1.65E-4</c:v>
                </c:pt>
                <c:pt idx="1580">
                  <c:v>1.65E-4</c:v>
                </c:pt>
                <c:pt idx="1581">
                  <c:v>1.65E-4</c:v>
                </c:pt>
                <c:pt idx="1582">
                  <c:v>1.65E-4</c:v>
                </c:pt>
                <c:pt idx="1583">
                  <c:v>1.65E-4</c:v>
                </c:pt>
                <c:pt idx="1584">
                  <c:v>1.65E-4</c:v>
                </c:pt>
                <c:pt idx="1585">
                  <c:v>1.65E-4</c:v>
                </c:pt>
                <c:pt idx="1586">
                  <c:v>1.65E-4</c:v>
                </c:pt>
                <c:pt idx="1587">
                  <c:v>1.65E-4</c:v>
                </c:pt>
                <c:pt idx="1588">
                  <c:v>1.65E-4</c:v>
                </c:pt>
                <c:pt idx="1589">
                  <c:v>1.65E-4</c:v>
                </c:pt>
                <c:pt idx="1590">
                  <c:v>1.65E-4</c:v>
                </c:pt>
                <c:pt idx="1591">
                  <c:v>1.65E-4</c:v>
                </c:pt>
                <c:pt idx="1592">
                  <c:v>1.65E-4</c:v>
                </c:pt>
                <c:pt idx="1593">
                  <c:v>1.65E-4</c:v>
                </c:pt>
                <c:pt idx="1594">
                  <c:v>1.65E-4</c:v>
                </c:pt>
                <c:pt idx="1595">
                  <c:v>1.65E-4</c:v>
                </c:pt>
                <c:pt idx="1596">
                  <c:v>1.65E-4</c:v>
                </c:pt>
                <c:pt idx="1597">
                  <c:v>1.65E-4</c:v>
                </c:pt>
                <c:pt idx="1598">
                  <c:v>1.65E-4</c:v>
                </c:pt>
                <c:pt idx="1599">
                  <c:v>1.65E-4</c:v>
                </c:pt>
                <c:pt idx="1600">
                  <c:v>1.65E-4</c:v>
                </c:pt>
                <c:pt idx="1601">
                  <c:v>1.65E-4</c:v>
                </c:pt>
                <c:pt idx="1602">
                  <c:v>1.65E-4</c:v>
                </c:pt>
                <c:pt idx="1603">
                  <c:v>1.65E-4</c:v>
                </c:pt>
                <c:pt idx="1604">
                  <c:v>1.65E-4</c:v>
                </c:pt>
                <c:pt idx="1605">
                  <c:v>1.65E-4</c:v>
                </c:pt>
                <c:pt idx="1606">
                  <c:v>1.65E-4</c:v>
                </c:pt>
                <c:pt idx="1607">
                  <c:v>1.65E-4</c:v>
                </c:pt>
                <c:pt idx="1608">
                  <c:v>1.65E-4</c:v>
                </c:pt>
                <c:pt idx="1609">
                  <c:v>1.65E-4</c:v>
                </c:pt>
                <c:pt idx="1610">
                  <c:v>1.65E-4</c:v>
                </c:pt>
                <c:pt idx="1611">
                  <c:v>1.65E-4</c:v>
                </c:pt>
                <c:pt idx="1612">
                  <c:v>1.65E-4</c:v>
                </c:pt>
                <c:pt idx="1613">
                  <c:v>1.65E-4</c:v>
                </c:pt>
                <c:pt idx="1614">
                  <c:v>1.65E-4</c:v>
                </c:pt>
                <c:pt idx="1615">
                  <c:v>1.65E-4</c:v>
                </c:pt>
                <c:pt idx="1616">
                  <c:v>1.65E-4</c:v>
                </c:pt>
                <c:pt idx="1617">
                  <c:v>1.65E-4</c:v>
                </c:pt>
                <c:pt idx="1618">
                  <c:v>1.65E-4</c:v>
                </c:pt>
                <c:pt idx="1619">
                  <c:v>1.65E-4</c:v>
                </c:pt>
                <c:pt idx="1620">
                  <c:v>1.65E-4</c:v>
                </c:pt>
                <c:pt idx="1621">
                  <c:v>1.65E-4</c:v>
                </c:pt>
                <c:pt idx="1622">
                  <c:v>1.65E-4</c:v>
                </c:pt>
                <c:pt idx="1623">
                  <c:v>1.65E-4</c:v>
                </c:pt>
                <c:pt idx="1624">
                  <c:v>1.65E-4</c:v>
                </c:pt>
                <c:pt idx="1625">
                  <c:v>1.65E-4</c:v>
                </c:pt>
                <c:pt idx="1626">
                  <c:v>1.65E-4</c:v>
                </c:pt>
                <c:pt idx="1627">
                  <c:v>1.65E-4</c:v>
                </c:pt>
                <c:pt idx="1628">
                  <c:v>1.65E-4</c:v>
                </c:pt>
                <c:pt idx="1629">
                  <c:v>1.65E-4</c:v>
                </c:pt>
                <c:pt idx="1630">
                  <c:v>1.65E-4</c:v>
                </c:pt>
                <c:pt idx="1631">
                  <c:v>1.65E-4</c:v>
                </c:pt>
                <c:pt idx="1632">
                  <c:v>1.65E-4</c:v>
                </c:pt>
                <c:pt idx="1633">
                  <c:v>1.65E-4</c:v>
                </c:pt>
                <c:pt idx="1634">
                  <c:v>1.65E-4</c:v>
                </c:pt>
                <c:pt idx="1635">
                  <c:v>1.65E-4</c:v>
                </c:pt>
                <c:pt idx="1636">
                  <c:v>1.65E-4</c:v>
                </c:pt>
                <c:pt idx="1637">
                  <c:v>1.65E-4</c:v>
                </c:pt>
                <c:pt idx="1638">
                  <c:v>1.65E-4</c:v>
                </c:pt>
                <c:pt idx="1639">
                  <c:v>1.65E-4</c:v>
                </c:pt>
                <c:pt idx="1640">
                  <c:v>1.65E-4</c:v>
                </c:pt>
                <c:pt idx="1641">
                  <c:v>1.65E-4</c:v>
                </c:pt>
                <c:pt idx="1642">
                  <c:v>1.65E-4</c:v>
                </c:pt>
                <c:pt idx="1643">
                  <c:v>1.65E-4</c:v>
                </c:pt>
                <c:pt idx="1644">
                  <c:v>1.65E-4</c:v>
                </c:pt>
                <c:pt idx="1645">
                  <c:v>1.65E-4</c:v>
                </c:pt>
                <c:pt idx="1646">
                  <c:v>1.65E-4</c:v>
                </c:pt>
                <c:pt idx="1647">
                  <c:v>1.65E-4</c:v>
                </c:pt>
                <c:pt idx="1648">
                  <c:v>1.65E-4</c:v>
                </c:pt>
                <c:pt idx="1649">
                  <c:v>1.65E-4</c:v>
                </c:pt>
                <c:pt idx="1650">
                  <c:v>1.65E-4</c:v>
                </c:pt>
                <c:pt idx="1651">
                  <c:v>1.65E-4</c:v>
                </c:pt>
                <c:pt idx="1652">
                  <c:v>1.65E-4</c:v>
                </c:pt>
                <c:pt idx="1653">
                  <c:v>1.65E-4</c:v>
                </c:pt>
                <c:pt idx="1654">
                  <c:v>1.65E-4</c:v>
                </c:pt>
                <c:pt idx="1655">
                  <c:v>1.65E-4</c:v>
                </c:pt>
                <c:pt idx="1656">
                  <c:v>1.65E-4</c:v>
                </c:pt>
                <c:pt idx="1657">
                  <c:v>1.65E-4</c:v>
                </c:pt>
                <c:pt idx="1658">
                  <c:v>1.65E-4</c:v>
                </c:pt>
                <c:pt idx="1659">
                  <c:v>1.65E-4</c:v>
                </c:pt>
                <c:pt idx="1660">
                  <c:v>1.65E-4</c:v>
                </c:pt>
                <c:pt idx="1661">
                  <c:v>1.65E-4</c:v>
                </c:pt>
                <c:pt idx="1662">
                  <c:v>1.65E-4</c:v>
                </c:pt>
                <c:pt idx="1663">
                  <c:v>1.65E-4</c:v>
                </c:pt>
                <c:pt idx="1664">
                  <c:v>1.65E-4</c:v>
                </c:pt>
                <c:pt idx="1665">
                  <c:v>1.65E-4</c:v>
                </c:pt>
                <c:pt idx="1666">
                  <c:v>1.65E-4</c:v>
                </c:pt>
                <c:pt idx="1667">
                  <c:v>1.65E-4</c:v>
                </c:pt>
                <c:pt idx="1668">
                  <c:v>1.65E-4</c:v>
                </c:pt>
                <c:pt idx="1669">
                  <c:v>1.65E-4</c:v>
                </c:pt>
                <c:pt idx="1670">
                  <c:v>1.65E-4</c:v>
                </c:pt>
                <c:pt idx="1671">
                  <c:v>1.65E-4</c:v>
                </c:pt>
                <c:pt idx="1672">
                  <c:v>1.65E-4</c:v>
                </c:pt>
                <c:pt idx="1673">
                  <c:v>1.65E-4</c:v>
                </c:pt>
                <c:pt idx="1674">
                  <c:v>1.65E-4</c:v>
                </c:pt>
                <c:pt idx="1675">
                  <c:v>1.65E-4</c:v>
                </c:pt>
                <c:pt idx="1676">
                  <c:v>1.65E-4</c:v>
                </c:pt>
                <c:pt idx="1677">
                  <c:v>1.65E-4</c:v>
                </c:pt>
                <c:pt idx="1678">
                  <c:v>1.65E-4</c:v>
                </c:pt>
                <c:pt idx="1679">
                  <c:v>1.65E-4</c:v>
                </c:pt>
                <c:pt idx="1680">
                  <c:v>1.65E-4</c:v>
                </c:pt>
                <c:pt idx="1681">
                  <c:v>1.65E-4</c:v>
                </c:pt>
                <c:pt idx="1682">
                  <c:v>1.65E-4</c:v>
                </c:pt>
                <c:pt idx="1683">
                  <c:v>1.65E-4</c:v>
                </c:pt>
                <c:pt idx="1684">
                  <c:v>1.65E-4</c:v>
                </c:pt>
                <c:pt idx="1685">
                  <c:v>1.65E-4</c:v>
                </c:pt>
                <c:pt idx="1686">
                  <c:v>1.65E-4</c:v>
                </c:pt>
                <c:pt idx="1687">
                  <c:v>1.65E-4</c:v>
                </c:pt>
                <c:pt idx="1688">
                  <c:v>1.65E-4</c:v>
                </c:pt>
                <c:pt idx="1689">
                  <c:v>1.65E-4</c:v>
                </c:pt>
                <c:pt idx="1690">
                  <c:v>1.65E-4</c:v>
                </c:pt>
                <c:pt idx="1691">
                  <c:v>1.65E-4</c:v>
                </c:pt>
                <c:pt idx="1692">
                  <c:v>1.65E-4</c:v>
                </c:pt>
                <c:pt idx="1693">
                  <c:v>1.65E-4</c:v>
                </c:pt>
                <c:pt idx="1694">
                  <c:v>1.65E-4</c:v>
                </c:pt>
                <c:pt idx="1695">
                  <c:v>1.65E-4</c:v>
                </c:pt>
                <c:pt idx="1696">
                  <c:v>1.65E-4</c:v>
                </c:pt>
                <c:pt idx="1697">
                  <c:v>1.65E-4</c:v>
                </c:pt>
                <c:pt idx="1698">
                  <c:v>1.65E-4</c:v>
                </c:pt>
                <c:pt idx="1699">
                  <c:v>1.65E-4</c:v>
                </c:pt>
                <c:pt idx="1700">
                  <c:v>1.65E-4</c:v>
                </c:pt>
                <c:pt idx="1701">
                  <c:v>1.65E-4</c:v>
                </c:pt>
                <c:pt idx="1702">
                  <c:v>1.65E-4</c:v>
                </c:pt>
                <c:pt idx="1703">
                  <c:v>1.65E-4</c:v>
                </c:pt>
                <c:pt idx="1704">
                  <c:v>1.65E-4</c:v>
                </c:pt>
                <c:pt idx="1705">
                  <c:v>1.65E-4</c:v>
                </c:pt>
                <c:pt idx="1706">
                  <c:v>1.65E-4</c:v>
                </c:pt>
                <c:pt idx="1707">
                  <c:v>1.65E-4</c:v>
                </c:pt>
                <c:pt idx="1708">
                  <c:v>1.65E-4</c:v>
                </c:pt>
                <c:pt idx="1709">
                  <c:v>1.65E-4</c:v>
                </c:pt>
                <c:pt idx="1710">
                  <c:v>1.65E-4</c:v>
                </c:pt>
                <c:pt idx="1711">
                  <c:v>1.65E-4</c:v>
                </c:pt>
                <c:pt idx="1712">
                  <c:v>1.65E-4</c:v>
                </c:pt>
                <c:pt idx="1713">
                  <c:v>1.65E-4</c:v>
                </c:pt>
                <c:pt idx="1714">
                  <c:v>1.65E-4</c:v>
                </c:pt>
                <c:pt idx="1715">
                  <c:v>1.65E-4</c:v>
                </c:pt>
                <c:pt idx="1716">
                  <c:v>1.65E-4</c:v>
                </c:pt>
                <c:pt idx="1717">
                  <c:v>1.65E-4</c:v>
                </c:pt>
                <c:pt idx="1718">
                  <c:v>1.65E-4</c:v>
                </c:pt>
                <c:pt idx="1719">
                  <c:v>1.65E-4</c:v>
                </c:pt>
                <c:pt idx="1720">
                  <c:v>1.65E-4</c:v>
                </c:pt>
                <c:pt idx="1721">
                  <c:v>1.65E-4</c:v>
                </c:pt>
                <c:pt idx="1722">
                  <c:v>1.65E-4</c:v>
                </c:pt>
                <c:pt idx="1723">
                  <c:v>1.65E-4</c:v>
                </c:pt>
                <c:pt idx="1724">
                  <c:v>1.65E-4</c:v>
                </c:pt>
                <c:pt idx="1725">
                  <c:v>1.65E-4</c:v>
                </c:pt>
                <c:pt idx="1726">
                  <c:v>1.65E-4</c:v>
                </c:pt>
                <c:pt idx="1727">
                  <c:v>1.65E-4</c:v>
                </c:pt>
                <c:pt idx="1728">
                  <c:v>1.65E-4</c:v>
                </c:pt>
                <c:pt idx="1729">
                  <c:v>1.65E-4</c:v>
                </c:pt>
                <c:pt idx="1730">
                  <c:v>1.65E-4</c:v>
                </c:pt>
                <c:pt idx="1731">
                  <c:v>1.65E-4</c:v>
                </c:pt>
                <c:pt idx="1732">
                  <c:v>1.65E-4</c:v>
                </c:pt>
                <c:pt idx="1733">
                  <c:v>1.65E-4</c:v>
                </c:pt>
                <c:pt idx="1734">
                  <c:v>1.65E-4</c:v>
                </c:pt>
                <c:pt idx="1735">
                  <c:v>1.65E-4</c:v>
                </c:pt>
                <c:pt idx="1736">
                  <c:v>1.65E-4</c:v>
                </c:pt>
                <c:pt idx="1737">
                  <c:v>1.65E-4</c:v>
                </c:pt>
                <c:pt idx="1738">
                  <c:v>1.65E-4</c:v>
                </c:pt>
                <c:pt idx="1739">
                  <c:v>1.65E-4</c:v>
                </c:pt>
                <c:pt idx="1740">
                  <c:v>1.65E-4</c:v>
                </c:pt>
                <c:pt idx="1741">
                  <c:v>1.65E-4</c:v>
                </c:pt>
                <c:pt idx="1742">
                  <c:v>1.65E-4</c:v>
                </c:pt>
                <c:pt idx="1743">
                  <c:v>1.65E-4</c:v>
                </c:pt>
                <c:pt idx="1744">
                  <c:v>1.65E-4</c:v>
                </c:pt>
                <c:pt idx="1745">
                  <c:v>1.65E-4</c:v>
                </c:pt>
                <c:pt idx="1746">
                  <c:v>1.65E-4</c:v>
                </c:pt>
                <c:pt idx="1747">
                  <c:v>1.65E-4</c:v>
                </c:pt>
                <c:pt idx="1748">
                  <c:v>1.65E-4</c:v>
                </c:pt>
                <c:pt idx="1749">
                  <c:v>1.65E-4</c:v>
                </c:pt>
                <c:pt idx="1750">
                  <c:v>1.65E-4</c:v>
                </c:pt>
                <c:pt idx="1751">
                  <c:v>1.65E-4</c:v>
                </c:pt>
                <c:pt idx="1752">
                  <c:v>1.65E-4</c:v>
                </c:pt>
                <c:pt idx="1753">
                  <c:v>1.65E-4</c:v>
                </c:pt>
                <c:pt idx="1754">
                  <c:v>1.65E-4</c:v>
                </c:pt>
                <c:pt idx="1755">
                  <c:v>1.65E-4</c:v>
                </c:pt>
                <c:pt idx="1756">
                  <c:v>1.65E-4</c:v>
                </c:pt>
                <c:pt idx="1757">
                  <c:v>1.65E-4</c:v>
                </c:pt>
                <c:pt idx="1758">
                  <c:v>1.65E-4</c:v>
                </c:pt>
                <c:pt idx="1759">
                  <c:v>1.65E-4</c:v>
                </c:pt>
                <c:pt idx="1760">
                  <c:v>1.65E-4</c:v>
                </c:pt>
                <c:pt idx="1761">
                  <c:v>1.65E-4</c:v>
                </c:pt>
                <c:pt idx="1762">
                  <c:v>1.65E-4</c:v>
                </c:pt>
                <c:pt idx="1763">
                  <c:v>1.65E-4</c:v>
                </c:pt>
                <c:pt idx="1764">
                  <c:v>1.65E-4</c:v>
                </c:pt>
                <c:pt idx="1765">
                  <c:v>1.65E-4</c:v>
                </c:pt>
                <c:pt idx="1766">
                  <c:v>1.65E-4</c:v>
                </c:pt>
                <c:pt idx="1767">
                  <c:v>1.65E-4</c:v>
                </c:pt>
                <c:pt idx="1768">
                  <c:v>1.65E-4</c:v>
                </c:pt>
                <c:pt idx="1769">
                  <c:v>1.65E-4</c:v>
                </c:pt>
                <c:pt idx="1770">
                  <c:v>1.65E-4</c:v>
                </c:pt>
                <c:pt idx="1771">
                  <c:v>1.65E-4</c:v>
                </c:pt>
                <c:pt idx="1772">
                  <c:v>1.65E-4</c:v>
                </c:pt>
                <c:pt idx="1773">
                  <c:v>1.65E-4</c:v>
                </c:pt>
                <c:pt idx="1774">
                  <c:v>1.65E-4</c:v>
                </c:pt>
                <c:pt idx="1775">
                  <c:v>1.65E-4</c:v>
                </c:pt>
                <c:pt idx="1776">
                  <c:v>1.65E-4</c:v>
                </c:pt>
                <c:pt idx="1777">
                  <c:v>1.65E-4</c:v>
                </c:pt>
                <c:pt idx="1778">
                  <c:v>1.65E-4</c:v>
                </c:pt>
                <c:pt idx="1779">
                  <c:v>1.65E-4</c:v>
                </c:pt>
                <c:pt idx="1780">
                  <c:v>1.65E-4</c:v>
                </c:pt>
                <c:pt idx="1781">
                  <c:v>1.65E-4</c:v>
                </c:pt>
                <c:pt idx="1782">
                  <c:v>1.65E-4</c:v>
                </c:pt>
                <c:pt idx="1783">
                  <c:v>1.65E-4</c:v>
                </c:pt>
                <c:pt idx="1784">
                  <c:v>1.65E-4</c:v>
                </c:pt>
                <c:pt idx="1785">
                  <c:v>1.65E-4</c:v>
                </c:pt>
                <c:pt idx="1786">
                  <c:v>1.65E-4</c:v>
                </c:pt>
                <c:pt idx="1787">
                  <c:v>1.65E-4</c:v>
                </c:pt>
                <c:pt idx="1788">
                  <c:v>1.65E-4</c:v>
                </c:pt>
                <c:pt idx="1789">
                  <c:v>1.65E-4</c:v>
                </c:pt>
                <c:pt idx="1790">
                  <c:v>1.65E-4</c:v>
                </c:pt>
                <c:pt idx="1791">
                  <c:v>1.65E-4</c:v>
                </c:pt>
                <c:pt idx="1792">
                  <c:v>1.65E-4</c:v>
                </c:pt>
                <c:pt idx="1793">
                  <c:v>1.65E-4</c:v>
                </c:pt>
                <c:pt idx="1794">
                  <c:v>1.65E-4</c:v>
                </c:pt>
                <c:pt idx="1795">
                  <c:v>1.65E-4</c:v>
                </c:pt>
                <c:pt idx="1796">
                  <c:v>1.65E-4</c:v>
                </c:pt>
                <c:pt idx="1797">
                  <c:v>1.65E-4</c:v>
                </c:pt>
                <c:pt idx="1798">
                  <c:v>1.65E-4</c:v>
                </c:pt>
                <c:pt idx="1799">
                  <c:v>1.65E-4</c:v>
                </c:pt>
                <c:pt idx="1800">
                  <c:v>1.65E-4</c:v>
                </c:pt>
                <c:pt idx="1801">
                  <c:v>1.65E-4</c:v>
                </c:pt>
                <c:pt idx="1802">
                  <c:v>1.65E-4</c:v>
                </c:pt>
                <c:pt idx="1803">
                  <c:v>1.65E-4</c:v>
                </c:pt>
                <c:pt idx="1804">
                  <c:v>1.65E-4</c:v>
                </c:pt>
                <c:pt idx="1805">
                  <c:v>1.65E-4</c:v>
                </c:pt>
                <c:pt idx="1806">
                  <c:v>1.65E-4</c:v>
                </c:pt>
                <c:pt idx="1807">
                  <c:v>1.65E-4</c:v>
                </c:pt>
                <c:pt idx="1808">
                  <c:v>1.65E-4</c:v>
                </c:pt>
                <c:pt idx="1809">
                  <c:v>1.65E-4</c:v>
                </c:pt>
                <c:pt idx="1810">
                  <c:v>1.65E-4</c:v>
                </c:pt>
                <c:pt idx="1811">
                  <c:v>1.65E-4</c:v>
                </c:pt>
                <c:pt idx="1812">
                  <c:v>1.65E-4</c:v>
                </c:pt>
                <c:pt idx="1813">
                  <c:v>1.65E-4</c:v>
                </c:pt>
                <c:pt idx="1814">
                  <c:v>1.65E-4</c:v>
                </c:pt>
                <c:pt idx="1815">
                  <c:v>1.65E-4</c:v>
                </c:pt>
                <c:pt idx="1816">
                  <c:v>1.65E-4</c:v>
                </c:pt>
                <c:pt idx="1817">
                  <c:v>1.65E-4</c:v>
                </c:pt>
                <c:pt idx="1818">
                  <c:v>1.65E-4</c:v>
                </c:pt>
                <c:pt idx="1819">
                  <c:v>1.65E-4</c:v>
                </c:pt>
                <c:pt idx="1820">
                  <c:v>1.65E-4</c:v>
                </c:pt>
                <c:pt idx="1821">
                  <c:v>1.65E-4</c:v>
                </c:pt>
                <c:pt idx="1822">
                  <c:v>1.65E-4</c:v>
                </c:pt>
                <c:pt idx="1823">
                  <c:v>1.65E-4</c:v>
                </c:pt>
                <c:pt idx="1824">
                  <c:v>1.65E-4</c:v>
                </c:pt>
                <c:pt idx="1825">
                  <c:v>1.65E-4</c:v>
                </c:pt>
                <c:pt idx="1826">
                  <c:v>1.65E-4</c:v>
                </c:pt>
                <c:pt idx="1827">
                  <c:v>1.65E-4</c:v>
                </c:pt>
                <c:pt idx="1828">
                  <c:v>1.65E-4</c:v>
                </c:pt>
                <c:pt idx="1829">
                  <c:v>1.65E-4</c:v>
                </c:pt>
                <c:pt idx="1830">
                  <c:v>1.65E-4</c:v>
                </c:pt>
                <c:pt idx="1831">
                  <c:v>1.65E-4</c:v>
                </c:pt>
                <c:pt idx="1832">
                  <c:v>1.65E-4</c:v>
                </c:pt>
                <c:pt idx="1833">
                  <c:v>1.65E-4</c:v>
                </c:pt>
                <c:pt idx="1834">
                  <c:v>1.65E-4</c:v>
                </c:pt>
                <c:pt idx="1835">
                  <c:v>1.65E-4</c:v>
                </c:pt>
                <c:pt idx="1836">
                  <c:v>1.65E-4</c:v>
                </c:pt>
                <c:pt idx="1837">
                  <c:v>1.65E-4</c:v>
                </c:pt>
                <c:pt idx="1838">
                  <c:v>1.65E-4</c:v>
                </c:pt>
                <c:pt idx="1839">
                  <c:v>1.65E-4</c:v>
                </c:pt>
                <c:pt idx="1840">
                  <c:v>1.65E-4</c:v>
                </c:pt>
                <c:pt idx="1841">
                  <c:v>1.65E-4</c:v>
                </c:pt>
                <c:pt idx="1842">
                  <c:v>1.65E-4</c:v>
                </c:pt>
                <c:pt idx="1843">
                  <c:v>1.65E-4</c:v>
                </c:pt>
                <c:pt idx="1844">
                  <c:v>1.65E-4</c:v>
                </c:pt>
                <c:pt idx="1845">
                  <c:v>1.65E-4</c:v>
                </c:pt>
                <c:pt idx="1846">
                  <c:v>1.65E-4</c:v>
                </c:pt>
                <c:pt idx="1847">
                  <c:v>1.65E-4</c:v>
                </c:pt>
                <c:pt idx="1848">
                  <c:v>1.65E-4</c:v>
                </c:pt>
                <c:pt idx="1849">
                  <c:v>1.65E-4</c:v>
                </c:pt>
                <c:pt idx="1850">
                  <c:v>1.65E-4</c:v>
                </c:pt>
                <c:pt idx="1851">
                  <c:v>1.65E-4</c:v>
                </c:pt>
                <c:pt idx="1852">
                  <c:v>1.65E-4</c:v>
                </c:pt>
                <c:pt idx="1853">
                  <c:v>1.65E-4</c:v>
                </c:pt>
                <c:pt idx="1854">
                  <c:v>1.65E-4</c:v>
                </c:pt>
                <c:pt idx="1855">
                  <c:v>1.65E-4</c:v>
                </c:pt>
                <c:pt idx="1856">
                  <c:v>1.65E-4</c:v>
                </c:pt>
                <c:pt idx="1857">
                  <c:v>1.65E-4</c:v>
                </c:pt>
                <c:pt idx="1858">
                  <c:v>1.65E-4</c:v>
                </c:pt>
                <c:pt idx="1859">
                  <c:v>1.65E-4</c:v>
                </c:pt>
                <c:pt idx="1860">
                  <c:v>1.65E-4</c:v>
                </c:pt>
                <c:pt idx="1861">
                  <c:v>1.65E-4</c:v>
                </c:pt>
                <c:pt idx="1862">
                  <c:v>1.65E-4</c:v>
                </c:pt>
                <c:pt idx="1863">
                  <c:v>1.65E-4</c:v>
                </c:pt>
                <c:pt idx="1864">
                  <c:v>1.65E-4</c:v>
                </c:pt>
                <c:pt idx="1865">
                  <c:v>1.65E-4</c:v>
                </c:pt>
                <c:pt idx="1866">
                  <c:v>1.65E-4</c:v>
                </c:pt>
                <c:pt idx="1867">
                  <c:v>1.65E-4</c:v>
                </c:pt>
                <c:pt idx="1868">
                  <c:v>1.65E-4</c:v>
                </c:pt>
                <c:pt idx="1869">
                  <c:v>1.65E-4</c:v>
                </c:pt>
                <c:pt idx="1870">
                  <c:v>1.65E-4</c:v>
                </c:pt>
                <c:pt idx="1871">
                  <c:v>1.65E-4</c:v>
                </c:pt>
                <c:pt idx="1872">
                  <c:v>1.65E-4</c:v>
                </c:pt>
                <c:pt idx="1873">
                  <c:v>1.65E-4</c:v>
                </c:pt>
                <c:pt idx="1874">
                  <c:v>1.65E-4</c:v>
                </c:pt>
                <c:pt idx="1875">
                  <c:v>1.65E-4</c:v>
                </c:pt>
                <c:pt idx="1876">
                  <c:v>1.65E-4</c:v>
                </c:pt>
                <c:pt idx="1877">
                  <c:v>1.65E-4</c:v>
                </c:pt>
                <c:pt idx="1878">
                  <c:v>1.65E-4</c:v>
                </c:pt>
                <c:pt idx="1879">
                  <c:v>1.65E-4</c:v>
                </c:pt>
                <c:pt idx="1880">
                  <c:v>1.65E-4</c:v>
                </c:pt>
                <c:pt idx="1881">
                  <c:v>1.65E-4</c:v>
                </c:pt>
                <c:pt idx="1882">
                  <c:v>1.65E-4</c:v>
                </c:pt>
                <c:pt idx="1883">
                  <c:v>1.65E-4</c:v>
                </c:pt>
                <c:pt idx="1884">
                  <c:v>1.65E-4</c:v>
                </c:pt>
                <c:pt idx="1885">
                  <c:v>1.65E-4</c:v>
                </c:pt>
                <c:pt idx="1886">
                  <c:v>1.65E-4</c:v>
                </c:pt>
                <c:pt idx="1887">
                  <c:v>1.65E-4</c:v>
                </c:pt>
                <c:pt idx="1888">
                  <c:v>1.65E-4</c:v>
                </c:pt>
                <c:pt idx="1889">
                  <c:v>1.65E-4</c:v>
                </c:pt>
                <c:pt idx="1890">
                  <c:v>1.65E-4</c:v>
                </c:pt>
                <c:pt idx="1891">
                  <c:v>1.65E-4</c:v>
                </c:pt>
                <c:pt idx="1892">
                  <c:v>1.65E-4</c:v>
                </c:pt>
                <c:pt idx="1893">
                  <c:v>1.65E-4</c:v>
                </c:pt>
                <c:pt idx="1894">
                  <c:v>1.65E-4</c:v>
                </c:pt>
                <c:pt idx="1895">
                  <c:v>1.65E-4</c:v>
                </c:pt>
                <c:pt idx="1896">
                  <c:v>1.65E-4</c:v>
                </c:pt>
                <c:pt idx="1897">
                  <c:v>1.65E-4</c:v>
                </c:pt>
                <c:pt idx="1898">
                  <c:v>1.65E-4</c:v>
                </c:pt>
                <c:pt idx="1899">
                  <c:v>1.65E-4</c:v>
                </c:pt>
                <c:pt idx="1900">
                  <c:v>1.65E-4</c:v>
                </c:pt>
                <c:pt idx="1901">
                  <c:v>1.65E-4</c:v>
                </c:pt>
                <c:pt idx="1902">
                  <c:v>1.65E-4</c:v>
                </c:pt>
                <c:pt idx="1903">
                  <c:v>1.65E-4</c:v>
                </c:pt>
                <c:pt idx="1904">
                  <c:v>1.65E-4</c:v>
                </c:pt>
                <c:pt idx="1905">
                  <c:v>1.65E-4</c:v>
                </c:pt>
                <c:pt idx="1906">
                  <c:v>1.65E-4</c:v>
                </c:pt>
                <c:pt idx="1907">
                  <c:v>1.65E-4</c:v>
                </c:pt>
                <c:pt idx="1908">
                  <c:v>1.65E-4</c:v>
                </c:pt>
                <c:pt idx="1909">
                  <c:v>1.65E-4</c:v>
                </c:pt>
                <c:pt idx="1910">
                  <c:v>1.65E-4</c:v>
                </c:pt>
                <c:pt idx="1911">
                  <c:v>1.65E-4</c:v>
                </c:pt>
                <c:pt idx="1912">
                  <c:v>1.65E-4</c:v>
                </c:pt>
                <c:pt idx="1913">
                  <c:v>1.65E-4</c:v>
                </c:pt>
                <c:pt idx="1914">
                  <c:v>1.65E-4</c:v>
                </c:pt>
                <c:pt idx="1915">
                  <c:v>1.65E-4</c:v>
                </c:pt>
                <c:pt idx="1916">
                  <c:v>1.65E-4</c:v>
                </c:pt>
                <c:pt idx="1917">
                  <c:v>1.65E-4</c:v>
                </c:pt>
                <c:pt idx="1918">
                  <c:v>1.65E-4</c:v>
                </c:pt>
                <c:pt idx="1919">
                  <c:v>1.65E-4</c:v>
                </c:pt>
                <c:pt idx="1920">
                  <c:v>1.65E-4</c:v>
                </c:pt>
                <c:pt idx="1921">
                  <c:v>1.65E-4</c:v>
                </c:pt>
                <c:pt idx="1922">
                  <c:v>1.65E-4</c:v>
                </c:pt>
                <c:pt idx="1923">
                  <c:v>1.65E-4</c:v>
                </c:pt>
                <c:pt idx="1924">
                  <c:v>1.65E-4</c:v>
                </c:pt>
                <c:pt idx="1925">
                  <c:v>1.65E-4</c:v>
                </c:pt>
                <c:pt idx="1926">
                  <c:v>1.65E-4</c:v>
                </c:pt>
                <c:pt idx="1927">
                  <c:v>1.65E-4</c:v>
                </c:pt>
                <c:pt idx="1928">
                  <c:v>1.65E-4</c:v>
                </c:pt>
                <c:pt idx="1929">
                  <c:v>1.65E-4</c:v>
                </c:pt>
                <c:pt idx="1930">
                  <c:v>1.65E-4</c:v>
                </c:pt>
                <c:pt idx="1931">
                  <c:v>1.65E-4</c:v>
                </c:pt>
                <c:pt idx="1932">
                  <c:v>1.65E-4</c:v>
                </c:pt>
                <c:pt idx="1933">
                  <c:v>1.65E-4</c:v>
                </c:pt>
                <c:pt idx="1934">
                  <c:v>1.65E-4</c:v>
                </c:pt>
                <c:pt idx="1935">
                  <c:v>1.65E-4</c:v>
                </c:pt>
                <c:pt idx="1936">
                  <c:v>1.65E-4</c:v>
                </c:pt>
                <c:pt idx="1937">
                  <c:v>1.65E-4</c:v>
                </c:pt>
                <c:pt idx="1938">
                  <c:v>1.65E-4</c:v>
                </c:pt>
                <c:pt idx="1939">
                  <c:v>1.65E-4</c:v>
                </c:pt>
                <c:pt idx="1940">
                  <c:v>1.65E-4</c:v>
                </c:pt>
                <c:pt idx="1941">
                  <c:v>1.65E-4</c:v>
                </c:pt>
                <c:pt idx="1942">
                  <c:v>1.65E-4</c:v>
                </c:pt>
                <c:pt idx="1943">
                  <c:v>1.65E-4</c:v>
                </c:pt>
                <c:pt idx="1944">
                  <c:v>1.65E-4</c:v>
                </c:pt>
                <c:pt idx="1945">
                  <c:v>1.65E-4</c:v>
                </c:pt>
                <c:pt idx="1946">
                  <c:v>1.65E-4</c:v>
                </c:pt>
                <c:pt idx="1947">
                  <c:v>1.65E-4</c:v>
                </c:pt>
                <c:pt idx="1948">
                  <c:v>1.65E-4</c:v>
                </c:pt>
                <c:pt idx="1949">
                  <c:v>1.65E-4</c:v>
                </c:pt>
                <c:pt idx="1950">
                  <c:v>1.65E-4</c:v>
                </c:pt>
                <c:pt idx="1951">
                  <c:v>1.65E-4</c:v>
                </c:pt>
                <c:pt idx="1952">
                  <c:v>1.65E-4</c:v>
                </c:pt>
                <c:pt idx="1953">
                  <c:v>1.65E-4</c:v>
                </c:pt>
                <c:pt idx="1954">
                  <c:v>1.65E-4</c:v>
                </c:pt>
                <c:pt idx="1955">
                  <c:v>1.65E-4</c:v>
                </c:pt>
                <c:pt idx="1956">
                  <c:v>1.65E-4</c:v>
                </c:pt>
                <c:pt idx="1957">
                  <c:v>1.65E-4</c:v>
                </c:pt>
                <c:pt idx="1958">
                  <c:v>1.65E-4</c:v>
                </c:pt>
                <c:pt idx="1959">
                  <c:v>1.65E-4</c:v>
                </c:pt>
                <c:pt idx="1960">
                  <c:v>1.65E-4</c:v>
                </c:pt>
                <c:pt idx="1961">
                  <c:v>1.65E-4</c:v>
                </c:pt>
                <c:pt idx="1962">
                  <c:v>1.65E-4</c:v>
                </c:pt>
                <c:pt idx="1963">
                  <c:v>1.65E-4</c:v>
                </c:pt>
                <c:pt idx="1964">
                  <c:v>1.65E-4</c:v>
                </c:pt>
                <c:pt idx="1965">
                  <c:v>1.65E-4</c:v>
                </c:pt>
                <c:pt idx="1966">
                  <c:v>1.65E-4</c:v>
                </c:pt>
                <c:pt idx="1967">
                  <c:v>1.65E-4</c:v>
                </c:pt>
                <c:pt idx="1968">
                  <c:v>1.65E-4</c:v>
                </c:pt>
                <c:pt idx="1969">
                  <c:v>1.65E-4</c:v>
                </c:pt>
                <c:pt idx="1970">
                  <c:v>1.65E-4</c:v>
                </c:pt>
                <c:pt idx="1971">
                  <c:v>1.65E-4</c:v>
                </c:pt>
                <c:pt idx="1972">
                  <c:v>1.65E-4</c:v>
                </c:pt>
                <c:pt idx="1973">
                  <c:v>1.65E-4</c:v>
                </c:pt>
                <c:pt idx="1974">
                  <c:v>1.65E-4</c:v>
                </c:pt>
                <c:pt idx="1975">
                  <c:v>1.65E-4</c:v>
                </c:pt>
                <c:pt idx="1976">
                  <c:v>1.65E-4</c:v>
                </c:pt>
                <c:pt idx="1977">
                  <c:v>1.65E-4</c:v>
                </c:pt>
                <c:pt idx="1978">
                  <c:v>1.65E-4</c:v>
                </c:pt>
                <c:pt idx="1979">
                  <c:v>1.65E-4</c:v>
                </c:pt>
                <c:pt idx="1980">
                  <c:v>1.65E-4</c:v>
                </c:pt>
                <c:pt idx="1981">
                  <c:v>1.65E-4</c:v>
                </c:pt>
                <c:pt idx="1982">
                  <c:v>1.65E-4</c:v>
                </c:pt>
                <c:pt idx="1983">
                  <c:v>1.65E-4</c:v>
                </c:pt>
                <c:pt idx="1984">
                  <c:v>1.65E-4</c:v>
                </c:pt>
                <c:pt idx="1985">
                  <c:v>1.65E-4</c:v>
                </c:pt>
                <c:pt idx="1986">
                  <c:v>1.65E-4</c:v>
                </c:pt>
                <c:pt idx="1987">
                  <c:v>1.65E-4</c:v>
                </c:pt>
                <c:pt idx="1988">
                  <c:v>1.65E-4</c:v>
                </c:pt>
                <c:pt idx="1989">
                  <c:v>1.65E-4</c:v>
                </c:pt>
                <c:pt idx="1990">
                  <c:v>1.65E-4</c:v>
                </c:pt>
                <c:pt idx="1991">
                  <c:v>1.65E-4</c:v>
                </c:pt>
                <c:pt idx="1992">
                  <c:v>1.65E-4</c:v>
                </c:pt>
                <c:pt idx="1993">
                  <c:v>1.65E-4</c:v>
                </c:pt>
                <c:pt idx="1994">
                  <c:v>1.65E-4</c:v>
                </c:pt>
                <c:pt idx="1995">
                  <c:v>1.65E-4</c:v>
                </c:pt>
                <c:pt idx="1996">
                  <c:v>1.65E-4</c:v>
                </c:pt>
                <c:pt idx="1997">
                  <c:v>1.65E-4</c:v>
                </c:pt>
                <c:pt idx="1998">
                  <c:v>1.65E-4</c:v>
                </c:pt>
                <c:pt idx="1999">
                  <c:v>1.65E-4</c:v>
                </c:pt>
                <c:pt idx="2000">
                  <c:v>1.65E-4</c:v>
                </c:pt>
                <c:pt idx="2001">
                  <c:v>1.65E-4</c:v>
                </c:pt>
                <c:pt idx="2002">
                  <c:v>1.65E-4</c:v>
                </c:pt>
                <c:pt idx="2003">
                  <c:v>1.65E-4</c:v>
                </c:pt>
                <c:pt idx="2004">
                  <c:v>1.65E-4</c:v>
                </c:pt>
                <c:pt idx="2005">
                  <c:v>1.65E-4</c:v>
                </c:pt>
                <c:pt idx="2006">
                  <c:v>1.65E-4</c:v>
                </c:pt>
                <c:pt idx="2007">
                  <c:v>1.65E-4</c:v>
                </c:pt>
                <c:pt idx="2008">
                  <c:v>1.65E-4</c:v>
                </c:pt>
                <c:pt idx="2009">
                  <c:v>1.65E-4</c:v>
                </c:pt>
                <c:pt idx="2010">
                  <c:v>1.65E-4</c:v>
                </c:pt>
                <c:pt idx="2011">
                  <c:v>1.65E-4</c:v>
                </c:pt>
                <c:pt idx="2012">
                  <c:v>1.65E-4</c:v>
                </c:pt>
                <c:pt idx="2013">
                  <c:v>1.65E-4</c:v>
                </c:pt>
                <c:pt idx="2014">
                  <c:v>1.65E-4</c:v>
                </c:pt>
                <c:pt idx="2015">
                  <c:v>1.65E-4</c:v>
                </c:pt>
                <c:pt idx="2016">
                  <c:v>1.65E-4</c:v>
                </c:pt>
                <c:pt idx="2017">
                  <c:v>1.65E-4</c:v>
                </c:pt>
                <c:pt idx="2018">
                  <c:v>1.65E-4</c:v>
                </c:pt>
                <c:pt idx="2019">
                  <c:v>1.65E-4</c:v>
                </c:pt>
                <c:pt idx="2020">
                  <c:v>1.65E-4</c:v>
                </c:pt>
                <c:pt idx="2021">
                  <c:v>1.65E-4</c:v>
                </c:pt>
                <c:pt idx="2022">
                  <c:v>1.65E-4</c:v>
                </c:pt>
                <c:pt idx="2023">
                  <c:v>1.65E-4</c:v>
                </c:pt>
                <c:pt idx="2024">
                  <c:v>1.65E-4</c:v>
                </c:pt>
                <c:pt idx="2025">
                  <c:v>1.65E-4</c:v>
                </c:pt>
                <c:pt idx="2026">
                  <c:v>1.65E-4</c:v>
                </c:pt>
                <c:pt idx="2027">
                  <c:v>1.65E-4</c:v>
                </c:pt>
                <c:pt idx="2028">
                  <c:v>1.65E-4</c:v>
                </c:pt>
                <c:pt idx="2029">
                  <c:v>1.65E-4</c:v>
                </c:pt>
                <c:pt idx="2030">
                  <c:v>1.65E-4</c:v>
                </c:pt>
                <c:pt idx="2031">
                  <c:v>1.65E-4</c:v>
                </c:pt>
                <c:pt idx="2032">
                  <c:v>1.65E-4</c:v>
                </c:pt>
                <c:pt idx="2033">
                  <c:v>1.65E-4</c:v>
                </c:pt>
                <c:pt idx="2034">
                  <c:v>1.65E-4</c:v>
                </c:pt>
                <c:pt idx="2035">
                  <c:v>1.65E-4</c:v>
                </c:pt>
                <c:pt idx="2036">
                  <c:v>1.65E-4</c:v>
                </c:pt>
                <c:pt idx="2037">
                  <c:v>1.65E-4</c:v>
                </c:pt>
                <c:pt idx="2038">
                  <c:v>1.65E-4</c:v>
                </c:pt>
                <c:pt idx="2039">
                  <c:v>1.65E-4</c:v>
                </c:pt>
                <c:pt idx="2040">
                  <c:v>1.65E-4</c:v>
                </c:pt>
                <c:pt idx="2041">
                  <c:v>1.65E-4</c:v>
                </c:pt>
                <c:pt idx="2042">
                  <c:v>1.65E-4</c:v>
                </c:pt>
                <c:pt idx="2043">
                  <c:v>1.65E-4</c:v>
                </c:pt>
                <c:pt idx="2044">
                  <c:v>1.65E-4</c:v>
                </c:pt>
                <c:pt idx="2045">
                  <c:v>1.65E-4</c:v>
                </c:pt>
                <c:pt idx="2046">
                  <c:v>1.65E-4</c:v>
                </c:pt>
                <c:pt idx="2047">
                  <c:v>1.65E-4</c:v>
                </c:pt>
                <c:pt idx="2048">
                  <c:v>1.65E-4</c:v>
                </c:pt>
                <c:pt idx="2049">
                  <c:v>1.65E-4</c:v>
                </c:pt>
                <c:pt idx="2050">
                  <c:v>1.65E-4</c:v>
                </c:pt>
                <c:pt idx="2051">
                  <c:v>1.65E-4</c:v>
                </c:pt>
                <c:pt idx="2052">
                  <c:v>1.65E-4</c:v>
                </c:pt>
                <c:pt idx="2053">
                  <c:v>1.65E-4</c:v>
                </c:pt>
                <c:pt idx="2054">
                  <c:v>1.65E-4</c:v>
                </c:pt>
                <c:pt idx="2055">
                  <c:v>1.65E-4</c:v>
                </c:pt>
                <c:pt idx="2056">
                  <c:v>1.65E-4</c:v>
                </c:pt>
                <c:pt idx="2057">
                  <c:v>1.65E-4</c:v>
                </c:pt>
                <c:pt idx="2058">
                  <c:v>1.65E-4</c:v>
                </c:pt>
                <c:pt idx="2059">
                  <c:v>1.65E-4</c:v>
                </c:pt>
                <c:pt idx="2060">
                  <c:v>1.65E-4</c:v>
                </c:pt>
                <c:pt idx="2061">
                  <c:v>1.65E-4</c:v>
                </c:pt>
                <c:pt idx="2062">
                  <c:v>1.65E-4</c:v>
                </c:pt>
                <c:pt idx="2063">
                  <c:v>1.65E-4</c:v>
                </c:pt>
                <c:pt idx="2064">
                  <c:v>1.65E-4</c:v>
                </c:pt>
                <c:pt idx="2065">
                  <c:v>1.65E-4</c:v>
                </c:pt>
                <c:pt idx="2066">
                  <c:v>1.65E-4</c:v>
                </c:pt>
                <c:pt idx="2067">
                  <c:v>1.65E-4</c:v>
                </c:pt>
                <c:pt idx="2068">
                  <c:v>1.65E-4</c:v>
                </c:pt>
                <c:pt idx="2069">
                  <c:v>1.65E-4</c:v>
                </c:pt>
                <c:pt idx="2070">
                  <c:v>1.65E-4</c:v>
                </c:pt>
                <c:pt idx="2071">
                  <c:v>1.65E-4</c:v>
                </c:pt>
                <c:pt idx="2072">
                  <c:v>1.65E-4</c:v>
                </c:pt>
                <c:pt idx="2073">
                  <c:v>1.65E-4</c:v>
                </c:pt>
                <c:pt idx="2074">
                  <c:v>1.65E-4</c:v>
                </c:pt>
                <c:pt idx="2075">
                  <c:v>1.65E-4</c:v>
                </c:pt>
                <c:pt idx="2076">
                  <c:v>1.65E-4</c:v>
                </c:pt>
                <c:pt idx="2077">
                  <c:v>1.65E-4</c:v>
                </c:pt>
                <c:pt idx="2078">
                  <c:v>1.65E-4</c:v>
                </c:pt>
                <c:pt idx="2079">
                  <c:v>1.65E-4</c:v>
                </c:pt>
                <c:pt idx="2080">
                  <c:v>1.65E-4</c:v>
                </c:pt>
                <c:pt idx="2081">
                  <c:v>1.65E-4</c:v>
                </c:pt>
                <c:pt idx="2082">
                  <c:v>1.65E-4</c:v>
                </c:pt>
                <c:pt idx="2083">
                  <c:v>1.65E-4</c:v>
                </c:pt>
                <c:pt idx="2084">
                  <c:v>1.65E-4</c:v>
                </c:pt>
                <c:pt idx="2085">
                  <c:v>1.65E-4</c:v>
                </c:pt>
                <c:pt idx="2086">
                  <c:v>1.65E-4</c:v>
                </c:pt>
                <c:pt idx="2087">
                  <c:v>1.65E-4</c:v>
                </c:pt>
                <c:pt idx="2088">
                  <c:v>1.65E-4</c:v>
                </c:pt>
                <c:pt idx="2089">
                  <c:v>1.65E-4</c:v>
                </c:pt>
                <c:pt idx="2090">
                  <c:v>1.65E-4</c:v>
                </c:pt>
                <c:pt idx="2091">
                  <c:v>1.65E-4</c:v>
                </c:pt>
                <c:pt idx="2092">
                  <c:v>1.65E-4</c:v>
                </c:pt>
                <c:pt idx="2093">
                  <c:v>1.65E-4</c:v>
                </c:pt>
                <c:pt idx="2094">
                  <c:v>1.65E-4</c:v>
                </c:pt>
                <c:pt idx="2095">
                  <c:v>1.65E-4</c:v>
                </c:pt>
                <c:pt idx="2096">
                  <c:v>1.65E-4</c:v>
                </c:pt>
                <c:pt idx="2097">
                  <c:v>1.65E-4</c:v>
                </c:pt>
                <c:pt idx="2098">
                  <c:v>1.65E-4</c:v>
                </c:pt>
                <c:pt idx="2099">
                  <c:v>1.65E-4</c:v>
                </c:pt>
                <c:pt idx="2100">
                  <c:v>1.65E-4</c:v>
                </c:pt>
                <c:pt idx="2101">
                  <c:v>1.65E-4</c:v>
                </c:pt>
                <c:pt idx="2102">
                  <c:v>1.65E-4</c:v>
                </c:pt>
                <c:pt idx="2103">
                  <c:v>1.65E-4</c:v>
                </c:pt>
                <c:pt idx="2104">
                  <c:v>1.65E-4</c:v>
                </c:pt>
                <c:pt idx="2105">
                  <c:v>1.65E-4</c:v>
                </c:pt>
                <c:pt idx="2106">
                  <c:v>1.65E-4</c:v>
                </c:pt>
                <c:pt idx="2107">
                  <c:v>1.65E-4</c:v>
                </c:pt>
                <c:pt idx="2108">
                  <c:v>1.65E-4</c:v>
                </c:pt>
                <c:pt idx="2109">
                  <c:v>1.65E-4</c:v>
                </c:pt>
                <c:pt idx="2110">
                  <c:v>1.65E-4</c:v>
                </c:pt>
                <c:pt idx="2111">
                  <c:v>1.65E-4</c:v>
                </c:pt>
                <c:pt idx="2112">
                  <c:v>1.65E-4</c:v>
                </c:pt>
                <c:pt idx="2113">
                  <c:v>1.65E-4</c:v>
                </c:pt>
                <c:pt idx="2114">
                  <c:v>1.65E-4</c:v>
                </c:pt>
                <c:pt idx="2115">
                  <c:v>1.65E-4</c:v>
                </c:pt>
                <c:pt idx="2116">
                  <c:v>1.65E-4</c:v>
                </c:pt>
                <c:pt idx="2117">
                  <c:v>1.65E-4</c:v>
                </c:pt>
                <c:pt idx="2118">
                  <c:v>1.65E-4</c:v>
                </c:pt>
                <c:pt idx="2119">
                  <c:v>1.65E-4</c:v>
                </c:pt>
                <c:pt idx="2120">
                  <c:v>1.65E-4</c:v>
                </c:pt>
                <c:pt idx="2121">
                  <c:v>1.65E-4</c:v>
                </c:pt>
                <c:pt idx="2122">
                  <c:v>1.65E-4</c:v>
                </c:pt>
                <c:pt idx="2123">
                  <c:v>1.65E-4</c:v>
                </c:pt>
                <c:pt idx="2124">
                  <c:v>1.65E-4</c:v>
                </c:pt>
                <c:pt idx="2125">
                  <c:v>1.65E-4</c:v>
                </c:pt>
                <c:pt idx="2126">
                  <c:v>1.65E-4</c:v>
                </c:pt>
                <c:pt idx="2127">
                  <c:v>1.65E-4</c:v>
                </c:pt>
                <c:pt idx="2128">
                  <c:v>1.65E-4</c:v>
                </c:pt>
                <c:pt idx="2129">
                  <c:v>1.65E-4</c:v>
                </c:pt>
                <c:pt idx="2130">
                  <c:v>1.65E-4</c:v>
                </c:pt>
                <c:pt idx="2131">
                  <c:v>1.65E-4</c:v>
                </c:pt>
                <c:pt idx="2132">
                  <c:v>1.65E-4</c:v>
                </c:pt>
                <c:pt idx="2133">
                  <c:v>1.65E-4</c:v>
                </c:pt>
                <c:pt idx="2134">
                  <c:v>1.65E-4</c:v>
                </c:pt>
                <c:pt idx="2135">
                  <c:v>1.65E-4</c:v>
                </c:pt>
                <c:pt idx="2136">
                  <c:v>1.65E-4</c:v>
                </c:pt>
                <c:pt idx="2137">
                  <c:v>1.65E-4</c:v>
                </c:pt>
                <c:pt idx="2138">
                  <c:v>1.65E-4</c:v>
                </c:pt>
                <c:pt idx="2139">
                  <c:v>1.65E-4</c:v>
                </c:pt>
                <c:pt idx="2140">
                  <c:v>1.65E-4</c:v>
                </c:pt>
                <c:pt idx="2141">
                  <c:v>1.65E-4</c:v>
                </c:pt>
                <c:pt idx="2142">
                  <c:v>1.65E-4</c:v>
                </c:pt>
                <c:pt idx="2143">
                  <c:v>1.65E-4</c:v>
                </c:pt>
                <c:pt idx="2144">
                  <c:v>1.65E-4</c:v>
                </c:pt>
                <c:pt idx="2145">
                  <c:v>1.65E-4</c:v>
                </c:pt>
                <c:pt idx="2146">
                  <c:v>1.65E-4</c:v>
                </c:pt>
                <c:pt idx="2147">
                  <c:v>1.65E-4</c:v>
                </c:pt>
                <c:pt idx="2148">
                  <c:v>1.65E-4</c:v>
                </c:pt>
                <c:pt idx="2149">
                  <c:v>1.65E-4</c:v>
                </c:pt>
                <c:pt idx="2150">
                  <c:v>1.65E-4</c:v>
                </c:pt>
                <c:pt idx="2151">
                  <c:v>1.65E-4</c:v>
                </c:pt>
                <c:pt idx="2152">
                  <c:v>1.65E-4</c:v>
                </c:pt>
                <c:pt idx="2153">
                  <c:v>1.65E-4</c:v>
                </c:pt>
                <c:pt idx="2154">
                  <c:v>1.65E-4</c:v>
                </c:pt>
                <c:pt idx="2155">
                  <c:v>1.65E-4</c:v>
                </c:pt>
                <c:pt idx="2156">
                  <c:v>1.65E-4</c:v>
                </c:pt>
                <c:pt idx="2157">
                  <c:v>1.65E-4</c:v>
                </c:pt>
                <c:pt idx="2158">
                  <c:v>1.65E-4</c:v>
                </c:pt>
                <c:pt idx="2159">
                  <c:v>1.65E-4</c:v>
                </c:pt>
                <c:pt idx="2160">
                  <c:v>1.65E-4</c:v>
                </c:pt>
                <c:pt idx="2161">
                  <c:v>1.65E-4</c:v>
                </c:pt>
                <c:pt idx="2162">
                  <c:v>1.65E-4</c:v>
                </c:pt>
                <c:pt idx="2163">
                  <c:v>1.65E-4</c:v>
                </c:pt>
                <c:pt idx="2164">
                  <c:v>1.65E-4</c:v>
                </c:pt>
                <c:pt idx="2165">
                  <c:v>1.65E-4</c:v>
                </c:pt>
                <c:pt idx="2166">
                  <c:v>1.65E-4</c:v>
                </c:pt>
                <c:pt idx="2167">
                  <c:v>1.65E-4</c:v>
                </c:pt>
                <c:pt idx="2168">
                  <c:v>1.65E-4</c:v>
                </c:pt>
                <c:pt idx="2169">
                  <c:v>1.65E-4</c:v>
                </c:pt>
                <c:pt idx="2170">
                  <c:v>1.65E-4</c:v>
                </c:pt>
                <c:pt idx="2171">
                  <c:v>1.65E-4</c:v>
                </c:pt>
                <c:pt idx="2172">
                  <c:v>1.65E-4</c:v>
                </c:pt>
                <c:pt idx="2173">
                  <c:v>1.65E-4</c:v>
                </c:pt>
                <c:pt idx="2174">
                  <c:v>1.65E-4</c:v>
                </c:pt>
                <c:pt idx="2175">
                  <c:v>1.65E-4</c:v>
                </c:pt>
                <c:pt idx="2176">
                  <c:v>1.65E-4</c:v>
                </c:pt>
                <c:pt idx="2177">
                  <c:v>1.65E-4</c:v>
                </c:pt>
                <c:pt idx="2178">
                  <c:v>1.65E-4</c:v>
                </c:pt>
                <c:pt idx="2179">
                  <c:v>1.65E-4</c:v>
                </c:pt>
                <c:pt idx="2180">
                  <c:v>1.65E-4</c:v>
                </c:pt>
                <c:pt idx="2181">
                  <c:v>1.65E-4</c:v>
                </c:pt>
                <c:pt idx="2182">
                  <c:v>1.65E-4</c:v>
                </c:pt>
                <c:pt idx="2183">
                  <c:v>1.65E-4</c:v>
                </c:pt>
                <c:pt idx="2184">
                  <c:v>1.65E-4</c:v>
                </c:pt>
                <c:pt idx="2185">
                  <c:v>1.65E-4</c:v>
                </c:pt>
                <c:pt idx="2186">
                  <c:v>1.65E-4</c:v>
                </c:pt>
                <c:pt idx="2187">
                  <c:v>1.65E-4</c:v>
                </c:pt>
                <c:pt idx="2188">
                  <c:v>1.65E-4</c:v>
                </c:pt>
                <c:pt idx="2189">
                  <c:v>1.65E-4</c:v>
                </c:pt>
                <c:pt idx="2190">
                  <c:v>1.65E-4</c:v>
                </c:pt>
                <c:pt idx="2191">
                  <c:v>1.65E-4</c:v>
                </c:pt>
                <c:pt idx="2192">
                  <c:v>1.65E-4</c:v>
                </c:pt>
                <c:pt idx="2193">
                  <c:v>1.65E-4</c:v>
                </c:pt>
                <c:pt idx="2194">
                  <c:v>1.65E-4</c:v>
                </c:pt>
                <c:pt idx="2195">
                  <c:v>1.65E-4</c:v>
                </c:pt>
                <c:pt idx="2196">
                  <c:v>1.65E-4</c:v>
                </c:pt>
                <c:pt idx="2197">
                  <c:v>1.65E-4</c:v>
                </c:pt>
                <c:pt idx="2198">
                  <c:v>1.65E-4</c:v>
                </c:pt>
                <c:pt idx="2199">
                  <c:v>1.65E-4</c:v>
                </c:pt>
                <c:pt idx="2200">
                  <c:v>1.65E-4</c:v>
                </c:pt>
                <c:pt idx="2201">
                  <c:v>1.65E-4</c:v>
                </c:pt>
                <c:pt idx="2202">
                  <c:v>1.65E-4</c:v>
                </c:pt>
                <c:pt idx="2203">
                  <c:v>1.65E-4</c:v>
                </c:pt>
                <c:pt idx="2204">
                  <c:v>1.65E-4</c:v>
                </c:pt>
                <c:pt idx="2205">
                  <c:v>1.65E-4</c:v>
                </c:pt>
                <c:pt idx="2206">
                  <c:v>1.65E-4</c:v>
                </c:pt>
                <c:pt idx="2207">
                  <c:v>1.65E-4</c:v>
                </c:pt>
                <c:pt idx="2208">
                  <c:v>1.65E-4</c:v>
                </c:pt>
                <c:pt idx="2209">
                  <c:v>1.65E-4</c:v>
                </c:pt>
                <c:pt idx="2210">
                  <c:v>1.65E-4</c:v>
                </c:pt>
                <c:pt idx="2211">
                  <c:v>1.65E-4</c:v>
                </c:pt>
                <c:pt idx="2212">
                  <c:v>1.65E-4</c:v>
                </c:pt>
                <c:pt idx="2213">
                  <c:v>1.65E-4</c:v>
                </c:pt>
                <c:pt idx="2214">
                  <c:v>1.65E-4</c:v>
                </c:pt>
                <c:pt idx="2215">
                  <c:v>1.65E-4</c:v>
                </c:pt>
                <c:pt idx="2216">
                  <c:v>1.65E-4</c:v>
                </c:pt>
                <c:pt idx="2217">
                  <c:v>1.65E-4</c:v>
                </c:pt>
                <c:pt idx="2218">
                  <c:v>1.65E-4</c:v>
                </c:pt>
                <c:pt idx="2219">
                  <c:v>1.65E-4</c:v>
                </c:pt>
                <c:pt idx="2220">
                  <c:v>1.65E-4</c:v>
                </c:pt>
                <c:pt idx="2221">
                  <c:v>1.65E-4</c:v>
                </c:pt>
                <c:pt idx="2222">
                  <c:v>1.65E-4</c:v>
                </c:pt>
                <c:pt idx="2223">
                  <c:v>1.65E-4</c:v>
                </c:pt>
                <c:pt idx="2224">
                  <c:v>1.65E-4</c:v>
                </c:pt>
                <c:pt idx="2225">
                  <c:v>1.65E-4</c:v>
                </c:pt>
                <c:pt idx="2226">
                  <c:v>1.65E-4</c:v>
                </c:pt>
                <c:pt idx="2227">
                  <c:v>1.65E-4</c:v>
                </c:pt>
                <c:pt idx="2228">
                  <c:v>1.65E-4</c:v>
                </c:pt>
                <c:pt idx="2229">
                  <c:v>1.65E-4</c:v>
                </c:pt>
                <c:pt idx="2230">
                  <c:v>1.65E-4</c:v>
                </c:pt>
                <c:pt idx="2231">
                  <c:v>1.65E-4</c:v>
                </c:pt>
                <c:pt idx="2232">
                  <c:v>1.65E-4</c:v>
                </c:pt>
                <c:pt idx="2233">
                  <c:v>1.65E-4</c:v>
                </c:pt>
                <c:pt idx="2234">
                  <c:v>1.65E-4</c:v>
                </c:pt>
                <c:pt idx="2235">
                  <c:v>1.65E-4</c:v>
                </c:pt>
                <c:pt idx="2236">
                  <c:v>1.65E-4</c:v>
                </c:pt>
                <c:pt idx="2237">
                  <c:v>1.65E-4</c:v>
                </c:pt>
                <c:pt idx="2238">
                  <c:v>1.65E-4</c:v>
                </c:pt>
                <c:pt idx="2239">
                  <c:v>1.65E-4</c:v>
                </c:pt>
                <c:pt idx="2240">
                  <c:v>1.65E-4</c:v>
                </c:pt>
                <c:pt idx="2241">
                  <c:v>1.65E-4</c:v>
                </c:pt>
                <c:pt idx="2242">
                  <c:v>1.65E-4</c:v>
                </c:pt>
                <c:pt idx="2243">
                  <c:v>1.65E-4</c:v>
                </c:pt>
                <c:pt idx="2244">
                  <c:v>1.65E-4</c:v>
                </c:pt>
                <c:pt idx="2245">
                  <c:v>1.65E-4</c:v>
                </c:pt>
                <c:pt idx="2246">
                  <c:v>1.65E-4</c:v>
                </c:pt>
                <c:pt idx="2247">
                  <c:v>1.65E-4</c:v>
                </c:pt>
                <c:pt idx="2248">
                  <c:v>1.65E-4</c:v>
                </c:pt>
                <c:pt idx="2249">
                  <c:v>1.65E-4</c:v>
                </c:pt>
                <c:pt idx="2250">
                  <c:v>1.65E-4</c:v>
                </c:pt>
                <c:pt idx="2251">
                  <c:v>1.65E-4</c:v>
                </c:pt>
                <c:pt idx="2252">
                  <c:v>1.65E-4</c:v>
                </c:pt>
                <c:pt idx="2253">
                  <c:v>1.65E-4</c:v>
                </c:pt>
                <c:pt idx="2254">
                  <c:v>1.65E-4</c:v>
                </c:pt>
                <c:pt idx="2255">
                  <c:v>1.65E-4</c:v>
                </c:pt>
                <c:pt idx="2256">
                  <c:v>1.65E-4</c:v>
                </c:pt>
                <c:pt idx="2257">
                  <c:v>1.65E-4</c:v>
                </c:pt>
                <c:pt idx="2258">
                  <c:v>1.65E-4</c:v>
                </c:pt>
                <c:pt idx="2259">
                  <c:v>1.65E-4</c:v>
                </c:pt>
                <c:pt idx="2260">
                  <c:v>1.65E-4</c:v>
                </c:pt>
                <c:pt idx="2261">
                  <c:v>1.65E-4</c:v>
                </c:pt>
                <c:pt idx="2262">
                  <c:v>1.65E-4</c:v>
                </c:pt>
                <c:pt idx="2263">
                  <c:v>1.65E-4</c:v>
                </c:pt>
                <c:pt idx="2264">
                  <c:v>1.65E-4</c:v>
                </c:pt>
                <c:pt idx="2265">
                  <c:v>1.65E-4</c:v>
                </c:pt>
                <c:pt idx="2266">
                  <c:v>1.65E-4</c:v>
                </c:pt>
                <c:pt idx="2267">
                  <c:v>1.65E-4</c:v>
                </c:pt>
                <c:pt idx="2268">
                  <c:v>1.65E-4</c:v>
                </c:pt>
                <c:pt idx="2269">
                  <c:v>1.65E-4</c:v>
                </c:pt>
                <c:pt idx="2270">
                  <c:v>1.65E-4</c:v>
                </c:pt>
                <c:pt idx="2271">
                  <c:v>1.65E-4</c:v>
                </c:pt>
                <c:pt idx="2272">
                  <c:v>1.65E-4</c:v>
                </c:pt>
                <c:pt idx="2273">
                  <c:v>1.65E-4</c:v>
                </c:pt>
                <c:pt idx="2274">
                  <c:v>1.65E-4</c:v>
                </c:pt>
                <c:pt idx="2275">
                  <c:v>1.65E-4</c:v>
                </c:pt>
                <c:pt idx="2276">
                  <c:v>1.65E-4</c:v>
                </c:pt>
                <c:pt idx="2277">
                  <c:v>1.65E-4</c:v>
                </c:pt>
                <c:pt idx="2278">
                  <c:v>1.65E-4</c:v>
                </c:pt>
                <c:pt idx="2279">
                  <c:v>1.65E-4</c:v>
                </c:pt>
                <c:pt idx="2280">
                  <c:v>1.65E-4</c:v>
                </c:pt>
                <c:pt idx="2281">
                  <c:v>1.65E-4</c:v>
                </c:pt>
                <c:pt idx="2282">
                  <c:v>1.65E-4</c:v>
                </c:pt>
                <c:pt idx="2283">
                  <c:v>1.65E-4</c:v>
                </c:pt>
                <c:pt idx="2284">
                  <c:v>1.65E-4</c:v>
                </c:pt>
                <c:pt idx="2285">
                  <c:v>1.65E-4</c:v>
                </c:pt>
                <c:pt idx="2286">
                  <c:v>1.65E-4</c:v>
                </c:pt>
                <c:pt idx="2287">
                  <c:v>1.65E-4</c:v>
                </c:pt>
                <c:pt idx="2288">
                  <c:v>1.65E-4</c:v>
                </c:pt>
                <c:pt idx="2289">
                  <c:v>1.65E-4</c:v>
                </c:pt>
                <c:pt idx="2290">
                  <c:v>1.65E-4</c:v>
                </c:pt>
                <c:pt idx="2291">
                  <c:v>1.65E-4</c:v>
                </c:pt>
                <c:pt idx="2292">
                  <c:v>1.65E-4</c:v>
                </c:pt>
                <c:pt idx="2293">
                  <c:v>1.65E-4</c:v>
                </c:pt>
                <c:pt idx="2294">
                  <c:v>1.65E-4</c:v>
                </c:pt>
                <c:pt idx="2295">
                  <c:v>1.65E-4</c:v>
                </c:pt>
                <c:pt idx="2296">
                  <c:v>1.65E-4</c:v>
                </c:pt>
                <c:pt idx="2297">
                  <c:v>1.65E-4</c:v>
                </c:pt>
                <c:pt idx="2298">
                  <c:v>1.65E-4</c:v>
                </c:pt>
                <c:pt idx="2299">
                  <c:v>1.65E-4</c:v>
                </c:pt>
                <c:pt idx="2300">
                  <c:v>1.65E-4</c:v>
                </c:pt>
                <c:pt idx="2301">
                  <c:v>1.65E-4</c:v>
                </c:pt>
                <c:pt idx="2302">
                  <c:v>1.65E-4</c:v>
                </c:pt>
                <c:pt idx="2303">
                  <c:v>1.65E-4</c:v>
                </c:pt>
                <c:pt idx="2304">
                  <c:v>1.65E-4</c:v>
                </c:pt>
                <c:pt idx="2305">
                  <c:v>1.65E-4</c:v>
                </c:pt>
                <c:pt idx="2306">
                  <c:v>1.65E-4</c:v>
                </c:pt>
                <c:pt idx="2307">
                  <c:v>1.65E-4</c:v>
                </c:pt>
                <c:pt idx="2308">
                  <c:v>1.65E-4</c:v>
                </c:pt>
                <c:pt idx="2309">
                  <c:v>1.65E-4</c:v>
                </c:pt>
                <c:pt idx="2310">
                  <c:v>1.65E-4</c:v>
                </c:pt>
                <c:pt idx="2311">
                  <c:v>1.65E-4</c:v>
                </c:pt>
                <c:pt idx="2312">
                  <c:v>1.65E-4</c:v>
                </c:pt>
                <c:pt idx="2313">
                  <c:v>1.65E-4</c:v>
                </c:pt>
                <c:pt idx="2314">
                  <c:v>1.65E-4</c:v>
                </c:pt>
                <c:pt idx="2315">
                  <c:v>1.65E-4</c:v>
                </c:pt>
                <c:pt idx="2316">
                  <c:v>1.65E-4</c:v>
                </c:pt>
                <c:pt idx="2317">
                  <c:v>1.65E-4</c:v>
                </c:pt>
                <c:pt idx="2318">
                  <c:v>1.65E-4</c:v>
                </c:pt>
                <c:pt idx="2319">
                  <c:v>1.65E-4</c:v>
                </c:pt>
                <c:pt idx="2320">
                  <c:v>1.65E-4</c:v>
                </c:pt>
                <c:pt idx="2321">
                  <c:v>1.65E-4</c:v>
                </c:pt>
                <c:pt idx="2322">
                  <c:v>1.65E-4</c:v>
                </c:pt>
                <c:pt idx="2323">
                  <c:v>1.65E-4</c:v>
                </c:pt>
                <c:pt idx="2324">
                  <c:v>1.65E-4</c:v>
                </c:pt>
                <c:pt idx="2325">
                  <c:v>1.65E-4</c:v>
                </c:pt>
                <c:pt idx="2326">
                  <c:v>1.65E-4</c:v>
                </c:pt>
                <c:pt idx="2327">
                  <c:v>1.65E-4</c:v>
                </c:pt>
                <c:pt idx="2328">
                  <c:v>1.65E-4</c:v>
                </c:pt>
                <c:pt idx="2329">
                  <c:v>1.65E-4</c:v>
                </c:pt>
                <c:pt idx="2330">
                  <c:v>1.65E-4</c:v>
                </c:pt>
                <c:pt idx="2331">
                  <c:v>1.65E-4</c:v>
                </c:pt>
                <c:pt idx="2332">
                  <c:v>1.65E-4</c:v>
                </c:pt>
                <c:pt idx="2333">
                  <c:v>1.65E-4</c:v>
                </c:pt>
                <c:pt idx="2334">
                  <c:v>1.65E-4</c:v>
                </c:pt>
                <c:pt idx="2335">
                  <c:v>1.65E-4</c:v>
                </c:pt>
                <c:pt idx="2336">
                  <c:v>1.65E-4</c:v>
                </c:pt>
                <c:pt idx="2337">
                  <c:v>1.65E-4</c:v>
                </c:pt>
                <c:pt idx="2338">
                  <c:v>1.65E-4</c:v>
                </c:pt>
                <c:pt idx="2339">
                  <c:v>1.65E-4</c:v>
                </c:pt>
                <c:pt idx="2340">
                  <c:v>1.65E-4</c:v>
                </c:pt>
                <c:pt idx="2341">
                  <c:v>1.65E-4</c:v>
                </c:pt>
                <c:pt idx="2342">
                  <c:v>1.65E-4</c:v>
                </c:pt>
                <c:pt idx="2343">
                  <c:v>1.65E-4</c:v>
                </c:pt>
                <c:pt idx="2344">
                  <c:v>1.65E-4</c:v>
                </c:pt>
                <c:pt idx="2345">
                  <c:v>1.65E-4</c:v>
                </c:pt>
                <c:pt idx="2346">
                  <c:v>1.65E-4</c:v>
                </c:pt>
                <c:pt idx="2347">
                  <c:v>1.65E-4</c:v>
                </c:pt>
                <c:pt idx="2348">
                  <c:v>1.65E-4</c:v>
                </c:pt>
                <c:pt idx="2349">
                  <c:v>1.65E-4</c:v>
                </c:pt>
                <c:pt idx="2350">
                  <c:v>1.65E-4</c:v>
                </c:pt>
                <c:pt idx="2351">
                  <c:v>1.65E-4</c:v>
                </c:pt>
                <c:pt idx="2352">
                  <c:v>1.65E-4</c:v>
                </c:pt>
                <c:pt idx="2353">
                  <c:v>1.65E-4</c:v>
                </c:pt>
                <c:pt idx="2354">
                  <c:v>1.65E-4</c:v>
                </c:pt>
                <c:pt idx="2355">
                  <c:v>1.65E-4</c:v>
                </c:pt>
                <c:pt idx="2356">
                  <c:v>1.65E-4</c:v>
                </c:pt>
                <c:pt idx="2357">
                  <c:v>1.65E-4</c:v>
                </c:pt>
                <c:pt idx="2358">
                  <c:v>1.65E-4</c:v>
                </c:pt>
                <c:pt idx="2359">
                  <c:v>1.65E-4</c:v>
                </c:pt>
                <c:pt idx="2360">
                  <c:v>1.65E-4</c:v>
                </c:pt>
                <c:pt idx="2361">
                  <c:v>1.65E-4</c:v>
                </c:pt>
                <c:pt idx="2362">
                  <c:v>1.65E-4</c:v>
                </c:pt>
                <c:pt idx="2363">
                  <c:v>1.65E-4</c:v>
                </c:pt>
                <c:pt idx="2364">
                  <c:v>1.65E-4</c:v>
                </c:pt>
                <c:pt idx="2365">
                  <c:v>1.65E-4</c:v>
                </c:pt>
                <c:pt idx="2366">
                  <c:v>1.65E-4</c:v>
                </c:pt>
                <c:pt idx="2367">
                  <c:v>1.65E-4</c:v>
                </c:pt>
                <c:pt idx="2368">
                  <c:v>1.65E-4</c:v>
                </c:pt>
                <c:pt idx="2369">
                  <c:v>1.65E-4</c:v>
                </c:pt>
                <c:pt idx="2370">
                  <c:v>1.65E-4</c:v>
                </c:pt>
                <c:pt idx="2371">
                  <c:v>1.65E-4</c:v>
                </c:pt>
                <c:pt idx="2372">
                  <c:v>1.65E-4</c:v>
                </c:pt>
                <c:pt idx="2373">
                  <c:v>1.65E-4</c:v>
                </c:pt>
                <c:pt idx="2374">
                  <c:v>1.65E-4</c:v>
                </c:pt>
                <c:pt idx="2375">
                  <c:v>1.65E-4</c:v>
                </c:pt>
                <c:pt idx="2376">
                  <c:v>1.65E-4</c:v>
                </c:pt>
                <c:pt idx="2377">
                  <c:v>1.65E-4</c:v>
                </c:pt>
                <c:pt idx="2378">
                  <c:v>1.65E-4</c:v>
                </c:pt>
                <c:pt idx="2379">
                  <c:v>1.65E-4</c:v>
                </c:pt>
                <c:pt idx="2380">
                  <c:v>1.65E-4</c:v>
                </c:pt>
                <c:pt idx="2381">
                  <c:v>1.65E-4</c:v>
                </c:pt>
                <c:pt idx="2382">
                  <c:v>1.65E-4</c:v>
                </c:pt>
                <c:pt idx="2383">
                  <c:v>1.65E-4</c:v>
                </c:pt>
                <c:pt idx="2384">
                  <c:v>1.65E-4</c:v>
                </c:pt>
                <c:pt idx="2385">
                  <c:v>1.65E-4</c:v>
                </c:pt>
                <c:pt idx="2386">
                  <c:v>1.65E-4</c:v>
                </c:pt>
                <c:pt idx="2387">
                  <c:v>1.65E-4</c:v>
                </c:pt>
                <c:pt idx="2388">
                  <c:v>1.65E-4</c:v>
                </c:pt>
                <c:pt idx="2389">
                  <c:v>1.65E-4</c:v>
                </c:pt>
                <c:pt idx="2390">
                  <c:v>1.65E-4</c:v>
                </c:pt>
                <c:pt idx="2391">
                  <c:v>1.65E-4</c:v>
                </c:pt>
                <c:pt idx="2392">
                  <c:v>1.65E-4</c:v>
                </c:pt>
                <c:pt idx="2393">
                  <c:v>1.65E-4</c:v>
                </c:pt>
                <c:pt idx="2394">
                  <c:v>1.65E-4</c:v>
                </c:pt>
                <c:pt idx="2395">
                  <c:v>1.65E-4</c:v>
                </c:pt>
                <c:pt idx="2396">
                  <c:v>1.65E-4</c:v>
                </c:pt>
                <c:pt idx="2397">
                  <c:v>1.65E-4</c:v>
                </c:pt>
                <c:pt idx="2398">
                  <c:v>1.65E-4</c:v>
                </c:pt>
                <c:pt idx="2399">
                  <c:v>1.65E-4</c:v>
                </c:pt>
                <c:pt idx="2400">
                  <c:v>1.65E-4</c:v>
                </c:pt>
                <c:pt idx="2401">
                  <c:v>1.65E-4</c:v>
                </c:pt>
                <c:pt idx="2402">
                  <c:v>1.65E-4</c:v>
                </c:pt>
                <c:pt idx="2403">
                  <c:v>1.65E-4</c:v>
                </c:pt>
                <c:pt idx="2404">
                  <c:v>1.65E-4</c:v>
                </c:pt>
                <c:pt idx="2405">
                  <c:v>1.65E-4</c:v>
                </c:pt>
                <c:pt idx="2406">
                  <c:v>1.65E-4</c:v>
                </c:pt>
                <c:pt idx="2407">
                  <c:v>1.65E-4</c:v>
                </c:pt>
                <c:pt idx="2408">
                  <c:v>1.65E-4</c:v>
                </c:pt>
                <c:pt idx="2409">
                  <c:v>1.65E-4</c:v>
                </c:pt>
                <c:pt idx="2410">
                  <c:v>1.65E-4</c:v>
                </c:pt>
                <c:pt idx="2411">
                  <c:v>1.65E-4</c:v>
                </c:pt>
                <c:pt idx="2412">
                  <c:v>1.65E-4</c:v>
                </c:pt>
                <c:pt idx="2413">
                  <c:v>1.65E-4</c:v>
                </c:pt>
                <c:pt idx="2414">
                  <c:v>1.65E-4</c:v>
                </c:pt>
                <c:pt idx="2415">
                  <c:v>1.65E-4</c:v>
                </c:pt>
                <c:pt idx="2416">
                  <c:v>1.65E-4</c:v>
                </c:pt>
                <c:pt idx="2417">
                  <c:v>1.65E-4</c:v>
                </c:pt>
                <c:pt idx="2418">
                  <c:v>1.65E-4</c:v>
                </c:pt>
                <c:pt idx="2419">
                  <c:v>1.65E-4</c:v>
                </c:pt>
                <c:pt idx="2420">
                  <c:v>1.65E-4</c:v>
                </c:pt>
                <c:pt idx="2421">
                  <c:v>1.65E-4</c:v>
                </c:pt>
                <c:pt idx="2422">
                  <c:v>1.65E-4</c:v>
                </c:pt>
                <c:pt idx="2423">
                  <c:v>1.65E-4</c:v>
                </c:pt>
                <c:pt idx="2424">
                  <c:v>1.65E-4</c:v>
                </c:pt>
                <c:pt idx="2425">
                  <c:v>1.65E-4</c:v>
                </c:pt>
                <c:pt idx="2426">
                  <c:v>1.65E-4</c:v>
                </c:pt>
                <c:pt idx="2427">
                  <c:v>1.65E-4</c:v>
                </c:pt>
                <c:pt idx="2428">
                  <c:v>1.65E-4</c:v>
                </c:pt>
                <c:pt idx="2429">
                  <c:v>1.65E-4</c:v>
                </c:pt>
                <c:pt idx="2430">
                  <c:v>1.65E-4</c:v>
                </c:pt>
                <c:pt idx="2431">
                  <c:v>1.65E-4</c:v>
                </c:pt>
                <c:pt idx="2432">
                  <c:v>1.65E-4</c:v>
                </c:pt>
                <c:pt idx="2433">
                  <c:v>1.65E-4</c:v>
                </c:pt>
                <c:pt idx="2434">
                  <c:v>1.65E-4</c:v>
                </c:pt>
                <c:pt idx="2435">
                  <c:v>1.65E-4</c:v>
                </c:pt>
                <c:pt idx="2436">
                  <c:v>1.65E-4</c:v>
                </c:pt>
                <c:pt idx="2437">
                  <c:v>1.65E-4</c:v>
                </c:pt>
                <c:pt idx="2438">
                  <c:v>1.65E-4</c:v>
                </c:pt>
                <c:pt idx="2439">
                  <c:v>1.65E-4</c:v>
                </c:pt>
                <c:pt idx="2440">
                  <c:v>1.65E-4</c:v>
                </c:pt>
                <c:pt idx="2441">
                  <c:v>1.65E-4</c:v>
                </c:pt>
                <c:pt idx="2442">
                  <c:v>1.65E-4</c:v>
                </c:pt>
                <c:pt idx="2443">
                  <c:v>1.65E-4</c:v>
                </c:pt>
                <c:pt idx="2444">
                  <c:v>1.65E-4</c:v>
                </c:pt>
                <c:pt idx="2445">
                  <c:v>1.65E-4</c:v>
                </c:pt>
                <c:pt idx="2446">
                  <c:v>1.65E-4</c:v>
                </c:pt>
                <c:pt idx="2447">
                  <c:v>1.65E-4</c:v>
                </c:pt>
                <c:pt idx="2448">
                  <c:v>1.65E-4</c:v>
                </c:pt>
                <c:pt idx="2449">
                  <c:v>1.65E-4</c:v>
                </c:pt>
                <c:pt idx="2450">
                  <c:v>1.65E-4</c:v>
                </c:pt>
                <c:pt idx="2451">
                  <c:v>1.65E-4</c:v>
                </c:pt>
                <c:pt idx="2452">
                  <c:v>1.65E-4</c:v>
                </c:pt>
                <c:pt idx="2453">
                  <c:v>1.65E-4</c:v>
                </c:pt>
                <c:pt idx="2454">
                  <c:v>1.65E-4</c:v>
                </c:pt>
                <c:pt idx="2455">
                  <c:v>1.65E-4</c:v>
                </c:pt>
                <c:pt idx="2456">
                  <c:v>1.65E-4</c:v>
                </c:pt>
                <c:pt idx="2457">
                  <c:v>1.65E-4</c:v>
                </c:pt>
                <c:pt idx="2458">
                  <c:v>1.65E-4</c:v>
                </c:pt>
                <c:pt idx="2459">
                  <c:v>1.65E-4</c:v>
                </c:pt>
                <c:pt idx="2460">
                  <c:v>1.65E-4</c:v>
                </c:pt>
                <c:pt idx="2461">
                  <c:v>1.65E-4</c:v>
                </c:pt>
                <c:pt idx="2462">
                  <c:v>1.65E-4</c:v>
                </c:pt>
                <c:pt idx="2463">
                  <c:v>1.65E-4</c:v>
                </c:pt>
                <c:pt idx="2464">
                  <c:v>1.65E-4</c:v>
                </c:pt>
                <c:pt idx="2465">
                  <c:v>1.65E-4</c:v>
                </c:pt>
                <c:pt idx="2466">
                  <c:v>1.65E-4</c:v>
                </c:pt>
                <c:pt idx="2467">
                  <c:v>1.65E-4</c:v>
                </c:pt>
                <c:pt idx="2468">
                  <c:v>1.65E-4</c:v>
                </c:pt>
                <c:pt idx="2469">
                  <c:v>1.65E-4</c:v>
                </c:pt>
                <c:pt idx="2470">
                  <c:v>1.65E-4</c:v>
                </c:pt>
                <c:pt idx="2471">
                  <c:v>1.65E-4</c:v>
                </c:pt>
                <c:pt idx="2472">
                  <c:v>1.65E-4</c:v>
                </c:pt>
                <c:pt idx="2473">
                  <c:v>1.65E-4</c:v>
                </c:pt>
                <c:pt idx="2474">
                  <c:v>1.65E-4</c:v>
                </c:pt>
                <c:pt idx="2475">
                  <c:v>1.65E-4</c:v>
                </c:pt>
                <c:pt idx="2476">
                  <c:v>1.65E-4</c:v>
                </c:pt>
                <c:pt idx="2477">
                  <c:v>1.65E-4</c:v>
                </c:pt>
                <c:pt idx="2478">
                  <c:v>1.65E-4</c:v>
                </c:pt>
                <c:pt idx="2479">
                  <c:v>1.65E-4</c:v>
                </c:pt>
                <c:pt idx="2480">
                  <c:v>1.65E-4</c:v>
                </c:pt>
                <c:pt idx="2481">
                  <c:v>1.65E-4</c:v>
                </c:pt>
                <c:pt idx="2482">
                  <c:v>1.65E-4</c:v>
                </c:pt>
                <c:pt idx="2483">
                  <c:v>1.65E-4</c:v>
                </c:pt>
                <c:pt idx="2484">
                  <c:v>1.65E-4</c:v>
                </c:pt>
                <c:pt idx="2485">
                  <c:v>1.65E-4</c:v>
                </c:pt>
                <c:pt idx="2486">
                  <c:v>1.65E-4</c:v>
                </c:pt>
                <c:pt idx="2487">
                  <c:v>1.65E-4</c:v>
                </c:pt>
                <c:pt idx="2488">
                  <c:v>1.65E-4</c:v>
                </c:pt>
                <c:pt idx="2489">
                  <c:v>1.65E-4</c:v>
                </c:pt>
                <c:pt idx="2490">
                  <c:v>1.65E-4</c:v>
                </c:pt>
                <c:pt idx="2491">
                  <c:v>1.65E-4</c:v>
                </c:pt>
                <c:pt idx="2492">
                  <c:v>1.65E-4</c:v>
                </c:pt>
                <c:pt idx="2493">
                  <c:v>1.65E-4</c:v>
                </c:pt>
                <c:pt idx="2494">
                  <c:v>1.65E-4</c:v>
                </c:pt>
                <c:pt idx="2495">
                  <c:v>1.65E-4</c:v>
                </c:pt>
                <c:pt idx="2496">
                  <c:v>1.65E-4</c:v>
                </c:pt>
                <c:pt idx="2497">
                  <c:v>1.65E-4</c:v>
                </c:pt>
                <c:pt idx="2498">
                  <c:v>1.65E-4</c:v>
                </c:pt>
                <c:pt idx="2499">
                  <c:v>1.65E-4</c:v>
                </c:pt>
                <c:pt idx="2500">
                  <c:v>1.65E-4</c:v>
                </c:pt>
                <c:pt idx="2501">
                  <c:v>1.65E-4</c:v>
                </c:pt>
                <c:pt idx="2502">
                  <c:v>1.65E-4</c:v>
                </c:pt>
                <c:pt idx="2503">
                  <c:v>1.65E-4</c:v>
                </c:pt>
                <c:pt idx="2504">
                  <c:v>1.65E-4</c:v>
                </c:pt>
                <c:pt idx="2505">
                  <c:v>1.65E-4</c:v>
                </c:pt>
                <c:pt idx="2506">
                  <c:v>1.65E-4</c:v>
                </c:pt>
                <c:pt idx="2507">
                  <c:v>1.65E-4</c:v>
                </c:pt>
                <c:pt idx="2508">
                  <c:v>1.65E-4</c:v>
                </c:pt>
                <c:pt idx="2509">
                  <c:v>1.65E-4</c:v>
                </c:pt>
                <c:pt idx="2510">
                  <c:v>1.65E-4</c:v>
                </c:pt>
                <c:pt idx="2511">
                  <c:v>1.65E-4</c:v>
                </c:pt>
                <c:pt idx="2512">
                  <c:v>1.65E-4</c:v>
                </c:pt>
                <c:pt idx="2513">
                  <c:v>1.65E-4</c:v>
                </c:pt>
                <c:pt idx="2514">
                  <c:v>1.65E-4</c:v>
                </c:pt>
                <c:pt idx="2515">
                  <c:v>1.65E-4</c:v>
                </c:pt>
                <c:pt idx="2516">
                  <c:v>1.65E-4</c:v>
                </c:pt>
                <c:pt idx="2517">
                  <c:v>1.65E-4</c:v>
                </c:pt>
                <c:pt idx="2518">
                  <c:v>1.65E-4</c:v>
                </c:pt>
                <c:pt idx="2519">
                  <c:v>1.65E-4</c:v>
                </c:pt>
                <c:pt idx="2520">
                  <c:v>1.65E-4</c:v>
                </c:pt>
                <c:pt idx="2521">
                  <c:v>1.65E-4</c:v>
                </c:pt>
                <c:pt idx="2522">
                  <c:v>1.65E-4</c:v>
                </c:pt>
                <c:pt idx="2523">
                  <c:v>1.65E-4</c:v>
                </c:pt>
                <c:pt idx="2524">
                  <c:v>1.65E-4</c:v>
                </c:pt>
                <c:pt idx="2525">
                  <c:v>1.65E-4</c:v>
                </c:pt>
                <c:pt idx="2526">
                  <c:v>1.65E-4</c:v>
                </c:pt>
                <c:pt idx="2527">
                  <c:v>1.65E-4</c:v>
                </c:pt>
                <c:pt idx="2528">
                  <c:v>1.65E-4</c:v>
                </c:pt>
                <c:pt idx="2529">
                  <c:v>1.65E-4</c:v>
                </c:pt>
                <c:pt idx="2530">
                  <c:v>1.65E-4</c:v>
                </c:pt>
                <c:pt idx="2531">
                  <c:v>1.65E-4</c:v>
                </c:pt>
                <c:pt idx="2532">
                  <c:v>1.65E-4</c:v>
                </c:pt>
                <c:pt idx="2533">
                  <c:v>1.65E-4</c:v>
                </c:pt>
                <c:pt idx="2534">
                  <c:v>1.65E-4</c:v>
                </c:pt>
                <c:pt idx="2535">
                  <c:v>1.65E-4</c:v>
                </c:pt>
                <c:pt idx="2536">
                  <c:v>1.65E-4</c:v>
                </c:pt>
                <c:pt idx="2537">
                  <c:v>1.65E-4</c:v>
                </c:pt>
                <c:pt idx="2538">
                  <c:v>1.65E-4</c:v>
                </c:pt>
                <c:pt idx="2539">
                  <c:v>1.65E-4</c:v>
                </c:pt>
                <c:pt idx="2540">
                  <c:v>1.65E-4</c:v>
                </c:pt>
                <c:pt idx="2541">
                  <c:v>1.65E-4</c:v>
                </c:pt>
                <c:pt idx="2542">
                  <c:v>1.65E-4</c:v>
                </c:pt>
                <c:pt idx="2543">
                  <c:v>1.65E-4</c:v>
                </c:pt>
                <c:pt idx="2544">
                  <c:v>1.65E-4</c:v>
                </c:pt>
                <c:pt idx="2545">
                  <c:v>1.65E-4</c:v>
                </c:pt>
                <c:pt idx="2546">
                  <c:v>1.65E-4</c:v>
                </c:pt>
                <c:pt idx="2547">
                  <c:v>1.65E-4</c:v>
                </c:pt>
                <c:pt idx="2548">
                  <c:v>1.65E-4</c:v>
                </c:pt>
                <c:pt idx="2549">
                  <c:v>1.65E-4</c:v>
                </c:pt>
                <c:pt idx="2550">
                  <c:v>1.65E-4</c:v>
                </c:pt>
                <c:pt idx="2551">
                  <c:v>1.65E-4</c:v>
                </c:pt>
                <c:pt idx="2552">
                  <c:v>1.65E-4</c:v>
                </c:pt>
                <c:pt idx="2553">
                  <c:v>1.65E-4</c:v>
                </c:pt>
                <c:pt idx="2554">
                  <c:v>1.65E-4</c:v>
                </c:pt>
                <c:pt idx="2555">
                  <c:v>1.65E-4</c:v>
                </c:pt>
                <c:pt idx="2556">
                  <c:v>1.65E-4</c:v>
                </c:pt>
                <c:pt idx="2557">
                  <c:v>1.65E-4</c:v>
                </c:pt>
                <c:pt idx="2558">
                  <c:v>1.65E-4</c:v>
                </c:pt>
                <c:pt idx="2559">
                  <c:v>1.65E-4</c:v>
                </c:pt>
                <c:pt idx="2560">
                  <c:v>1.65E-4</c:v>
                </c:pt>
                <c:pt idx="2561">
                  <c:v>1.65E-4</c:v>
                </c:pt>
                <c:pt idx="2562">
                  <c:v>1.65E-4</c:v>
                </c:pt>
                <c:pt idx="2563">
                  <c:v>1.65E-4</c:v>
                </c:pt>
                <c:pt idx="2564">
                  <c:v>1.65E-4</c:v>
                </c:pt>
                <c:pt idx="2565">
                  <c:v>1.65E-4</c:v>
                </c:pt>
                <c:pt idx="2566">
                  <c:v>1.65E-4</c:v>
                </c:pt>
                <c:pt idx="2567">
                  <c:v>1.65E-4</c:v>
                </c:pt>
                <c:pt idx="2568">
                  <c:v>1.65E-4</c:v>
                </c:pt>
                <c:pt idx="2569">
                  <c:v>1.65E-4</c:v>
                </c:pt>
                <c:pt idx="2570">
                  <c:v>1.65E-4</c:v>
                </c:pt>
                <c:pt idx="2571">
                  <c:v>1.65E-4</c:v>
                </c:pt>
                <c:pt idx="2572">
                  <c:v>1.65E-4</c:v>
                </c:pt>
                <c:pt idx="2573">
                  <c:v>1.65E-4</c:v>
                </c:pt>
                <c:pt idx="2574">
                  <c:v>1.65E-4</c:v>
                </c:pt>
                <c:pt idx="2575">
                  <c:v>1.65E-4</c:v>
                </c:pt>
                <c:pt idx="2576">
                  <c:v>1.65E-4</c:v>
                </c:pt>
                <c:pt idx="2577">
                  <c:v>1.65E-4</c:v>
                </c:pt>
                <c:pt idx="2578">
                  <c:v>1.65E-4</c:v>
                </c:pt>
                <c:pt idx="2579">
                  <c:v>1.65E-4</c:v>
                </c:pt>
                <c:pt idx="2580">
                  <c:v>1.65E-4</c:v>
                </c:pt>
                <c:pt idx="2581">
                  <c:v>1.65E-4</c:v>
                </c:pt>
                <c:pt idx="2582">
                  <c:v>1.65E-4</c:v>
                </c:pt>
                <c:pt idx="2583">
                  <c:v>1.65E-4</c:v>
                </c:pt>
                <c:pt idx="2584">
                  <c:v>1.65E-4</c:v>
                </c:pt>
                <c:pt idx="2585">
                  <c:v>1.65E-4</c:v>
                </c:pt>
                <c:pt idx="2586">
                  <c:v>1.65E-4</c:v>
                </c:pt>
                <c:pt idx="2587">
                  <c:v>1.65E-4</c:v>
                </c:pt>
                <c:pt idx="2588">
                  <c:v>1.65E-4</c:v>
                </c:pt>
                <c:pt idx="2589">
                  <c:v>1.65E-4</c:v>
                </c:pt>
                <c:pt idx="2590">
                  <c:v>1.65E-4</c:v>
                </c:pt>
                <c:pt idx="2591">
                  <c:v>1.65E-4</c:v>
                </c:pt>
                <c:pt idx="2592">
                  <c:v>1.65E-4</c:v>
                </c:pt>
                <c:pt idx="2593">
                  <c:v>1.65E-4</c:v>
                </c:pt>
                <c:pt idx="2594">
                  <c:v>1.65E-4</c:v>
                </c:pt>
                <c:pt idx="2595">
                  <c:v>1.65E-4</c:v>
                </c:pt>
                <c:pt idx="2596">
                  <c:v>1.65E-4</c:v>
                </c:pt>
                <c:pt idx="2597">
                  <c:v>1.65E-4</c:v>
                </c:pt>
                <c:pt idx="2598">
                  <c:v>1.65E-4</c:v>
                </c:pt>
                <c:pt idx="2599">
                  <c:v>1.65E-4</c:v>
                </c:pt>
                <c:pt idx="2600">
                  <c:v>1.65E-4</c:v>
                </c:pt>
                <c:pt idx="2601">
                  <c:v>1.65E-4</c:v>
                </c:pt>
                <c:pt idx="2602">
                  <c:v>1.65E-4</c:v>
                </c:pt>
                <c:pt idx="2603">
                  <c:v>1.65E-4</c:v>
                </c:pt>
                <c:pt idx="2604">
                  <c:v>1.65E-4</c:v>
                </c:pt>
                <c:pt idx="2605">
                  <c:v>1.65E-4</c:v>
                </c:pt>
                <c:pt idx="2606">
                  <c:v>1.65E-4</c:v>
                </c:pt>
                <c:pt idx="2607">
                  <c:v>1.65E-4</c:v>
                </c:pt>
                <c:pt idx="2608">
                  <c:v>1.65E-4</c:v>
                </c:pt>
                <c:pt idx="2609">
                  <c:v>1.65E-4</c:v>
                </c:pt>
                <c:pt idx="2610">
                  <c:v>1.65E-4</c:v>
                </c:pt>
                <c:pt idx="2611">
                  <c:v>1.65E-4</c:v>
                </c:pt>
                <c:pt idx="2612">
                  <c:v>1.65E-4</c:v>
                </c:pt>
                <c:pt idx="2613">
                  <c:v>1.65E-4</c:v>
                </c:pt>
                <c:pt idx="2614">
                  <c:v>1.65E-4</c:v>
                </c:pt>
                <c:pt idx="2615">
                  <c:v>1.65E-4</c:v>
                </c:pt>
                <c:pt idx="2616">
                  <c:v>1.65E-4</c:v>
                </c:pt>
                <c:pt idx="2617">
                  <c:v>1.65E-4</c:v>
                </c:pt>
                <c:pt idx="2618">
                  <c:v>1.65E-4</c:v>
                </c:pt>
                <c:pt idx="2619">
                  <c:v>1.65E-4</c:v>
                </c:pt>
                <c:pt idx="2620">
                  <c:v>1.65E-4</c:v>
                </c:pt>
                <c:pt idx="2621">
                  <c:v>1.65E-4</c:v>
                </c:pt>
                <c:pt idx="2622">
                  <c:v>1.65E-4</c:v>
                </c:pt>
                <c:pt idx="2623">
                  <c:v>1.65E-4</c:v>
                </c:pt>
                <c:pt idx="2624">
                  <c:v>1.65E-4</c:v>
                </c:pt>
                <c:pt idx="2625">
                  <c:v>1.65E-4</c:v>
                </c:pt>
                <c:pt idx="2626">
                  <c:v>1.65E-4</c:v>
                </c:pt>
                <c:pt idx="2627">
                  <c:v>1.65E-4</c:v>
                </c:pt>
                <c:pt idx="2628">
                  <c:v>1.65E-4</c:v>
                </c:pt>
                <c:pt idx="2629">
                  <c:v>1.65E-4</c:v>
                </c:pt>
                <c:pt idx="2630">
                  <c:v>1.65E-4</c:v>
                </c:pt>
                <c:pt idx="2631">
                  <c:v>1.65E-4</c:v>
                </c:pt>
                <c:pt idx="2632">
                  <c:v>1.65E-4</c:v>
                </c:pt>
                <c:pt idx="2633">
                  <c:v>1.65E-4</c:v>
                </c:pt>
                <c:pt idx="2634">
                  <c:v>1.65E-4</c:v>
                </c:pt>
                <c:pt idx="2635">
                  <c:v>1.65E-4</c:v>
                </c:pt>
                <c:pt idx="2636">
                  <c:v>1.65E-4</c:v>
                </c:pt>
                <c:pt idx="2637">
                  <c:v>1.65E-4</c:v>
                </c:pt>
                <c:pt idx="2638">
                  <c:v>1.65E-4</c:v>
                </c:pt>
                <c:pt idx="2639">
                  <c:v>1.65E-4</c:v>
                </c:pt>
                <c:pt idx="2640">
                  <c:v>1.65E-4</c:v>
                </c:pt>
                <c:pt idx="2641">
                  <c:v>1.65E-4</c:v>
                </c:pt>
                <c:pt idx="2642">
                  <c:v>1.65E-4</c:v>
                </c:pt>
                <c:pt idx="2643">
                  <c:v>1.65E-4</c:v>
                </c:pt>
                <c:pt idx="2644">
                  <c:v>1.65E-4</c:v>
                </c:pt>
                <c:pt idx="2645">
                  <c:v>1.65E-4</c:v>
                </c:pt>
                <c:pt idx="2646">
                  <c:v>1.65E-4</c:v>
                </c:pt>
                <c:pt idx="2647">
                  <c:v>1.65E-4</c:v>
                </c:pt>
                <c:pt idx="2648">
                  <c:v>1.65E-4</c:v>
                </c:pt>
                <c:pt idx="2649">
                  <c:v>1.65E-4</c:v>
                </c:pt>
                <c:pt idx="2650">
                  <c:v>1.65E-4</c:v>
                </c:pt>
                <c:pt idx="2651">
                  <c:v>1.65E-4</c:v>
                </c:pt>
                <c:pt idx="2652">
                  <c:v>1.65E-4</c:v>
                </c:pt>
                <c:pt idx="2653">
                  <c:v>1.65E-4</c:v>
                </c:pt>
                <c:pt idx="2654">
                  <c:v>1.65E-4</c:v>
                </c:pt>
                <c:pt idx="2655">
                  <c:v>1.65E-4</c:v>
                </c:pt>
                <c:pt idx="2656">
                  <c:v>1.65E-4</c:v>
                </c:pt>
                <c:pt idx="2657">
                  <c:v>1.65E-4</c:v>
                </c:pt>
                <c:pt idx="2658">
                  <c:v>1.65E-4</c:v>
                </c:pt>
                <c:pt idx="2659">
                  <c:v>1.65E-4</c:v>
                </c:pt>
                <c:pt idx="2660">
                  <c:v>1.65E-4</c:v>
                </c:pt>
                <c:pt idx="2661">
                  <c:v>1.65E-4</c:v>
                </c:pt>
                <c:pt idx="2662">
                  <c:v>1.65E-4</c:v>
                </c:pt>
                <c:pt idx="2663">
                  <c:v>1.65E-4</c:v>
                </c:pt>
                <c:pt idx="2664">
                  <c:v>1.65E-4</c:v>
                </c:pt>
                <c:pt idx="2665">
                  <c:v>1.65E-4</c:v>
                </c:pt>
                <c:pt idx="2666">
                  <c:v>1.65E-4</c:v>
                </c:pt>
                <c:pt idx="2667">
                  <c:v>1.65E-4</c:v>
                </c:pt>
                <c:pt idx="2668">
                  <c:v>1.65E-4</c:v>
                </c:pt>
                <c:pt idx="2669">
                  <c:v>1.65E-4</c:v>
                </c:pt>
                <c:pt idx="2670">
                  <c:v>1.65E-4</c:v>
                </c:pt>
                <c:pt idx="2671">
                  <c:v>1.65E-4</c:v>
                </c:pt>
                <c:pt idx="2672">
                  <c:v>1.65E-4</c:v>
                </c:pt>
                <c:pt idx="2673">
                  <c:v>1.65E-4</c:v>
                </c:pt>
                <c:pt idx="2674">
                  <c:v>1.65E-4</c:v>
                </c:pt>
                <c:pt idx="2675">
                  <c:v>1.65E-4</c:v>
                </c:pt>
                <c:pt idx="2676">
                  <c:v>1.65E-4</c:v>
                </c:pt>
                <c:pt idx="2677">
                  <c:v>1.65E-4</c:v>
                </c:pt>
                <c:pt idx="2678">
                  <c:v>1.65E-4</c:v>
                </c:pt>
                <c:pt idx="2679">
                  <c:v>1.65E-4</c:v>
                </c:pt>
                <c:pt idx="2680">
                  <c:v>1.65E-4</c:v>
                </c:pt>
                <c:pt idx="2681">
                  <c:v>1.65E-4</c:v>
                </c:pt>
                <c:pt idx="2682">
                  <c:v>1.65E-4</c:v>
                </c:pt>
                <c:pt idx="2683">
                  <c:v>1.65E-4</c:v>
                </c:pt>
                <c:pt idx="2684">
                  <c:v>1.65E-4</c:v>
                </c:pt>
                <c:pt idx="2685">
                  <c:v>1.65E-4</c:v>
                </c:pt>
                <c:pt idx="2686">
                  <c:v>1.65E-4</c:v>
                </c:pt>
                <c:pt idx="2687">
                  <c:v>1.65E-4</c:v>
                </c:pt>
                <c:pt idx="2688">
                  <c:v>1.65E-4</c:v>
                </c:pt>
                <c:pt idx="2689">
                  <c:v>1.65E-4</c:v>
                </c:pt>
                <c:pt idx="2690">
                  <c:v>1.65E-4</c:v>
                </c:pt>
                <c:pt idx="2691">
                  <c:v>1.65E-4</c:v>
                </c:pt>
                <c:pt idx="2692">
                  <c:v>1.65E-4</c:v>
                </c:pt>
                <c:pt idx="2693">
                  <c:v>1.65E-4</c:v>
                </c:pt>
                <c:pt idx="2694">
                  <c:v>1.65E-4</c:v>
                </c:pt>
                <c:pt idx="2695">
                  <c:v>1.65E-4</c:v>
                </c:pt>
                <c:pt idx="2696">
                  <c:v>1.65E-4</c:v>
                </c:pt>
                <c:pt idx="2697">
                  <c:v>1.65E-4</c:v>
                </c:pt>
                <c:pt idx="2698">
                  <c:v>1.65E-4</c:v>
                </c:pt>
                <c:pt idx="2699">
                  <c:v>1.65E-4</c:v>
                </c:pt>
                <c:pt idx="2700">
                  <c:v>1.65E-4</c:v>
                </c:pt>
                <c:pt idx="2701">
                  <c:v>1.65E-4</c:v>
                </c:pt>
                <c:pt idx="2702">
                  <c:v>1.65E-4</c:v>
                </c:pt>
                <c:pt idx="2703">
                  <c:v>1.65E-4</c:v>
                </c:pt>
                <c:pt idx="2704">
                  <c:v>1.65E-4</c:v>
                </c:pt>
                <c:pt idx="2705">
                  <c:v>1.65E-4</c:v>
                </c:pt>
                <c:pt idx="2706">
                  <c:v>1.65E-4</c:v>
                </c:pt>
                <c:pt idx="2707">
                  <c:v>1.65E-4</c:v>
                </c:pt>
                <c:pt idx="2708">
                  <c:v>1.65E-4</c:v>
                </c:pt>
                <c:pt idx="2709">
                  <c:v>1.65E-4</c:v>
                </c:pt>
                <c:pt idx="2710">
                  <c:v>1.65E-4</c:v>
                </c:pt>
                <c:pt idx="2711">
                  <c:v>1.65E-4</c:v>
                </c:pt>
                <c:pt idx="2712">
                  <c:v>1.65E-4</c:v>
                </c:pt>
                <c:pt idx="2713">
                  <c:v>1.65E-4</c:v>
                </c:pt>
                <c:pt idx="2714">
                  <c:v>1.65E-4</c:v>
                </c:pt>
                <c:pt idx="2715">
                  <c:v>1.65E-4</c:v>
                </c:pt>
                <c:pt idx="2716">
                  <c:v>1.65E-4</c:v>
                </c:pt>
                <c:pt idx="2717">
                  <c:v>1.65E-4</c:v>
                </c:pt>
                <c:pt idx="2718">
                  <c:v>1.65E-4</c:v>
                </c:pt>
                <c:pt idx="2719">
                  <c:v>1.65E-4</c:v>
                </c:pt>
                <c:pt idx="2720">
                  <c:v>1.65E-4</c:v>
                </c:pt>
                <c:pt idx="2721">
                  <c:v>1.65E-4</c:v>
                </c:pt>
                <c:pt idx="2722">
                  <c:v>1.65E-4</c:v>
                </c:pt>
                <c:pt idx="2723">
                  <c:v>1.65E-4</c:v>
                </c:pt>
                <c:pt idx="2724">
                  <c:v>1.65E-4</c:v>
                </c:pt>
                <c:pt idx="2725">
                  <c:v>1.65E-4</c:v>
                </c:pt>
                <c:pt idx="2726">
                  <c:v>1.65E-4</c:v>
                </c:pt>
                <c:pt idx="2727">
                  <c:v>1.65E-4</c:v>
                </c:pt>
                <c:pt idx="2728">
                  <c:v>1.65E-4</c:v>
                </c:pt>
                <c:pt idx="2729">
                  <c:v>1.65E-4</c:v>
                </c:pt>
                <c:pt idx="2730">
                  <c:v>1.65E-4</c:v>
                </c:pt>
                <c:pt idx="2731">
                  <c:v>1.65E-4</c:v>
                </c:pt>
                <c:pt idx="2732">
                  <c:v>1.65E-4</c:v>
                </c:pt>
                <c:pt idx="2733">
                  <c:v>1.65E-4</c:v>
                </c:pt>
                <c:pt idx="2734">
                  <c:v>1.65E-4</c:v>
                </c:pt>
                <c:pt idx="2735">
                  <c:v>1.65E-4</c:v>
                </c:pt>
                <c:pt idx="2736">
                  <c:v>1.65E-4</c:v>
                </c:pt>
                <c:pt idx="2737">
                  <c:v>1.65E-4</c:v>
                </c:pt>
                <c:pt idx="2738">
                  <c:v>1.65E-4</c:v>
                </c:pt>
                <c:pt idx="2739">
                  <c:v>1.65E-4</c:v>
                </c:pt>
                <c:pt idx="2740">
                  <c:v>1.65E-4</c:v>
                </c:pt>
                <c:pt idx="2741">
                  <c:v>1.65E-4</c:v>
                </c:pt>
                <c:pt idx="2742">
                  <c:v>1.65E-4</c:v>
                </c:pt>
                <c:pt idx="2743">
                  <c:v>1.65E-4</c:v>
                </c:pt>
                <c:pt idx="2744">
                  <c:v>1.65E-4</c:v>
                </c:pt>
                <c:pt idx="2745">
                  <c:v>1.65E-4</c:v>
                </c:pt>
                <c:pt idx="2746">
                  <c:v>1.65E-4</c:v>
                </c:pt>
                <c:pt idx="2747">
                  <c:v>1.65E-4</c:v>
                </c:pt>
                <c:pt idx="2748">
                  <c:v>1.65E-4</c:v>
                </c:pt>
                <c:pt idx="2749">
                  <c:v>1.65E-4</c:v>
                </c:pt>
                <c:pt idx="2750">
                  <c:v>1.65E-4</c:v>
                </c:pt>
                <c:pt idx="2751">
                  <c:v>1.65E-4</c:v>
                </c:pt>
                <c:pt idx="2752">
                  <c:v>1.65E-4</c:v>
                </c:pt>
                <c:pt idx="2753">
                  <c:v>1.65E-4</c:v>
                </c:pt>
                <c:pt idx="2754">
                  <c:v>1.65E-4</c:v>
                </c:pt>
                <c:pt idx="2755">
                  <c:v>1.65E-4</c:v>
                </c:pt>
                <c:pt idx="2756">
                  <c:v>1.65E-4</c:v>
                </c:pt>
                <c:pt idx="2757">
                  <c:v>1.65E-4</c:v>
                </c:pt>
                <c:pt idx="2758">
                  <c:v>1.65E-4</c:v>
                </c:pt>
                <c:pt idx="2759">
                  <c:v>1.65E-4</c:v>
                </c:pt>
                <c:pt idx="2760">
                  <c:v>1.65E-4</c:v>
                </c:pt>
                <c:pt idx="2761">
                  <c:v>1.65E-4</c:v>
                </c:pt>
                <c:pt idx="2762">
                  <c:v>1.65E-4</c:v>
                </c:pt>
                <c:pt idx="2763">
                  <c:v>1.65E-4</c:v>
                </c:pt>
                <c:pt idx="2764">
                  <c:v>1.65E-4</c:v>
                </c:pt>
                <c:pt idx="2765">
                  <c:v>1.65E-4</c:v>
                </c:pt>
                <c:pt idx="2766">
                  <c:v>1.65E-4</c:v>
                </c:pt>
                <c:pt idx="2767">
                  <c:v>1.65E-4</c:v>
                </c:pt>
                <c:pt idx="2768">
                  <c:v>1.65E-4</c:v>
                </c:pt>
                <c:pt idx="2769">
                  <c:v>1.65E-4</c:v>
                </c:pt>
                <c:pt idx="2770">
                  <c:v>1.65E-4</c:v>
                </c:pt>
                <c:pt idx="2771">
                  <c:v>1.65E-4</c:v>
                </c:pt>
                <c:pt idx="2772">
                  <c:v>1.65E-4</c:v>
                </c:pt>
                <c:pt idx="2773">
                  <c:v>1.65E-4</c:v>
                </c:pt>
                <c:pt idx="2774">
                  <c:v>1.65E-4</c:v>
                </c:pt>
                <c:pt idx="2775">
                  <c:v>1.65E-4</c:v>
                </c:pt>
                <c:pt idx="2776">
                  <c:v>1.65E-4</c:v>
                </c:pt>
                <c:pt idx="2777">
                  <c:v>1.65E-4</c:v>
                </c:pt>
                <c:pt idx="2778">
                  <c:v>1.65E-4</c:v>
                </c:pt>
                <c:pt idx="2779">
                  <c:v>1.65E-4</c:v>
                </c:pt>
                <c:pt idx="2780">
                  <c:v>1.65E-4</c:v>
                </c:pt>
                <c:pt idx="2781">
                  <c:v>1.65E-4</c:v>
                </c:pt>
                <c:pt idx="2782">
                  <c:v>1.65E-4</c:v>
                </c:pt>
                <c:pt idx="2783">
                  <c:v>1.65E-4</c:v>
                </c:pt>
                <c:pt idx="2784">
                  <c:v>1.65E-4</c:v>
                </c:pt>
                <c:pt idx="2785">
                  <c:v>1.65E-4</c:v>
                </c:pt>
                <c:pt idx="2786">
                  <c:v>1.65E-4</c:v>
                </c:pt>
                <c:pt idx="2787">
                  <c:v>1.65E-4</c:v>
                </c:pt>
                <c:pt idx="2788">
                  <c:v>1.65E-4</c:v>
                </c:pt>
                <c:pt idx="2789">
                  <c:v>1.65E-4</c:v>
                </c:pt>
                <c:pt idx="2790">
                  <c:v>1.65E-4</c:v>
                </c:pt>
                <c:pt idx="2791">
                  <c:v>1.65E-4</c:v>
                </c:pt>
                <c:pt idx="2792">
                  <c:v>1.65E-4</c:v>
                </c:pt>
                <c:pt idx="2793">
                  <c:v>1.65E-4</c:v>
                </c:pt>
                <c:pt idx="2794">
                  <c:v>1.65E-4</c:v>
                </c:pt>
                <c:pt idx="2795">
                  <c:v>1.65E-4</c:v>
                </c:pt>
                <c:pt idx="2796">
                  <c:v>1.65E-4</c:v>
                </c:pt>
                <c:pt idx="2797">
                  <c:v>1.65E-4</c:v>
                </c:pt>
                <c:pt idx="2798">
                  <c:v>1.65E-4</c:v>
                </c:pt>
                <c:pt idx="2799">
                  <c:v>1.65E-4</c:v>
                </c:pt>
                <c:pt idx="2800">
                  <c:v>1.65E-4</c:v>
                </c:pt>
                <c:pt idx="2801">
                  <c:v>1.65E-4</c:v>
                </c:pt>
                <c:pt idx="2802">
                  <c:v>1.65E-4</c:v>
                </c:pt>
                <c:pt idx="2803">
                  <c:v>1.65E-4</c:v>
                </c:pt>
                <c:pt idx="2804">
                  <c:v>1.65E-4</c:v>
                </c:pt>
                <c:pt idx="2805">
                  <c:v>1.65E-4</c:v>
                </c:pt>
                <c:pt idx="2806">
                  <c:v>1.65E-4</c:v>
                </c:pt>
                <c:pt idx="2807">
                  <c:v>1.65E-4</c:v>
                </c:pt>
                <c:pt idx="2808">
                  <c:v>1.65E-4</c:v>
                </c:pt>
                <c:pt idx="2809">
                  <c:v>1.65E-4</c:v>
                </c:pt>
                <c:pt idx="2810">
                  <c:v>1.65E-4</c:v>
                </c:pt>
                <c:pt idx="2811">
                  <c:v>1.65E-4</c:v>
                </c:pt>
                <c:pt idx="2812">
                  <c:v>1.65E-4</c:v>
                </c:pt>
                <c:pt idx="2813">
                  <c:v>1.65E-4</c:v>
                </c:pt>
                <c:pt idx="2814">
                  <c:v>1.65E-4</c:v>
                </c:pt>
                <c:pt idx="2815">
                  <c:v>1.65E-4</c:v>
                </c:pt>
                <c:pt idx="2816">
                  <c:v>1.65E-4</c:v>
                </c:pt>
                <c:pt idx="2817">
                  <c:v>1.65E-4</c:v>
                </c:pt>
                <c:pt idx="2818">
                  <c:v>1.65E-4</c:v>
                </c:pt>
                <c:pt idx="2819">
                  <c:v>1.65E-4</c:v>
                </c:pt>
                <c:pt idx="2820">
                  <c:v>1.65E-4</c:v>
                </c:pt>
                <c:pt idx="2821">
                  <c:v>1.65E-4</c:v>
                </c:pt>
                <c:pt idx="2822">
                  <c:v>1.65E-4</c:v>
                </c:pt>
                <c:pt idx="2823">
                  <c:v>1.65E-4</c:v>
                </c:pt>
                <c:pt idx="2824">
                  <c:v>1.65E-4</c:v>
                </c:pt>
                <c:pt idx="2825">
                  <c:v>1.65E-4</c:v>
                </c:pt>
                <c:pt idx="2826">
                  <c:v>1.65E-4</c:v>
                </c:pt>
                <c:pt idx="2827">
                  <c:v>1.65E-4</c:v>
                </c:pt>
                <c:pt idx="2828">
                  <c:v>1.65E-4</c:v>
                </c:pt>
                <c:pt idx="2829">
                  <c:v>1.65E-4</c:v>
                </c:pt>
                <c:pt idx="2830">
                  <c:v>1.65E-4</c:v>
                </c:pt>
                <c:pt idx="2831">
                  <c:v>1.65E-4</c:v>
                </c:pt>
                <c:pt idx="2832">
                  <c:v>1.65E-4</c:v>
                </c:pt>
                <c:pt idx="2833">
                  <c:v>1.65E-4</c:v>
                </c:pt>
                <c:pt idx="2834">
                  <c:v>1.65E-4</c:v>
                </c:pt>
                <c:pt idx="2835">
                  <c:v>1.65E-4</c:v>
                </c:pt>
                <c:pt idx="2836">
                  <c:v>1.65E-4</c:v>
                </c:pt>
                <c:pt idx="2837">
                  <c:v>1.65E-4</c:v>
                </c:pt>
                <c:pt idx="2838">
                  <c:v>1.65E-4</c:v>
                </c:pt>
                <c:pt idx="2839">
                  <c:v>1.65E-4</c:v>
                </c:pt>
                <c:pt idx="2840">
                  <c:v>1.65E-4</c:v>
                </c:pt>
                <c:pt idx="2841">
                  <c:v>1.65E-4</c:v>
                </c:pt>
                <c:pt idx="2842">
                  <c:v>1.65E-4</c:v>
                </c:pt>
                <c:pt idx="2843">
                  <c:v>1.65E-4</c:v>
                </c:pt>
                <c:pt idx="2844">
                  <c:v>1.65E-4</c:v>
                </c:pt>
                <c:pt idx="2845">
                  <c:v>1.65E-4</c:v>
                </c:pt>
                <c:pt idx="2846">
                  <c:v>1.65E-4</c:v>
                </c:pt>
                <c:pt idx="2847">
                  <c:v>1.65E-4</c:v>
                </c:pt>
                <c:pt idx="2848">
                  <c:v>1.65E-4</c:v>
                </c:pt>
                <c:pt idx="2849">
                  <c:v>1.65E-4</c:v>
                </c:pt>
                <c:pt idx="2850">
                  <c:v>1.65E-4</c:v>
                </c:pt>
                <c:pt idx="2851">
                  <c:v>1.65E-4</c:v>
                </c:pt>
                <c:pt idx="2852">
                  <c:v>1.65E-4</c:v>
                </c:pt>
                <c:pt idx="2853">
                  <c:v>1.65E-4</c:v>
                </c:pt>
                <c:pt idx="2854">
                  <c:v>1.65E-4</c:v>
                </c:pt>
                <c:pt idx="2855">
                  <c:v>1.65E-4</c:v>
                </c:pt>
                <c:pt idx="2856">
                  <c:v>1.65E-4</c:v>
                </c:pt>
                <c:pt idx="2857">
                  <c:v>1.65E-4</c:v>
                </c:pt>
                <c:pt idx="2858">
                  <c:v>1.65E-4</c:v>
                </c:pt>
                <c:pt idx="2859">
                  <c:v>1.65E-4</c:v>
                </c:pt>
                <c:pt idx="2860">
                  <c:v>1.65E-4</c:v>
                </c:pt>
                <c:pt idx="2861">
                  <c:v>1.65E-4</c:v>
                </c:pt>
                <c:pt idx="2862">
                  <c:v>1.65E-4</c:v>
                </c:pt>
                <c:pt idx="2863">
                  <c:v>1.65E-4</c:v>
                </c:pt>
                <c:pt idx="2864">
                  <c:v>1.65E-4</c:v>
                </c:pt>
                <c:pt idx="2865">
                  <c:v>1.65E-4</c:v>
                </c:pt>
                <c:pt idx="2866">
                  <c:v>1.65E-4</c:v>
                </c:pt>
                <c:pt idx="2867">
                  <c:v>1.65E-4</c:v>
                </c:pt>
                <c:pt idx="2868">
                  <c:v>1.65E-4</c:v>
                </c:pt>
                <c:pt idx="2869">
                  <c:v>1.65E-4</c:v>
                </c:pt>
                <c:pt idx="2870">
                  <c:v>1.65E-4</c:v>
                </c:pt>
                <c:pt idx="2871">
                  <c:v>1.65E-4</c:v>
                </c:pt>
                <c:pt idx="2872">
                  <c:v>1.65E-4</c:v>
                </c:pt>
                <c:pt idx="2873">
                  <c:v>1.65E-4</c:v>
                </c:pt>
                <c:pt idx="2874">
                  <c:v>1.65E-4</c:v>
                </c:pt>
                <c:pt idx="2875">
                  <c:v>1.65E-4</c:v>
                </c:pt>
                <c:pt idx="2876">
                  <c:v>1.65E-4</c:v>
                </c:pt>
                <c:pt idx="2877">
                  <c:v>1.65E-4</c:v>
                </c:pt>
                <c:pt idx="2878">
                  <c:v>1.65E-4</c:v>
                </c:pt>
                <c:pt idx="2879">
                  <c:v>1.65E-4</c:v>
                </c:pt>
                <c:pt idx="2880">
                  <c:v>1.65E-4</c:v>
                </c:pt>
                <c:pt idx="2881">
                  <c:v>1.65E-4</c:v>
                </c:pt>
                <c:pt idx="2882">
                  <c:v>1.65E-4</c:v>
                </c:pt>
                <c:pt idx="2883">
                  <c:v>1.65E-4</c:v>
                </c:pt>
                <c:pt idx="2884">
                  <c:v>1.65E-4</c:v>
                </c:pt>
                <c:pt idx="2885">
                  <c:v>1.65E-4</c:v>
                </c:pt>
                <c:pt idx="2886">
                  <c:v>1.65E-4</c:v>
                </c:pt>
                <c:pt idx="2887">
                  <c:v>1.65E-4</c:v>
                </c:pt>
                <c:pt idx="2888">
                  <c:v>1.65E-4</c:v>
                </c:pt>
                <c:pt idx="2889">
                  <c:v>1.65E-4</c:v>
                </c:pt>
                <c:pt idx="2890">
                  <c:v>1.65E-4</c:v>
                </c:pt>
                <c:pt idx="2891">
                  <c:v>1.65E-4</c:v>
                </c:pt>
                <c:pt idx="2892">
                  <c:v>1.65E-4</c:v>
                </c:pt>
                <c:pt idx="2893">
                  <c:v>1.65E-4</c:v>
                </c:pt>
                <c:pt idx="2894">
                  <c:v>1.65E-4</c:v>
                </c:pt>
                <c:pt idx="2895">
                  <c:v>1.65E-4</c:v>
                </c:pt>
                <c:pt idx="2896">
                  <c:v>1.65E-4</c:v>
                </c:pt>
                <c:pt idx="2897">
                  <c:v>1.65E-4</c:v>
                </c:pt>
                <c:pt idx="2898">
                  <c:v>1.65E-4</c:v>
                </c:pt>
                <c:pt idx="2899">
                  <c:v>1.65E-4</c:v>
                </c:pt>
                <c:pt idx="2900">
                  <c:v>1.65E-4</c:v>
                </c:pt>
                <c:pt idx="2901">
                  <c:v>1.65E-4</c:v>
                </c:pt>
                <c:pt idx="2902">
                  <c:v>1.65E-4</c:v>
                </c:pt>
                <c:pt idx="2903">
                  <c:v>1.65E-4</c:v>
                </c:pt>
                <c:pt idx="2904">
                  <c:v>1.65E-4</c:v>
                </c:pt>
                <c:pt idx="2905">
                  <c:v>1.65E-4</c:v>
                </c:pt>
                <c:pt idx="2906">
                  <c:v>1.65E-4</c:v>
                </c:pt>
                <c:pt idx="2907">
                  <c:v>1.65E-4</c:v>
                </c:pt>
                <c:pt idx="2908">
                  <c:v>1.65E-4</c:v>
                </c:pt>
                <c:pt idx="2909">
                  <c:v>1.65E-4</c:v>
                </c:pt>
                <c:pt idx="2910">
                  <c:v>1.65E-4</c:v>
                </c:pt>
                <c:pt idx="2911">
                  <c:v>1.65E-4</c:v>
                </c:pt>
                <c:pt idx="2912">
                  <c:v>1.65E-4</c:v>
                </c:pt>
                <c:pt idx="2913">
                  <c:v>1.65E-4</c:v>
                </c:pt>
                <c:pt idx="2914">
                  <c:v>1.65E-4</c:v>
                </c:pt>
                <c:pt idx="2915">
                  <c:v>1.65E-4</c:v>
                </c:pt>
                <c:pt idx="2916">
                  <c:v>1.65E-4</c:v>
                </c:pt>
                <c:pt idx="2917">
                  <c:v>1.65E-4</c:v>
                </c:pt>
                <c:pt idx="2918">
                  <c:v>1.65E-4</c:v>
                </c:pt>
                <c:pt idx="2919">
                  <c:v>1.65E-4</c:v>
                </c:pt>
                <c:pt idx="2920">
                  <c:v>1.65E-4</c:v>
                </c:pt>
                <c:pt idx="2921">
                  <c:v>1.65E-4</c:v>
                </c:pt>
                <c:pt idx="2922">
                  <c:v>1.65E-4</c:v>
                </c:pt>
                <c:pt idx="2923">
                  <c:v>1.65E-4</c:v>
                </c:pt>
                <c:pt idx="2924">
                  <c:v>1.65E-4</c:v>
                </c:pt>
                <c:pt idx="2925">
                  <c:v>1.65E-4</c:v>
                </c:pt>
                <c:pt idx="2926">
                  <c:v>1.65E-4</c:v>
                </c:pt>
                <c:pt idx="2927">
                  <c:v>1.65E-4</c:v>
                </c:pt>
                <c:pt idx="2928">
                  <c:v>1.65E-4</c:v>
                </c:pt>
                <c:pt idx="2929">
                  <c:v>1.65E-4</c:v>
                </c:pt>
                <c:pt idx="2930">
                  <c:v>1.65E-4</c:v>
                </c:pt>
                <c:pt idx="2931">
                  <c:v>1.65E-4</c:v>
                </c:pt>
                <c:pt idx="2932">
                  <c:v>1.65E-4</c:v>
                </c:pt>
                <c:pt idx="2933">
                  <c:v>1.65E-4</c:v>
                </c:pt>
                <c:pt idx="2934">
                  <c:v>1.65E-4</c:v>
                </c:pt>
                <c:pt idx="2935">
                  <c:v>1.65E-4</c:v>
                </c:pt>
                <c:pt idx="2936">
                  <c:v>1.65E-4</c:v>
                </c:pt>
                <c:pt idx="2937">
                  <c:v>1.65E-4</c:v>
                </c:pt>
                <c:pt idx="2938">
                  <c:v>1.65E-4</c:v>
                </c:pt>
                <c:pt idx="2939">
                  <c:v>1.65E-4</c:v>
                </c:pt>
                <c:pt idx="2940">
                  <c:v>1.65E-4</c:v>
                </c:pt>
                <c:pt idx="2941">
                  <c:v>1.65E-4</c:v>
                </c:pt>
                <c:pt idx="2942">
                  <c:v>1.65E-4</c:v>
                </c:pt>
                <c:pt idx="2943">
                  <c:v>1.65E-4</c:v>
                </c:pt>
                <c:pt idx="2944">
                  <c:v>1.65E-4</c:v>
                </c:pt>
                <c:pt idx="2945">
                  <c:v>1.65E-4</c:v>
                </c:pt>
                <c:pt idx="2946">
                  <c:v>1.65E-4</c:v>
                </c:pt>
                <c:pt idx="2947">
                  <c:v>1.65E-4</c:v>
                </c:pt>
                <c:pt idx="2948">
                  <c:v>1.65E-4</c:v>
                </c:pt>
                <c:pt idx="2949">
                  <c:v>1.65E-4</c:v>
                </c:pt>
                <c:pt idx="2950">
                  <c:v>1.65E-4</c:v>
                </c:pt>
                <c:pt idx="2951">
                  <c:v>1.65E-4</c:v>
                </c:pt>
                <c:pt idx="2952">
                  <c:v>1.65E-4</c:v>
                </c:pt>
                <c:pt idx="2953">
                  <c:v>1.65E-4</c:v>
                </c:pt>
                <c:pt idx="2954">
                  <c:v>1.65E-4</c:v>
                </c:pt>
                <c:pt idx="2955">
                  <c:v>1.65E-4</c:v>
                </c:pt>
                <c:pt idx="2956">
                  <c:v>1.65E-4</c:v>
                </c:pt>
                <c:pt idx="2957">
                  <c:v>1.65E-4</c:v>
                </c:pt>
                <c:pt idx="2958">
                  <c:v>1.65E-4</c:v>
                </c:pt>
                <c:pt idx="2959">
                  <c:v>1.65E-4</c:v>
                </c:pt>
                <c:pt idx="2960">
                  <c:v>1.65E-4</c:v>
                </c:pt>
                <c:pt idx="2961">
                  <c:v>1.65E-4</c:v>
                </c:pt>
                <c:pt idx="2962">
                  <c:v>1.65E-4</c:v>
                </c:pt>
                <c:pt idx="2963">
                  <c:v>1.65E-4</c:v>
                </c:pt>
                <c:pt idx="2964">
                  <c:v>1.65E-4</c:v>
                </c:pt>
                <c:pt idx="2965">
                  <c:v>1.65E-4</c:v>
                </c:pt>
                <c:pt idx="2966">
                  <c:v>1.65E-4</c:v>
                </c:pt>
                <c:pt idx="2967">
                  <c:v>1.65E-4</c:v>
                </c:pt>
                <c:pt idx="2968">
                  <c:v>1.65E-4</c:v>
                </c:pt>
                <c:pt idx="2969">
                  <c:v>1.65E-4</c:v>
                </c:pt>
                <c:pt idx="2970">
                  <c:v>1.65E-4</c:v>
                </c:pt>
                <c:pt idx="2971">
                  <c:v>1.65E-4</c:v>
                </c:pt>
                <c:pt idx="2972">
                  <c:v>1.65E-4</c:v>
                </c:pt>
                <c:pt idx="2973">
                  <c:v>1.65E-4</c:v>
                </c:pt>
                <c:pt idx="2974">
                  <c:v>1.65E-4</c:v>
                </c:pt>
                <c:pt idx="2975">
                  <c:v>1.65E-4</c:v>
                </c:pt>
                <c:pt idx="2976">
                  <c:v>1.65E-4</c:v>
                </c:pt>
                <c:pt idx="2977">
                  <c:v>1.65E-4</c:v>
                </c:pt>
                <c:pt idx="2978">
                  <c:v>1.65E-4</c:v>
                </c:pt>
                <c:pt idx="2979">
                  <c:v>1.65E-4</c:v>
                </c:pt>
                <c:pt idx="2980">
                  <c:v>1.65E-4</c:v>
                </c:pt>
                <c:pt idx="2981">
                  <c:v>1.65E-4</c:v>
                </c:pt>
                <c:pt idx="2982">
                  <c:v>1.65E-4</c:v>
                </c:pt>
                <c:pt idx="2983">
                  <c:v>1.65E-4</c:v>
                </c:pt>
                <c:pt idx="2984">
                  <c:v>1.65E-4</c:v>
                </c:pt>
                <c:pt idx="2985">
                  <c:v>1.65E-4</c:v>
                </c:pt>
                <c:pt idx="2986">
                  <c:v>1.65E-4</c:v>
                </c:pt>
                <c:pt idx="2987">
                  <c:v>1.65E-4</c:v>
                </c:pt>
                <c:pt idx="2988">
                  <c:v>1.65E-4</c:v>
                </c:pt>
                <c:pt idx="2989">
                  <c:v>1.65E-4</c:v>
                </c:pt>
                <c:pt idx="2990">
                  <c:v>1.65E-4</c:v>
                </c:pt>
                <c:pt idx="2991">
                  <c:v>1.65E-4</c:v>
                </c:pt>
                <c:pt idx="2992">
                  <c:v>1.65E-4</c:v>
                </c:pt>
                <c:pt idx="2993">
                  <c:v>1.65E-4</c:v>
                </c:pt>
                <c:pt idx="2994">
                  <c:v>1.65E-4</c:v>
                </c:pt>
                <c:pt idx="2995">
                  <c:v>1.65E-4</c:v>
                </c:pt>
                <c:pt idx="2996">
                  <c:v>1.65E-4</c:v>
                </c:pt>
                <c:pt idx="2997">
                  <c:v>1.65E-4</c:v>
                </c:pt>
                <c:pt idx="2998">
                  <c:v>1.65E-4</c:v>
                </c:pt>
                <c:pt idx="2999">
                  <c:v>1.65E-4</c:v>
                </c:pt>
                <c:pt idx="3000">
                  <c:v>1.65E-4</c:v>
                </c:pt>
                <c:pt idx="3001">
                  <c:v>1.65E-4</c:v>
                </c:pt>
                <c:pt idx="3002">
                  <c:v>1.65E-4</c:v>
                </c:pt>
                <c:pt idx="3003">
                  <c:v>1.65E-4</c:v>
                </c:pt>
                <c:pt idx="3004">
                  <c:v>1.65E-4</c:v>
                </c:pt>
                <c:pt idx="3005">
                  <c:v>1.65E-4</c:v>
                </c:pt>
                <c:pt idx="3006">
                  <c:v>1.65E-4</c:v>
                </c:pt>
                <c:pt idx="3007">
                  <c:v>1.65E-4</c:v>
                </c:pt>
                <c:pt idx="3008">
                  <c:v>1.65E-4</c:v>
                </c:pt>
                <c:pt idx="3009">
                  <c:v>1.65E-4</c:v>
                </c:pt>
                <c:pt idx="3010">
                  <c:v>1.65E-4</c:v>
                </c:pt>
                <c:pt idx="3011">
                  <c:v>1.65E-4</c:v>
                </c:pt>
                <c:pt idx="3012">
                  <c:v>1.65E-4</c:v>
                </c:pt>
                <c:pt idx="3013">
                  <c:v>1.65E-4</c:v>
                </c:pt>
                <c:pt idx="3014">
                  <c:v>1.65E-4</c:v>
                </c:pt>
                <c:pt idx="3015">
                  <c:v>1.65E-4</c:v>
                </c:pt>
                <c:pt idx="3016">
                  <c:v>1.65E-4</c:v>
                </c:pt>
                <c:pt idx="3017">
                  <c:v>1.65E-4</c:v>
                </c:pt>
                <c:pt idx="3018">
                  <c:v>1.65E-4</c:v>
                </c:pt>
                <c:pt idx="3019">
                  <c:v>1.65E-4</c:v>
                </c:pt>
                <c:pt idx="3020">
                  <c:v>1.65E-4</c:v>
                </c:pt>
                <c:pt idx="3021">
                  <c:v>1.65E-4</c:v>
                </c:pt>
                <c:pt idx="3022">
                  <c:v>1.65E-4</c:v>
                </c:pt>
                <c:pt idx="3023">
                  <c:v>1.65E-4</c:v>
                </c:pt>
                <c:pt idx="3024">
                  <c:v>1.65E-4</c:v>
                </c:pt>
                <c:pt idx="3025">
                  <c:v>1.65E-4</c:v>
                </c:pt>
                <c:pt idx="3026">
                  <c:v>1.65E-4</c:v>
                </c:pt>
                <c:pt idx="3027">
                  <c:v>1.65E-4</c:v>
                </c:pt>
                <c:pt idx="3028">
                  <c:v>1.65E-4</c:v>
                </c:pt>
                <c:pt idx="3029">
                  <c:v>1.65E-4</c:v>
                </c:pt>
                <c:pt idx="3030">
                  <c:v>1.65E-4</c:v>
                </c:pt>
                <c:pt idx="3031">
                  <c:v>1.65E-4</c:v>
                </c:pt>
                <c:pt idx="3032">
                  <c:v>1.65E-4</c:v>
                </c:pt>
                <c:pt idx="3033">
                  <c:v>1.65E-4</c:v>
                </c:pt>
                <c:pt idx="3034">
                  <c:v>1.65E-4</c:v>
                </c:pt>
                <c:pt idx="3035">
                  <c:v>1.65E-4</c:v>
                </c:pt>
                <c:pt idx="3036">
                  <c:v>1.65E-4</c:v>
                </c:pt>
                <c:pt idx="3037">
                  <c:v>1.65E-4</c:v>
                </c:pt>
                <c:pt idx="3038">
                  <c:v>1.65E-4</c:v>
                </c:pt>
                <c:pt idx="3039">
                  <c:v>1.65E-4</c:v>
                </c:pt>
                <c:pt idx="3040">
                  <c:v>1.65E-4</c:v>
                </c:pt>
                <c:pt idx="3041">
                  <c:v>1.65E-4</c:v>
                </c:pt>
                <c:pt idx="3042">
                  <c:v>1.65E-4</c:v>
                </c:pt>
                <c:pt idx="3043">
                  <c:v>1.65E-4</c:v>
                </c:pt>
                <c:pt idx="3044">
                  <c:v>1.65E-4</c:v>
                </c:pt>
                <c:pt idx="3045">
                  <c:v>1.65E-4</c:v>
                </c:pt>
                <c:pt idx="3046">
                  <c:v>1.65E-4</c:v>
                </c:pt>
                <c:pt idx="3047">
                  <c:v>1.65E-4</c:v>
                </c:pt>
                <c:pt idx="3048">
                  <c:v>1.65E-4</c:v>
                </c:pt>
                <c:pt idx="3049">
                  <c:v>1.65E-4</c:v>
                </c:pt>
                <c:pt idx="3050">
                  <c:v>1.65E-4</c:v>
                </c:pt>
                <c:pt idx="3051">
                  <c:v>1.65E-4</c:v>
                </c:pt>
                <c:pt idx="3052">
                  <c:v>1.65E-4</c:v>
                </c:pt>
                <c:pt idx="3053">
                  <c:v>1.65E-4</c:v>
                </c:pt>
                <c:pt idx="3054">
                  <c:v>1.65E-4</c:v>
                </c:pt>
                <c:pt idx="3055">
                  <c:v>1.65E-4</c:v>
                </c:pt>
                <c:pt idx="3056">
                  <c:v>1.65E-4</c:v>
                </c:pt>
                <c:pt idx="3057">
                  <c:v>1.65E-4</c:v>
                </c:pt>
                <c:pt idx="3058">
                  <c:v>1.65E-4</c:v>
                </c:pt>
                <c:pt idx="3059">
                  <c:v>1.65E-4</c:v>
                </c:pt>
                <c:pt idx="3060">
                  <c:v>1.65E-4</c:v>
                </c:pt>
                <c:pt idx="3061">
                  <c:v>1.65E-4</c:v>
                </c:pt>
                <c:pt idx="3062">
                  <c:v>1.65E-4</c:v>
                </c:pt>
                <c:pt idx="3063">
                  <c:v>1.65E-4</c:v>
                </c:pt>
                <c:pt idx="3064">
                  <c:v>1.65E-4</c:v>
                </c:pt>
                <c:pt idx="3065">
                  <c:v>1.65E-4</c:v>
                </c:pt>
                <c:pt idx="3066">
                  <c:v>1.65E-4</c:v>
                </c:pt>
                <c:pt idx="3067">
                  <c:v>1.65E-4</c:v>
                </c:pt>
                <c:pt idx="3068">
                  <c:v>1.65E-4</c:v>
                </c:pt>
                <c:pt idx="3069">
                  <c:v>1.65E-4</c:v>
                </c:pt>
                <c:pt idx="3070">
                  <c:v>1.65E-4</c:v>
                </c:pt>
                <c:pt idx="3071">
                  <c:v>1.65E-4</c:v>
                </c:pt>
                <c:pt idx="3072">
                  <c:v>1.65E-4</c:v>
                </c:pt>
                <c:pt idx="3073">
                  <c:v>1.65E-4</c:v>
                </c:pt>
                <c:pt idx="3074">
                  <c:v>1.65E-4</c:v>
                </c:pt>
                <c:pt idx="3075">
                  <c:v>1.65E-4</c:v>
                </c:pt>
                <c:pt idx="3076">
                  <c:v>1.65E-4</c:v>
                </c:pt>
                <c:pt idx="3077">
                  <c:v>1.65E-4</c:v>
                </c:pt>
                <c:pt idx="3078">
                  <c:v>1.65E-4</c:v>
                </c:pt>
                <c:pt idx="3079">
                  <c:v>1.65E-4</c:v>
                </c:pt>
                <c:pt idx="3080">
                  <c:v>1.65E-4</c:v>
                </c:pt>
                <c:pt idx="3081">
                  <c:v>1.65E-4</c:v>
                </c:pt>
                <c:pt idx="3082">
                  <c:v>1.65E-4</c:v>
                </c:pt>
                <c:pt idx="3083">
                  <c:v>1.65E-4</c:v>
                </c:pt>
                <c:pt idx="3084">
                  <c:v>1.65E-4</c:v>
                </c:pt>
                <c:pt idx="3085">
                  <c:v>1.65E-4</c:v>
                </c:pt>
                <c:pt idx="3086">
                  <c:v>1.65E-4</c:v>
                </c:pt>
                <c:pt idx="3087">
                  <c:v>1.65E-4</c:v>
                </c:pt>
                <c:pt idx="3088">
                  <c:v>1.65E-4</c:v>
                </c:pt>
                <c:pt idx="3089">
                  <c:v>1.65E-4</c:v>
                </c:pt>
                <c:pt idx="3090">
                  <c:v>1.65E-4</c:v>
                </c:pt>
                <c:pt idx="3091">
                  <c:v>1.65E-4</c:v>
                </c:pt>
                <c:pt idx="3092">
                  <c:v>1.65E-4</c:v>
                </c:pt>
                <c:pt idx="3093">
                  <c:v>1.65E-4</c:v>
                </c:pt>
                <c:pt idx="3094">
                  <c:v>1.65E-4</c:v>
                </c:pt>
                <c:pt idx="3095">
                  <c:v>1.65E-4</c:v>
                </c:pt>
                <c:pt idx="3096">
                  <c:v>1.65E-4</c:v>
                </c:pt>
                <c:pt idx="3097">
                  <c:v>1.65E-4</c:v>
                </c:pt>
                <c:pt idx="3098">
                  <c:v>1.65E-4</c:v>
                </c:pt>
                <c:pt idx="3099">
                  <c:v>1.65E-4</c:v>
                </c:pt>
                <c:pt idx="3100">
                  <c:v>1.65E-4</c:v>
                </c:pt>
                <c:pt idx="3101">
                  <c:v>1.65E-4</c:v>
                </c:pt>
                <c:pt idx="3102">
                  <c:v>1.65E-4</c:v>
                </c:pt>
                <c:pt idx="3103">
                  <c:v>1.65E-4</c:v>
                </c:pt>
                <c:pt idx="3104">
                  <c:v>1.65E-4</c:v>
                </c:pt>
                <c:pt idx="3105">
                  <c:v>1.65E-4</c:v>
                </c:pt>
                <c:pt idx="3106">
                  <c:v>1.65E-4</c:v>
                </c:pt>
                <c:pt idx="3107">
                  <c:v>1.65E-4</c:v>
                </c:pt>
                <c:pt idx="3108">
                  <c:v>1.65E-4</c:v>
                </c:pt>
                <c:pt idx="3109">
                  <c:v>1.65E-4</c:v>
                </c:pt>
                <c:pt idx="3110">
                  <c:v>1.65E-4</c:v>
                </c:pt>
                <c:pt idx="3111">
                  <c:v>1.65E-4</c:v>
                </c:pt>
                <c:pt idx="3112">
                  <c:v>1.65E-4</c:v>
                </c:pt>
                <c:pt idx="3113">
                  <c:v>1.65E-4</c:v>
                </c:pt>
                <c:pt idx="3114">
                  <c:v>1.65E-4</c:v>
                </c:pt>
                <c:pt idx="3115">
                  <c:v>1.65E-4</c:v>
                </c:pt>
                <c:pt idx="3116">
                  <c:v>1.65E-4</c:v>
                </c:pt>
                <c:pt idx="3117">
                  <c:v>1.65E-4</c:v>
                </c:pt>
                <c:pt idx="3118">
                  <c:v>1.65E-4</c:v>
                </c:pt>
                <c:pt idx="3119">
                  <c:v>1.65E-4</c:v>
                </c:pt>
                <c:pt idx="3120">
                  <c:v>1.65E-4</c:v>
                </c:pt>
                <c:pt idx="3121">
                  <c:v>1.65E-4</c:v>
                </c:pt>
                <c:pt idx="3122">
                  <c:v>1.65E-4</c:v>
                </c:pt>
                <c:pt idx="3123">
                  <c:v>1.65E-4</c:v>
                </c:pt>
                <c:pt idx="3124">
                  <c:v>1.65E-4</c:v>
                </c:pt>
                <c:pt idx="3125">
                  <c:v>1.65E-4</c:v>
                </c:pt>
                <c:pt idx="3126">
                  <c:v>1.65E-4</c:v>
                </c:pt>
                <c:pt idx="3127">
                  <c:v>1.65E-4</c:v>
                </c:pt>
                <c:pt idx="3128">
                  <c:v>1.65E-4</c:v>
                </c:pt>
                <c:pt idx="3129">
                  <c:v>1.65E-4</c:v>
                </c:pt>
                <c:pt idx="3130">
                  <c:v>1.65E-4</c:v>
                </c:pt>
                <c:pt idx="3131">
                  <c:v>1.65E-4</c:v>
                </c:pt>
                <c:pt idx="3132">
                  <c:v>1.65E-4</c:v>
                </c:pt>
                <c:pt idx="3133">
                  <c:v>1.65E-4</c:v>
                </c:pt>
                <c:pt idx="3134">
                  <c:v>1.65E-4</c:v>
                </c:pt>
                <c:pt idx="3135">
                  <c:v>1.65E-4</c:v>
                </c:pt>
                <c:pt idx="3136">
                  <c:v>1.65E-4</c:v>
                </c:pt>
                <c:pt idx="3137">
                  <c:v>1.65E-4</c:v>
                </c:pt>
                <c:pt idx="3138">
                  <c:v>1.65E-4</c:v>
                </c:pt>
                <c:pt idx="3139">
                  <c:v>1.65E-4</c:v>
                </c:pt>
                <c:pt idx="3140">
                  <c:v>1.65E-4</c:v>
                </c:pt>
                <c:pt idx="3141">
                  <c:v>1.65E-4</c:v>
                </c:pt>
                <c:pt idx="3142">
                  <c:v>1.65E-4</c:v>
                </c:pt>
                <c:pt idx="3143">
                  <c:v>1.65E-4</c:v>
                </c:pt>
                <c:pt idx="3144">
                  <c:v>1.65E-4</c:v>
                </c:pt>
                <c:pt idx="3145">
                  <c:v>1.65E-4</c:v>
                </c:pt>
                <c:pt idx="3146">
                  <c:v>1.65E-4</c:v>
                </c:pt>
                <c:pt idx="3147">
                  <c:v>1.65E-4</c:v>
                </c:pt>
                <c:pt idx="3148">
                  <c:v>1.65E-4</c:v>
                </c:pt>
                <c:pt idx="3149">
                  <c:v>1.65E-4</c:v>
                </c:pt>
                <c:pt idx="3150">
                  <c:v>1.65E-4</c:v>
                </c:pt>
                <c:pt idx="3151">
                  <c:v>1.65E-4</c:v>
                </c:pt>
                <c:pt idx="3152">
                  <c:v>1.65E-4</c:v>
                </c:pt>
                <c:pt idx="3153">
                  <c:v>1.65E-4</c:v>
                </c:pt>
                <c:pt idx="3154">
                  <c:v>1.65E-4</c:v>
                </c:pt>
                <c:pt idx="3155">
                  <c:v>1.65E-4</c:v>
                </c:pt>
                <c:pt idx="3156">
                  <c:v>1.65E-4</c:v>
                </c:pt>
                <c:pt idx="3157">
                  <c:v>1.65E-4</c:v>
                </c:pt>
                <c:pt idx="3158">
                  <c:v>1.65E-4</c:v>
                </c:pt>
                <c:pt idx="3159">
                  <c:v>1.65E-4</c:v>
                </c:pt>
                <c:pt idx="3160">
                  <c:v>1.65E-4</c:v>
                </c:pt>
                <c:pt idx="3161">
                  <c:v>1.65E-4</c:v>
                </c:pt>
                <c:pt idx="3162">
                  <c:v>1.65E-4</c:v>
                </c:pt>
                <c:pt idx="3163">
                  <c:v>1.65E-4</c:v>
                </c:pt>
                <c:pt idx="3164">
                  <c:v>1.65E-4</c:v>
                </c:pt>
                <c:pt idx="3165">
                  <c:v>1.65E-4</c:v>
                </c:pt>
                <c:pt idx="3166">
                  <c:v>1.65E-4</c:v>
                </c:pt>
                <c:pt idx="3167">
                  <c:v>1.65E-4</c:v>
                </c:pt>
                <c:pt idx="3168">
                  <c:v>1.65E-4</c:v>
                </c:pt>
                <c:pt idx="3169">
                  <c:v>1.65E-4</c:v>
                </c:pt>
                <c:pt idx="3170">
                  <c:v>1.65E-4</c:v>
                </c:pt>
                <c:pt idx="3171">
                  <c:v>1.65E-4</c:v>
                </c:pt>
                <c:pt idx="3172">
                  <c:v>1.65E-4</c:v>
                </c:pt>
                <c:pt idx="3173">
                  <c:v>1.65E-4</c:v>
                </c:pt>
                <c:pt idx="3174">
                  <c:v>1.65E-4</c:v>
                </c:pt>
                <c:pt idx="3175">
                  <c:v>1.65E-4</c:v>
                </c:pt>
                <c:pt idx="3176">
                  <c:v>1.65E-4</c:v>
                </c:pt>
                <c:pt idx="3177">
                  <c:v>1.65E-4</c:v>
                </c:pt>
                <c:pt idx="3178">
                  <c:v>1.65E-4</c:v>
                </c:pt>
                <c:pt idx="3179">
                  <c:v>1.65E-4</c:v>
                </c:pt>
                <c:pt idx="3180">
                  <c:v>1.65E-4</c:v>
                </c:pt>
                <c:pt idx="3181">
                  <c:v>1.65E-4</c:v>
                </c:pt>
                <c:pt idx="3182">
                  <c:v>1.65E-4</c:v>
                </c:pt>
                <c:pt idx="3183">
                  <c:v>1.65E-4</c:v>
                </c:pt>
                <c:pt idx="3184">
                  <c:v>1.65E-4</c:v>
                </c:pt>
                <c:pt idx="3185">
                  <c:v>1.65E-4</c:v>
                </c:pt>
                <c:pt idx="3186">
                  <c:v>1.65E-4</c:v>
                </c:pt>
                <c:pt idx="3187">
                  <c:v>1.65E-4</c:v>
                </c:pt>
                <c:pt idx="3188">
                  <c:v>1.65E-4</c:v>
                </c:pt>
                <c:pt idx="3189">
                  <c:v>1.65E-4</c:v>
                </c:pt>
                <c:pt idx="3190">
                  <c:v>1.65E-4</c:v>
                </c:pt>
                <c:pt idx="3191">
                  <c:v>1.65E-4</c:v>
                </c:pt>
                <c:pt idx="3192">
                  <c:v>1.65E-4</c:v>
                </c:pt>
                <c:pt idx="3193">
                  <c:v>1.65E-4</c:v>
                </c:pt>
                <c:pt idx="3194">
                  <c:v>1.65E-4</c:v>
                </c:pt>
                <c:pt idx="3195">
                  <c:v>1.65E-4</c:v>
                </c:pt>
                <c:pt idx="3196">
                  <c:v>1.65E-4</c:v>
                </c:pt>
                <c:pt idx="3197">
                  <c:v>1.65E-4</c:v>
                </c:pt>
                <c:pt idx="3198">
                  <c:v>1.65E-4</c:v>
                </c:pt>
                <c:pt idx="3199">
                  <c:v>1.65E-4</c:v>
                </c:pt>
                <c:pt idx="3200">
                  <c:v>1.65E-4</c:v>
                </c:pt>
                <c:pt idx="3201">
                  <c:v>1.65E-4</c:v>
                </c:pt>
                <c:pt idx="3202">
                  <c:v>1.65E-4</c:v>
                </c:pt>
                <c:pt idx="3203">
                  <c:v>1.65E-4</c:v>
                </c:pt>
                <c:pt idx="3204">
                  <c:v>1.65E-4</c:v>
                </c:pt>
                <c:pt idx="3205">
                  <c:v>1.65E-4</c:v>
                </c:pt>
                <c:pt idx="3206">
                  <c:v>1.65E-4</c:v>
                </c:pt>
                <c:pt idx="3207">
                  <c:v>1.65E-4</c:v>
                </c:pt>
                <c:pt idx="3208">
                  <c:v>1.65E-4</c:v>
                </c:pt>
                <c:pt idx="3209">
                  <c:v>1.65E-4</c:v>
                </c:pt>
                <c:pt idx="3210">
                  <c:v>1.65E-4</c:v>
                </c:pt>
                <c:pt idx="3211">
                  <c:v>1.65E-4</c:v>
                </c:pt>
                <c:pt idx="3212">
                  <c:v>1.65E-4</c:v>
                </c:pt>
                <c:pt idx="3213">
                  <c:v>1.65E-4</c:v>
                </c:pt>
                <c:pt idx="3214">
                  <c:v>1.65E-4</c:v>
                </c:pt>
                <c:pt idx="3215">
                  <c:v>1.65E-4</c:v>
                </c:pt>
                <c:pt idx="3216">
                  <c:v>1.65E-4</c:v>
                </c:pt>
                <c:pt idx="3217">
                  <c:v>1.65E-4</c:v>
                </c:pt>
                <c:pt idx="3218">
                  <c:v>1.65E-4</c:v>
                </c:pt>
                <c:pt idx="3219">
                  <c:v>1.65E-4</c:v>
                </c:pt>
                <c:pt idx="3220">
                  <c:v>1.65E-4</c:v>
                </c:pt>
                <c:pt idx="3221">
                  <c:v>1.65E-4</c:v>
                </c:pt>
                <c:pt idx="3222">
                  <c:v>1.65E-4</c:v>
                </c:pt>
                <c:pt idx="3223">
                  <c:v>1.65E-4</c:v>
                </c:pt>
                <c:pt idx="3224">
                  <c:v>1.65E-4</c:v>
                </c:pt>
                <c:pt idx="3225">
                  <c:v>1.65E-4</c:v>
                </c:pt>
                <c:pt idx="3226">
                  <c:v>1.65E-4</c:v>
                </c:pt>
                <c:pt idx="3227">
                  <c:v>1.65E-4</c:v>
                </c:pt>
                <c:pt idx="3228">
                  <c:v>1.65E-4</c:v>
                </c:pt>
                <c:pt idx="3229">
                  <c:v>1.65E-4</c:v>
                </c:pt>
                <c:pt idx="3230">
                  <c:v>1.65E-4</c:v>
                </c:pt>
                <c:pt idx="3231">
                  <c:v>1.65E-4</c:v>
                </c:pt>
                <c:pt idx="3232">
                  <c:v>1.65E-4</c:v>
                </c:pt>
                <c:pt idx="3233">
                  <c:v>1.65E-4</c:v>
                </c:pt>
                <c:pt idx="3234">
                  <c:v>1.65E-4</c:v>
                </c:pt>
                <c:pt idx="3235">
                  <c:v>1.65E-4</c:v>
                </c:pt>
                <c:pt idx="3236">
                  <c:v>1.65E-4</c:v>
                </c:pt>
                <c:pt idx="3237">
                  <c:v>1.65E-4</c:v>
                </c:pt>
                <c:pt idx="3238">
                  <c:v>1.65E-4</c:v>
                </c:pt>
                <c:pt idx="3239">
                  <c:v>1.65E-4</c:v>
                </c:pt>
                <c:pt idx="3240">
                  <c:v>1.65E-4</c:v>
                </c:pt>
                <c:pt idx="3241">
                  <c:v>1.65E-4</c:v>
                </c:pt>
                <c:pt idx="3242">
                  <c:v>1.65E-4</c:v>
                </c:pt>
                <c:pt idx="3243">
                  <c:v>1.65E-4</c:v>
                </c:pt>
                <c:pt idx="3244">
                  <c:v>1.65E-4</c:v>
                </c:pt>
                <c:pt idx="3245">
                  <c:v>1.65E-4</c:v>
                </c:pt>
                <c:pt idx="3246">
                  <c:v>1.65E-4</c:v>
                </c:pt>
                <c:pt idx="3247">
                  <c:v>1.65E-4</c:v>
                </c:pt>
                <c:pt idx="3248">
                  <c:v>1.65E-4</c:v>
                </c:pt>
                <c:pt idx="3249">
                  <c:v>1.65E-4</c:v>
                </c:pt>
                <c:pt idx="3250">
                  <c:v>1.65E-4</c:v>
                </c:pt>
                <c:pt idx="3251">
                  <c:v>1.65E-4</c:v>
                </c:pt>
                <c:pt idx="3252">
                  <c:v>1.65E-4</c:v>
                </c:pt>
                <c:pt idx="3253">
                  <c:v>1.65E-4</c:v>
                </c:pt>
                <c:pt idx="3254">
                  <c:v>1.65E-4</c:v>
                </c:pt>
                <c:pt idx="3255">
                  <c:v>1.65E-4</c:v>
                </c:pt>
                <c:pt idx="3256">
                  <c:v>1.65E-4</c:v>
                </c:pt>
                <c:pt idx="3257">
                  <c:v>1.65E-4</c:v>
                </c:pt>
                <c:pt idx="3258">
                  <c:v>1.65E-4</c:v>
                </c:pt>
                <c:pt idx="3259">
                  <c:v>1.65E-4</c:v>
                </c:pt>
                <c:pt idx="3260">
                  <c:v>1.65E-4</c:v>
                </c:pt>
                <c:pt idx="3261">
                  <c:v>1.65E-4</c:v>
                </c:pt>
                <c:pt idx="3262">
                  <c:v>1.65E-4</c:v>
                </c:pt>
                <c:pt idx="3263">
                  <c:v>1.65E-4</c:v>
                </c:pt>
                <c:pt idx="3264">
                  <c:v>1.65E-4</c:v>
                </c:pt>
                <c:pt idx="3265">
                  <c:v>1.65E-4</c:v>
                </c:pt>
                <c:pt idx="3266">
                  <c:v>1.65E-4</c:v>
                </c:pt>
                <c:pt idx="3267">
                  <c:v>1.65E-4</c:v>
                </c:pt>
                <c:pt idx="3268">
                  <c:v>1.65E-4</c:v>
                </c:pt>
                <c:pt idx="3269">
                  <c:v>1.65E-4</c:v>
                </c:pt>
                <c:pt idx="3270">
                  <c:v>1.65E-4</c:v>
                </c:pt>
                <c:pt idx="3271">
                  <c:v>1.65E-4</c:v>
                </c:pt>
                <c:pt idx="3272">
                  <c:v>1.65E-4</c:v>
                </c:pt>
                <c:pt idx="3273">
                  <c:v>1.65E-4</c:v>
                </c:pt>
                <c:pt idx="3274">
                  <c:v>1.65E-4</c:v>
                </c:pt>
                <c:pt idx="3275">
                  <c:v>1.65E-4</c:v>
                </c:pt>
                <c:pt idx="3276">
                  <c:v>1.65E-4</c:v>
                </c:pt>
                <c:pt idx="3277">
                  <c:v>1.65E-4</c:v>
                </c:pt>
                <c:pt idx="3278">
                  <c:v>1.65E-4</c:v>
                </c:pt>
                <c:pt idx="3279">
                  <c:v>1.65E-4</c:v>
                </c:pt>
                <c:pt idx="3280">
                  <c:v>1.65E-4</c:v>
                </c:pt>
                <c:pt idx="3281">
                  <c:v>1.65E-4</c:v>
                </c:pt>
                <c:pt idx="3282">
                  <c:v>1.65E-4</c:v>
                </c:pt>
                <c:pt idx="3283">
                  <c:v>1.65E-4</c:v>
                </c:pt>
                <c:pt idx="3284">
                  <c:v>1.65E-4</c:v>
                </c:pt>
                <c:pt idx="3285">
                  <c:v>1.65E-4</c:v>
                </c:pt>
                <c:pt idx="3286">
                  <c:v>1.65E-4</c:v>
                </c:pt>
                <c:pt idx="3287">
                  <c:v>1.65E-4</c:v>
                </c:pt>
                <c:pt idx="3288">
                  <c:v>1.65E-4</c:v>
                </c:pt>
                <c:pt idx="3289">
                  <c:v>1.65E-4</c:v>
                </c:pt>
                <c:pt idx="3290">
                  <c:v>1.65E-4</c:v>
                </c:pt>
                <c:pt idx="3291">
                  <c:v>1.65E-4</c:v>
                </c:pt>
                <c:pt idx="3292">
                  <c:v>1.65E-4</c:v>
                </c:pt>
                <c:pt idx="3293">
                  <c:v>1.65E-4</c:v>
                </c:pt>
                <c:pt idx="3294">
                  <c:v>1.65E-4</c:v>
                </c:pt>
                <c:pt idx="3295">
                  <c:v>1.65E-4</c:v>
                </c:pt>
                <c:pt idx="3296">
                  <c:v>1.65E-4</c:v>
                </c:pt>
                <c:pt idx="3297">
                  <c:v>1.65E-4</c:v>
                </c:pt>
                <c:pt idx="3298">
                  <c:v>1.65E-4</c:v>
                </c:pt>
                <c:pt idx="3299">
                  <c:v>1.65E-4</c:v>
                </c:pt>
                <c:pt idx="3300">
                  <c:v>1.65E-4</c:v>
                </c:pt>
                <c:pt idx="3301">
                  <c:v>1.65E-4</c:v>
                </c:pt>
                <c:pt idx="3302">
                  <c:v>1.65E-4</c:v>
                </c:pt>
                <c:pt idx="3303">
                  <c:v>1.65E-4</c:v>
                </c:pt>
                <c:pt idx="3304">
                  <c:v>1.65E-4</c:v>
                </c:pt>
                <c:pt idx="3305">
                  <c:v>1.65E-4</c:v>
                </c:pt>
                <c:pt idx="3306">
                  <c:v>1.65E-4</c:v>
                </c:pt>
                <c:pt idx="3307">
                  <c:v>1.65E-4</c:v>
                </c:pt>
                <c:pt idx="3308">
                  <c:v>1.65E-4</c:v>
                </c:pt>
                <c:pt idx="3309">
                  <c:v>1.65E-4</c:v>
                </c:pt>
                <c:pt idx="3310">
                  <c:v>1.65E-4</c:v>
                </c:pt>
                <c:pt idx="3311">
                  <c:v>1.65E-4</c:v>
                </c:pt>
                <c:pt idx="3312">
                  <c:v>1.65E-4</c:v>
                </c:pt>
                <c:pt idx="3313">
                  <c:v>1.65E-4</c:v>
                </c:pt>
                <c:pt idx="3314">
                  <c:v>1.65E-4</c:v>
                </c:pt>
                <c:pt idx="3315">
                  <c:v>1.65E-4</c:v>
                </c:pt>
                <c:pt idx="3316">
                  <c:v>1.65E-4</c:v>
                </c:pt>
                <c:pt idx="3317">
                  <c:v>1.65E-4</c:v>
                </c:pt>
                <c:pt idx="3318">
                  <c:v>1.65E-4</c:v>
                </c:pt>
                <c:pt idx="3319">
                  <c:v>1.65E-4</c:v>
                </c:pt>
                <c:pt idx="3320">
                  <c:v>1.65E-4</c:v>
                </c:pt>
                <c:pt idx="3321">
                  <c:v>1.65E-4</c:v>
                </c:pt>
                <c:pt idx="3322">
                  <c:v>1.65E-4</c:v>
                </c:pt>
                <c:pt idx="3323">
                  <c:v>1.65E-4</c:v>
                </c:pt>
                <c:pt idx="3324">
                  <c:v>1.65E-4</c:v>
                </c:pt>
                <c:pt idx="3325">
                  <c:v>1.65E-4</c:v>
                </c:pt>
                <c:pt idx="3326">
                  <c:v>1.65E-4</c:v>
                </c:pt>
                <c:pt idx="3327">
                  <c:v>1.65E-4</c:v>
                </c:pt>
                <c:pt idx="3328">
                  <c:v>1.65E-4</c:v>
                </c:pt>
                <c:pt idx="3329">
                  <c:v>1.65E-4</c:v>
                </c:pt>
                <c:pt idx="3330">
                  <c:v>1.65E-4</c:v>
                </c:pt>
                <c:pt idx="3331">
                  <c:v>1.65E-4</c:v>
                </c:pt>
                <c:pt idx="3332">
                  <c:v>1.65E-4</c:v>
                </c:pt>
                <c:pt idx="3333">
                  <c:v>1.65E-4</c:v>
                </c:pt>
                <c:pt idx="3334">
                  <c:v>1.65E-4</c:v>
                </c:pt>
                <c:pt idx="3335">
                  <c:v>1.65E-4</c:v>
                </c:pt>
                <c:pt idx="3336">
                  <c:v>1.65E-4</c:v>
                </c:pt>
                <c:pt idx="3337">
                  <c:v>1.65E-4</c:v>
                </c:pt>
                <c:pt idx="3338">
                  <c:v>1.65E-4</c:v>
                </c:pt>
                <c:pt idx="3339">
                  <c:v>1.65E-4</c:v>
                </c:pt>
                <c:pt idx="3340">
                  <c:v>1.65E-4</c:v>
                </c:pt>
                <c:pt idx="3341">
                  <c:v>1.65E-4</c:v>
                </c:pt>
                <c:pt idx="3342">
                  <c:v>1.65E-4</c:v>
                </c:pt>
                <c:pt idx="3343">
                  <c:v>1.65E-4</c:v>
                </c:pt>
                <c:pt idx="3344">
                  <c:v>1.65E-4</c:v>
                </c:pt>
                <c:pt idx="3345">
                  <c:v>1.65E-4</c:v>
                </c:pt>
                <c:pt idx="3346">
                  <c:v>1.65E-4</c:v>
                </c:pt>
                <c:pt idx="3347">
                  <c:v>1.65E-4</c:v>
                </c:pt>
                <c:pt idx="3348">
                  <c:v>1.65E-4</c:v>
                </c:pt>
                <c:pt idx="3349">
                  <c:v>1.65E-4</c:v>
                </c:pt>
                <c:pt idx="3350">
                  <c:v>1.65E-4</c:v>
                </c:pt>
                <c:pt idx="3351">
                  <c:v>1.65E-4</c:v>
                </c:pt>
                <c:pt idx="3352">
                  <c:v>1.65E-4</c:v>
                </c:pt>
                <c:pt idx="3353">
                  <c:v>1.65E-4</c:v>
                </c:pt>
                <c:pt idx="3354">
                  <c:v>1.65E-4</c:v>
                </c:pt>
                <c:pt idx="3355">
                  <c:v>1.65E-4</c:v>
                </c:pt>
                <c:pt idx="3356">
                  <c:v>1.65E-4</c:v>
                </c:pt>
                <c:pt idx="3357">
                  <c:v>1.65E-4</c:v>
                </c:pt>
                <c:pt idx="3358">
                  <c:v>1.65E-4</c:v>
                </c:pt>
                <c:pt idx="3359">
                  <c:v>1.65E-4</c:v>
                </c:pt>
                <c:pt idx="3360">
                  <c:v>1.65E-4</c:v>
                </c:pt>
                <c:pt idx="3361">
                  <c:v>1.65E-4</c:v>
                </c:pt>
                <c:pt idx="3362">
                  <c:v>1.65E-4</c:v>
                </c:pt>
                <c:pt idx="3363">
                  <c:v>1.65E-4</c:v>
                </c:pt>
                <c:pt idx="3364">
                  <c:v>1.65E-4</c:v>
                </c:pt>
                <c:pt idx="3365">
                  <c:v>1.65E-4</c:v>
                </c:pt>
                <c:pt idx="3366">
                  <c:v>1.65E-4</c:v>
                </c:pt>
                <c:pt idx="3367">
                  <c:v>1.65E-4</c:v>
                </c:pt>
                <c:pt idx="3368">
                  <c:v>1.65E-4</c:v>
                </c:pt>
                <c:pt idx="3369">
                  <c:v>1.65E-4</c:v>
                </c:pt>
                <c:pt idx="3370">
                  <c:v>1.65E-4</c:v>
                </c:pt>
                <c:pt idx="3371">
                  <c:v>1.65E-4</c:v>
                </c:pt>
                <c:pt idx="3372">
                  <c:v>1.65E-4</c:v>
                </c:pt>
                <c:pt idx="3373">
                  <c:v>1.65E-4</c:v>
                </c:pt>
                <c:pt idx="3374">
                  <c:v>1.65E-4</c:v>
                </c:pt>
                <c:pt idx="3375">
                  <c:v>1.65E-4</c:v>
                </c:pt>
                <c:pt idx="3376">
                  <c:v>1.65E-4</c:v>
                </c:pt>
                <c:pt idx="3377">
                  <c:v>1.65E-4</c:v>
                </c:pt>
                <c:pt idx="3378">
                  <c:v>1.65E-4</c:v>
                </c:pt>
                <c:pt idx="3379">
                  <c:v>1.65E-4</c:v>
                </c:pt>
                <c:pt idx="3380">
                  <c:v>1.65E-4</c:v>
                </c:pt>
                <c:pt idx="3381">
                  <c:v>1.65E-4</c:v>
                </c:pt>
                <c:pt idx="3382">
                  <c:v>1.65E-4</c:v>
                </c:pt>
                <c:pt idx="3383">
                  <c:v>1.65E-4</c:v>
                </c:pt>
                <c:pt idx="3384">
                  <c:v>1.65E-4</c:v>
                </c:pt>
                <c:pt idx="3385">
                  <c:v>1.65E-4</c:v>
                </c:pt>
                <c:pt idx="3386">
                  <c:v>1.65E-4</c:v>
                </c:pt>
                <c:pt idx="3387">
                  <c:v>1.65E-4</c:v>
                </c:pt>
                <c:pt idx="3388">
                  <c:v>1.65E-4</c:v>
                </c:pt>
                <c:pt idx="3389">
                  <c:v>1.65E-4</c:v>
                </c:pt>
                <c:pt idx="3390">
                  <c:v>1.65E-4</c:v>
                </c:pt>
                <c:pt idx="3391">
                  <c:v>1.65E-4</c:v>
                </c:pt>
                <c:pt idx="3392">
                  <c:v>1.65E-4</c:v>
                </c:pt>
                <c:pt idx="3393">
                  <c:v>1.65E-4</c:v>
                </c:pt>
                <c:pt idx="3394">
                  <c:v>1.65E-4</c:v>
                </c:pt>
                <c:pt idx="3395">
                  <c:v>1.65E-4</c:v>
                </c:pt>
                <c:pt idx="3396">
                  <c:v>1.65E-4</c:v>
                </c:pt>
                <c:pt idx="3397">
                  <c:v>1.65E-4</c:v>
                </c:pt>
                <c:pt idx="3398">
                  <c:v>1.65E-4</c:v>
                </c:pt>
                <c:pt idx="3399">
                  <c:v>1.65E-4</c:v>
                </c:pt>
                <c:pt idx="3400">
                  <c:v>1.65E-4</c:v>
                </c:pt>
                <c:pt idx="3401">
                  <c:v>1.65E-4</c:v>
                </c:pt>
                <c:pt idx="3402">
                  <c:v>1.65E-4</c:v>
                </c:pt>
                <c:pt idx="3403">
                  <c:v>1.65E-4</c:v>
                </c:pt>
                <c:pt idx="3404">
                  <c:v>1.65E-4</c:v>
                </c:pt>
                <c:pt idx="3405">
                  <c:v>1.65E-4</c:v>
                </c:pt>
                <c:pt idx="3406">
                  <c:v>1.65E-4</c:v>
                </c:pt>
                <c:pt idx="3407">
                  <c:v>1.65E-4</c:v>
                </c:pt>
                <c:pt idx="3408">
                  <c:v>1.65E-4</c:v>
                </c:pt>
                <c:pt idx="3409">
                  <c:v>1.65E-4</c:v>
                </c:pt>
                <c:pt idx="3410">
                  <c:v>1.65E-4</c:v>
                </c:pt>
                <c:pt idx="3411">
                  <c:v>1.65E-4</c:v>
                </c:pt>
                <c:pt idx="3412">
                  <c:v>1.65E-4</c:v>
                </c:pt>
                <c:pt idx="3413">
                  <c:v>1.65E-4</c:v>
                </c:pt>
                <c:pt idx="3414">
                  <c:v>1.65E-4</c:v>
                </c:pt>
                <c:pt idx="3415">
                  <c:v>1.65E-4</c:v>
                </c:pt>
                <c:pt idx="3416">
                  <c:v>1.65E-4</c:v>
                </c:pt>
                <c:pt idx="3417">
                  <c:v>1.65E-4</c:v>
                </c:pt>
                <c:pt idx="3418">
                  <c:v>1.65E-4</c:v>
                </c:pt>
                <c:pt idx="3419">
                  <c:v>1.65E-4</c:v>
                </c:pt>
                <c:pt idx="3420">
                  <c:v>1.65E-4</c:v>
                </c:pt>
                <c:pt idx="3421">
                  <c:v>1.65E-4</c:v>
                </c:pt>
                <c:pt idx="3422">
                  <c:v>1.65E-4</c:v>
                </c:pt>
                <c:pt idx="3423">
                  <c:v>1.65E-4</c:v>
                </c:pt>
                <c:pt idx="3424">
                  <c:v>1.65E-4</c:v>
                </c:pt>
                <c:pt idx="3425">
                  <c:v>1.65E-4</c:v>
                </c:pt>
                <c:pt idx="3426">
                  <c:v>1.65E-4</c:v>
                </c:pt>
                <c:pt idx="3427">
                  <c:v>1.65E-4</c:v>
                </c:pt>
                <c:pt idx="3428">
                  <c:v>1.65E-4</c:v>
                </c:pt>
                <c:pt idx="3429">
                  <c:v>1.65E-4</c:v>
                </c:pt>
                <c:pt idx="3430">
                  <c:v>1.65E-4</c:v>
                </c:pt>
                <c:pt idx="3431">
                  <c:v>1.65E-4</c:v>
                </c:pt>
                <c:pt idx="3432">
                  <c:v>1.65E-4</c:v>
                </c:pt>
                <c:pt idx="3433">
                  <c:v>1.65E-4</c:v>
                </c:pt>
                <c:pt idx="3434">
                  <c:v>1.65E-4</c:v>
                </c:pt>
                <c:pt idx="3435">
                  <c:v>1.65E-4</c:v>
                </c:pt>
                <c:pt idx="3436">
                  <c:v>1.65E-4</c:v>
                </c:pt>
                <c:pt idx="3437">
                  <c:v>1.65E-4</c:v>
                </c:pt>
                <c:pt idx="3438">
                  <c:v>1.65E-4</c:v>
                </c:pt>
                <c:pt idx="3439">
                  <c:v>1.65E-4</c:v>
                </c:pt>
                <c:pt idx="3440">
                  <c:v>1.65E-4</c:v>
                </c:pt>
                <c:pt idx="3441">
                  <c:v>1.65E-4</c:v>
                </c:pt>
                <c:pt idx="3442">
                  <c:v>1.65E-4</c:v>
                </c:pt>
                <c:pt idx="3443">
                  <c:v>1.65E-4</c:v>
                </c:pt>
                <c:pt idx="3444">
                  <c:v>1.65E-4</c:v>
                </c:pt>
                <c:pt idx="3445">
                  <c:v>1.65E-4</c:v>
                </c:pt>
                <c:pt idx="3446">
                  <c:v>1.65E-4</c:v>
                </c:pt>
                <c:pt idx="3447">
                  <c:v>1.65E-4</c:v>
                </c:pt>
                <c:pt idx="3448">
                  <c:v>1.65E-4</c:v>
                </c:pt>
                <c:pt idx="3449">
                  <c:v>1.65E-4</c:v>
                </c:pt>
                <c:pt idx="3450">
                  <c:v>1.65E-4</c:v>
                </c:pt>
                <c:pt idx="3451">
                  <c:v>1.65E-4</c:v>
                </c:pt>
                <c:pt idx="3452">
                  <c:v>1.65E-4</c:v>
                </c:pt>
                <c:pt idx="3453">
                  <c:v>1.65E-4</c:v>
                </c:pt>
                <c:pt idx="3454">
                  <c:v>1.65E-4</c:v>
                </c:pt>
                <c:pt idx="3455">
                  <c:v>1.65E-4</c:v>
                </c:pt>
                <c:pt idx="3456">
                  <c:v>1.65E-4</c:v>
                </c:pt>
                <c:pt idx="3457">
                  <c:v>1.65E-4</c:v>
                </c:pt>
                <c:pt idx="3458">
                  <c:v>1.65E-4</c:v>
                </c:pt>
                <c:pt idx="3459">
                  <c:v>1.65E-4</c:v>
                </c:pt>
                <c:pt idx="3460">
                  <c:v>1.65E-4</c:v>
                </c:pt>
                <c:pt idx="3461">
                  <c:v>1.65E-4</c:v>
                </c:pt>
                <c:pt idx="3462">
                  <c:v>1.65E-4</c:v>
                </c:pt>
                <c:pt idx="3463">
                  <c:v>1.65E-4</c:v>
                </c:pt>
                <c:pt idx="3464">
                  <c:v>1.65E-4</c:v>
                </c:pt>
                <c:pt idx="3465">
                  <c:v>1.65E-4</c:v>
                </c:pt>
                <c:pt idx="3466">
                  <c:v>1.65E-4</c:v>
                </c:pt>
                <c:pt idx="3467">
                  <c:v>1.65E-4</c:v>
                </c:pt>
                <c:pt idx="3468">
                  <c:v>1.65E-4</c:v>
                </c:pt>
                <c:pt idx="3469">
                  <c:v>1.65E-4</c:v>
                </c:pt>
                <c:pt idx="3470">
                  <c:v>1.65E-4</c:v>
                </c:pt>
                <c:pt idx="3471">
                  <c:v>1.65E-4</c:v>
                </c:pt>
                <c:pt idx="3472">
                  <c:v>1.65E-4</c:v>
                </c:pt>
                <c:pt idx="3473">
                  <c:v>1.65E-4</c:v>
                </c:pt>
                <c:pt idx="3474">
                  <c:v>1.65E-4</c:v>
                </c:pt>
                <c:pt idx="3475">
                  <c:v>1.65E-4</c:v>
                </c:pt>
                <c:pt idx="3476">
                  <c:v>1.65E-4</c:v>
                </c:pt>
                <c:pt idx="3477">
                  <c:v>1.65E-4</c:v>
                </c:pt>
                <c:pt idx="3478">
                  <c:v>1.65E-4</c:v>
                </c:pt>
                <c:pt idx="3479">
                  <c:v>1.65E-4</c:v>
                </c:pt>
                <c:pt idx="3480">
                  <c:v>1.65E-4</c:v>
                </c:pt>
                <c:pt idx="3481">
                  <c:v>1.65E-4</c:v>
                </c:pt>
                <c:pt idx="3482">
                  <c:v>1.65E-4</c:v>
                </c:pt>
                <c:pt idx="3483">
                  <c:v>1.65E-4</c:v>
                </c:pt>
                <c:pt idx="3484">
                  <c:v>1.65E-4</c:v>
                </c:pt>
                <c:pt idx="3485">
                  <c:v>1.65E-4</c:v>
                </c:pt>
                <c:pt idx="3486">
                  <c:v>1.65E-4</c:v>
                </c:pt>
                <c:pt idx="3487">
                  <c:v>1.65E-4</c:v>
                </c:pt>
                <c:pt idx="3488">
                  <c:v>1.65E-4</c:v>
                </c:pt>
                <c:pt idx="3489">
                  <c:v>1.65E-4</c:v>
                </c:pt>
                <c:pt idx="3490">
                  <c:v>1.65E-4</c:v>
                </c:pt>
                <c:pt idx="3491">
                  <c:v>1.65E-4</c:v>
                </c:pt>
                <c:pt idx="3492">
                  <c:v>1.65E-4</c:v>
                </c:pt>
                <c:pt idx="3493">
                  <c:v>1.65E-4</c:v>
                </c:pt>
                <c:pt idx="3494">
                  <c:v>1.65E-4</c:v>
                </c:pt>
                <c:pt idx="3495">
                  <c:v>1.65E-4</c:v>
                </c:pt>
                <c:pt idx="3496">
                  <c:v>1.65E-4</c:v>
                </c:pt>
                <c:pt idx="3497">
                  <c:v>1.65E-4</c:v>
                </c:pt>
                <c:pt idx="3498">
                  <c:v>1.65E-4</c:v>
                </c:pt>
                <c:pt idx="3499">
                  <c:v>1.65E-4</c:v>
                </c:pt>
                <c:pt idx="3500">
                  <c:v>1.65E-4</c:v>
                </c:pt>
                <c:pt idx="3501">
                  <c:v>1.65E-4</c:v>
                </c:pt>
                <c:pt idx="3502">
                  <c:v>1.65E-4</c:v>
                </c:pt>
                <c:pt idx="3503">
                  <c:v>1.65E-4</c:v>
                </c:pt>
                <c:pt idx="3504">
                  <c:v>1.65E-4</c:v>
                </c:pt>
                <c:pt idx="3505">
                  <c:v>1.65E-4</c:v>
                </c:pt>
                <c:pt idx="3506">
                  <c:v>1.65E-4</c:v>
                </c:pt>
                <c:pt idx="3507">
                  <c:v>1.65E-4</c:v>
                </c:pt>
                <c:pt idx="3508">
                  <c:v>1.65E-4</c:v>
                </c:pt>
                <c:pt idx="3509">
                  <c:v>1.65E-4</c:v>
                </c:pt>
                <c:pt idx="3510">
                  <c:v>1.65E-4</c:v>
                </c:pt>
                <c:pt idx="3511">
                  <c:v>1.65E-4</c:v>
                </c:pt>
                <c:pt idx="3512">
                  <c:v>1.65E-4</c:v>
                </c:pt>
                <c:pt idx="3513">
                  <c:v>1.65E-4</c:v>
                </c:pt>
                <c:pt idx="3514">
                  <c:v>1.65E-4</c:v>
                </c:pt>
                <c:pt idx="3515">
                  <c:v>1.65E-4</c:v>
                </c:pt>
                <c:pt idx="3516">
                  <c:v>1.65E-4</c:v>
                </c:pt>
                <c:pt idx="3517">
                  <c:v>1.65E-4</c:v>
                </c:pt>
                <c:pt idx="3518">
                  <c:v>1.65E-4</c:v>
                </c:pt>
                <c:pt idx="3519">
                  <c:v>1.65E-4</c:v>
                </c:pt>
                <c:pt idx="3520">
                  <c:v>1.65E-4</c:v>
                </c:pt>
                <c:pt idx="3521">
                  <c:v>1.65E-4</c:v>
                </c:pt>
                <c:pt idx="3522">
                  <c:v>1.65E-4</c:v>
                </c:pt>
                <c:pt idx="3523">
                  <c:v>1.65E-4</c:v>
                </c:pt>
                <c:pt idx="3524">
                  <c:v>1.65E-4</c:v>
                </c:pt>
                <c:pt idx="3525">
                  <c:v>1.65E-4</c:v>
                </c:pt>
                <c:pt idx="3526">
                  <c:v>1.65E-4</c:v>
                </c:pt>
                <c:pt idx="3527">
                  <c:v>1.65E-4</c:v>
                </c:pt>
                <c:pt idx="3528">
                  <c:v>1.65E-4</c:v>
                </c:pt>
                <c:pt idx="3529">
                  <c:v>1.65E-4</c:v>
                </c:pt>
                <c:pt idx="3530">
                  <c:v>1.65E-4</c:v>
                </c:pt>
                <c:pt idx="3531">
                  <c:v>1.65E-4</c:v>
                </c:pt>
                <c:pt idx="3532">
                  <c:v>1.65E-4</c:v>
                </c:pt>
                <c:pt idx="3533">
                  <c:v>1.65E-4</c:v>
                </c:pt>
                <c:pt idx="3534">
                  <c:v>1.65E-4</c:v>
                </c:pt>
                <c:pt idx="3535">
                  <c:v>1.65E-4</c:v>
                </c:pt>
                <c:pt idx="3536">
                  <c:v>1.65E-4</c:v>
                </c:pt>
                <c:pt idx="3537">
                  <c:v>1.65E-4</c:v>
                </c:pt>
                <c:pt idx="3538">
                  <c:v>1.65E-4</c:v>
                </c:pt>
                <c:pt idx="3539">
                  <c:v>1.65E-4</c:v>
                </c:pt>
                <c:pt idx="3540">
                  <c:v>1.65E-4</c:v>
                </c:pt>
                <c:pt idx="3541">
                  <c:v>1.65E-4</c:v>
                </c:pt>
                <c:pt idx="3542">
                  <c:v>1.65E-4</c:v>
                </c:pt>
                <c:pt idx="3543">
                  <c:v>1.65E-4</c:v>
                </c:pt>
                <c:pt idx="3544">
                  <c:v>1.65E-4</c:v>
                </c:pt>
                <c:pt idx="3545">
                  <c:v>1.65E-4</c:v>
                </c:pt>
                <c:pt idx="3546">
                  <c:v>1.65E-4</c:v>
                </c:pt>
                <c:pt idx="3547">
                  <c:v>1.65E-4</c:v>
                </c:pt>
                <c:pt idx="3548">
                  <c:v>1.65E-4</c:v>
                </c:pt>
                <c:pt idx="3549">
                  <c:v>1.65E-4</c:v>
                </c:pt>
                <c:pt idx="3550">
                  <c:v>1.65E-4</c:v>
                </c:pt>
                <c:pt idx="3551">
                  <c:v>1.65E-4</c:v>
                </c:pt>
                <c:pt idx="3552">
                  <c:v>1.65E-4</c:v>
                </c:pt>
                <c:pt idx="3553">
                  <c:v>1.65E-4</c:v>
                </c:pt>
                <c:pt idx="3554">
                  <c:v>1.65E-4</c:v>
                </c:pt>
                <c:pt idx="3555">
                  <c:v>1.65E-4</c:v>
                </c:pt>
                <c:pt idx="3556">
                  <c:v>1.65E-4</c:v>
                </c:pt>
                <c:pt idx="3557">
                  <c:v>1.65E-4</c:v>
                </c:pt>
                <c:pt idx="3558">
                  <c:v>1.65E-4</c:v>
                </c:pt>
                <c:pt idx="3559">
                  <c:v>1.65E-4</c:v>
                </c:pt>
                <c:pt idx="3560">
                  <c:v>1.65E-4</c:v>
                </c:pt>
                <c:pt idx="3561">
                  <c:v>1.65E-4</c:v>
                </c:pt>
                <c:pt idx="3562">
                  <c:v>1.65E-4</c:v>
                </c:pt>
                <c:pt idx="3563">
                  <c:v>1.65E-4</c:v>
                </c:pt>
                <c:pt idx="3564">
                  <c:v>1.65E-4</c:v>
                </c:pt>
                <c:pt idx="3565">
                  <c:v>1.65E-4</c:v>
                </c:pt>
                <c:pt idx="3566">
                  <c:v>1.65E-4</c:v>
                </c:pt>
                <c:pt idx="3567">
                  <c:v>1.65E-4</c:v>
                </c:pt>
                <c:pt idx="3568">
                  <c:v>1.65E-4</c:v>
                </c:pt>
                <c:pt idx="3569">
                  <c:v>1.65E-4</c:v>
                </c:pt>
                <c:pt idx="3570">
                  <c:v>1.65E-4</c:v>
                </c:pt>
                <c:pt idx="3571">
                  <c:v>1.65E-4</c:v>
                </c:pt>
                <c:pt idx="3572">
                  <c:v>1.65E-4</c:v>
                </c:pt>
                <c:pt idx="3573">
                  <c:v>1.65E-4</c:v>
                </c:pt>
                <c:pt idx="3574">
                  <c:v>1.65E-4</c:v>
                </c:pt>
                <c:pt idx="3575">
                  <c:v>1.65E-4</c:v>
                </c:pt>
                <c:pt idx="3576">
                  <c:v>1.65E-4</c:v>
                </c:pt>
                <c:pt idx="3577">
                  <c:v>1.65E-4</c:v>
                </c:pt>
                <c:pt idx="3578">
                  <c:v>1.65E-4</c:v>
                </c:pt>
                <c:pt idx="3579">
                  <c:v>1.65E-4</c:v>
                </c:pt>
                <c:pt idx="3580">
                  <c:v>1.65E-4</c:v>
                </c:pt>
                <c:pt idx="3581">
                  <c:v>1.65E-4</c:v>
                </c:pt>
                <c:pt idx="3582">
                  <c:v>1.65E-4</c:v>
                </c:pt>
                <c:pt idx="3583">
                  <c:v>1.65E-4</c:v>
                </c:pt>
                <c:pt idx="3584">
                  <c:v>1.65E-4</c:v>
                </c:pt>
                <c:pt idx="3585">
                  <c:v>1.65E-4</c:v>
                </c:pt>
                <c:pt idx="3586">
                  <c:v>1.65E-4</c:v>
                </c:pt>
                <c:pt idx="3587">
                  <c:v>1.65E-4</c:v>
                </c:pt>
                <c:pt idx="3588">
                  <c:v>1.65E-4</c:v>
                </c:pt>
                <c:pt idx="3589">
                  <c:v>1.65E-4</c:v>
                </c:pt>
                <c:pt idx="3590">
                  <c:v>1.65E-4</c:v>
                </c:pt>
                <c:pt idx="3591">
                  <c:v>1.65E-4</c:v>
                </c:pt>
                <c:pt idx="3592">
                  <c:v>1.65E-4</c:v>
                </c:pt>
                <c:pt idx="3593">
                  <c:v>1.65E-4</c:v>
                </c:pt>
                <c:pt idx="3594">
                  <c:v>1.65E-4</c:v>
                </c:pt>
                <c:pt idx="3595">
                  <c:v>1.65E-4</c:v>
                </c:pt>
                <c:pt idx="3596">
                  <c:v>1.65E-4</c:v>
                </c:pt>
                <c:pt idx="3597">
                  <c:v>1.65E-4</c:v>
                </c:pt>
                <c:pt idx="3598">
                  <c:v>1.65E-4</c:v>
                </c:pt>
                <c:pt idx="3599">
                  <c:v>1.65E-4</c:v>
                </c:pt>
                <c:pt idx="3600">
                  <c:v>1.65E-4</c:v>
                </c:pt>
                <c:pt idx="3601">
                  <c:v>1.65E-4</c:v>
                </c:pt>
                <c:pt idx="3602">
                  <c:v>1.65E-4</c:v>
                </c:pt>
                <c:pt idx="3603">
                  <c:v>1.65E-4</c:v>
                </c:pt>
                <c:pt idx="3604">
                  <c:v>1.65E-4</c:v>
                </c:pt>
                <c:pt idx="3605">
                  <c:v>1.65E-4</c:v>
                </c:pt>
                <c:pt idx="3606">
                  <c:v>1.65E-4</c:v>
                </c:pt>
                <c:pt idx="3607">
                  <c:v>1.65E-4</c:v>
                </c:pt>
                <c:pt idx="3608">
                  <c:v>1.65E-4</c:v>
                </c:pt>
                <c:pt idx="3609">
                  <c:v>1.65E-4</c:v>
                </c:pt>
                <c:pt idx="3610">
                  <c:v>1.65E-4</c:v>
                </c:pt>
                <c:pt idx="3611">
                  <c:v>1.65E-4</c:v>
                </c:pt>
                <c:pt idx="3612">
                  <c:v>1.65E-4</c:v>
                </c:pt>
                <c:pt idx="3613">
                  <c:v>1.65E-4</c:v>
                </c:pt>
                <c:pt idx="3614">
                  <c:v>1.65E-4</c:v>
                </c:pt>
                <c:pt idx="3615">
                  <c:v>1.65E-4</c:v>
                </c:pt>
                <c:pt idx="3616">
                  <c:v>1.65E-4</c:v>
                </c:pt>
                <c:pt idx="3617">
                  <c:v>1.65E-4</c:v>
                </c:pt>
                <c:pt idx="3618">
                  <c:v>1.65E-4</c:v>
                </c:pt>
                <c:pt idx="3619">
                  <c:v>1.65E-4</c:v>
                </c:pt>
                <c:pt idx="3620">
                  <c:v>1.65E-4</c:v>
                </c:pt>
                <c:pt idx="3621">
                  <c:v>1.65E-4</c:v>
                </c:pt>
                <c:pt idx="3622">
                  <c:v>1.65E-4</c:v>
                </c:pt>
                <c:pt idx="3623">
                  <c:v>1.65E-4</c:v>
                </c:pt>
                <c:pt idx="3624">
                  <c:v>1.65E-4</c:v>
                </c:pt>
                <c:pt idx="3625">
                  <c:v>1.65E-4</c:v>
                </c:pt>
                <c:pt idx="3626">
                  <c:v>1.65E-4</c:v>
                </c:pt>
                <c:pt idx="3627">
                  <c:v>1.65E-4</c:v>
                </c:pt>
                <c:pt idx="3628">
                  <c:v>1.65E-4</c:v>
                </c:pt>
                <c:pt idx="3629">
                  <c:v>1.65E-4</c:v>
                </c:pt>
                <c:pt idx="3630">
                  <c:v>1.65E-4</c:v>
                </c:pt>
                <c:pt idx="3631">
                  <c:v>1.65E-4</c:v>
                </c:pt>
                <c:pt idx="3632">
                  <c:v>1.65E-4</c:v>
                </c:pt>
                <c:pt idx="3633">
                  <c:v>1.65E-4</c:v>
                </c:pt>
                <c:pt idx="3634">
                  <c:v>1.65E-4</c:v>
                </c:pt>
                <c:pt idx="3635">
                  <c:v>1.65E-4</c:v>
                </c:pt>
                <c:pt idx="3636">
                  <c:v>1.65E-4</c:v>
                </c:pt>
                <c:pt idx="3637">
                  <c:v>1.65E-4</c:v>
                </c:pt>
                <c:pt idx="3638">
                  <c:v>1.65E-4</c:v>
                </c:pt>
                <c:pt idx="3639">
                  <c:v>1.65E-4</c:v>
                </c:pt>
                <c:pt idx="3640">
                  <c:v>1.65E-4</c:v>
                </c:pt>
                <c:pt idx="3641">
                  <c:v>1.65E-4</c:v>
                </c:pt>
                <c:pt idx="3642">
                  <c:v>1.65E-4</c:v>
                </c:pt>
                <c:pt idx="3643">
                  <c:v>1.65E-4</c:v>
                </c:pt>
                <c:pt idx="3644">
                  <c:v>1.65E-4</c:v>
                </c:pt>
                <c:pt idx="3645">
                  <c:v>1.65E-4</c:v>
                </c:pt>
                <c:pt idx="3646">
                  <c:v>1.65E-4</c:v>
                </c:pt>
                <c:pt idx="3647">
                  <c:v>1.65E-4</c:v>
                </c:pt>
                <c:pt idx="3648">
                  <c:v>1.65E-4</c:v>
                </c:pt>
                <c:pt idx="3649">
                  <c:v>1.65E-4</c:v>
                </c:pt>
                <c:pt idx="3650">
                  <c:v>1.65E-4</c:v>
                </c:pt>
                <c:pt idx="3651">
                  <c:v>1.65E-4</c:v>
                </c:pt>
                <c:pt idx="3652">
                  <c:v>1.65E-4</c:v>
                </c:pt>
                <c:pt idx="3653">
                  <c:v>1.65E-4</c:v>
                </c:pt>
                <c:pt idx="3654">
                  <c:v>1.65E-4</c:v>
                </c:pt>
                <c:pt idx="3655">
                  <c:v>1.65E-4</c:v>
                </c:pt>
                <c:pt idx="3656">
                  <c:v>1.65E-4</c:v>
                </c:pt>
                <c:pt idx="3657">
                  <c:v>1.65E-4</c:v>
                </c:pt>
                <c:pt idx="3658">
                  <c:v>1.65E-4</c:v>
                </c:pt>
                <c:pt idx="3659">
                  <c:v>1.65E-4</c:v>
                </c:pt>
                <c:pt idx="3660">
                  <c:v>1.65E-4</c:v>
                </c:pt>
                <c:pt idx="3661">
                  <c:v>1.65E-4</c:v>
                </c:pt>
                <c:pt idx="3662">
                  <c:v>1.65E-4</c:v>
                </c:pt>
                <c:pt idx="3663">
                  <c:v>1.65E-4</c:v>
                </c:pt>
                <c:pt idx="3664">
                  <c:v>1.65E-4</c:v>
                </c:pt>
                <c:pt idx="3665">
                  <c:v>1.65E-4</c:v>
                </c:pt>
                <c:pt idx="3666">
                  <c:v>1.65E-4</c:v>
                </c:pt>
                <c:pt idx="3667">
                  <c:v>1.65E-4</c:v>
                </c:pt>
                <c:pt idx="3668">
                  <c:v>1.65E-4</c:v>
                </c:pt>
                <c:pt idx="3669">
                  <c:v>1.65E-4</c:v>
                </c:pt>
                <c:pt idx="3670">
                  <c:v>1.65E-4</c:v>
                </c:pt>
                <c:pt idx="3671">
                  <c:v>1.65E-4</c:v>
                </c:pt>
                <c:pt idx="3672">
                  <c:v>1.65E-4</c:v>
                </c:pt>
                <c:pt idx="3673">
                  <c:v>1.65E-4</c:v>
                </c:pt>
                <c:pt idx="3674">
                  <c:v>1.65E-4</c:v>
                </c:pt>
                <c:pt idx="3675">
                  <c:v>1.65E-4</c:v>
                </c:pt>
                <c:pt idx="3676">
                  <c:v>1.65E-4</c:v>
                </c:pt>
                <c:pt idx="3677">
                  <c:v>1.65E-4</c:v>
                </c:pt>
                <c:pt idx="3678">
                  <c:v>1.65E-4</c:v>
                </c:pt>
                <c:pt idx="3679">
                  <c:v>1.65E-4</c:v>
                </c:pt>
                <c:pt idx="3680">
                  <c:v>1.65E-4</c:v>
                </c:pt>
                <c:pt idx="3681">
                  <c:v>1.65E-4</c:v>
                </c:pt>
                <c:pt idx="3682">
                  <c:v>1.65E-4</c:v>
                </c:pt>
                <c:pt idx="3683">
                  <c:v>1.65E-4</c:v>
                </c:pt>
                <c:pt idx="3684">
                  <c:v>1.65E-4</c:v>
                </c:pt>
                <c:pt idx="3685">
                  <c:v>1.65E-4</c:v>
                </c:pt>
                <c:pt idx="3686">
                  <c:v>1.65E-4</c:v>
                </c:pt>
                <c:pt idx="3687">
                  <c:v>1.65E-4</c:v>
                </c:pt>
                <c:pt idx="3688">
                  <c:v>1.65E-4</c:v>
                </c:pt>
                <c:pt idx="3689">
                  <c:v>1.65E-4</c:v>
                </c:pt>
                <c:pt idx="3690">
                  <c:v>1.65E-4</c:v>
                </c:pt>
                <c:pt idx="3691">
                  <c:v>1.65E-4</c:v>
                </c:pt>
                <c:pt idx="3692">
                  <c:v>1.65E-4</c:v>
                </c:pt>
                <c:pt idx="3693">
                  <c:v>1.65E-4</c:v>
                </c:pt>
                <c:pt idx="3694">
                  <c:v>1.65E-4</c:v>
                </c:pt>
                <c:pt idx="3695">
                  <c:v>1.65E-4</c:v>
                </c:pt>
                <c:pt idx="3696">
                  <c:v>1.65E-4</c:v>
                </c:pt>
                <c:pt idx="3697">
                  <c:v>1.65E-4</c:v>
                </c:pt>
                <c:pt idx="3698">
                  <c:v>1.65E-4</c:v>
                </c:pt>
                <c:pt idx="3699">
                  <c:v>1.65E-4</c:v>
                </c:pt>
                <c:pt idx="3700">
                  <c:v>1.65E-4</c:v>
                </c:pt>
                <c:pt idx="3701">
                  <c:v>1.65E-4</c:v>
                </c:pt>
                <c:pt idx="3702">
                  <c:v>1.65E-4</c:v>
                </c:pt>
                <c:pt idx="3703">
                  <c:v>1.65E-4</c:v>
                </c:pt>
                <c:pt idx="3704">
                  <c:v>1.65E-4</c:v>
                </c:pt>
                <c:pt idx="3705">
                  <c:v>1.65E-4</c:v>
                </c:pt>
                <c:pt idx="3706">
                  <c:v>1.65E-4</c:v>
                </c:pt>
                <c:pt idx="3707">
                  <c:v>1.65E-4</c:v>
                </c:pt>
                <c:pt idx="3708">
                  <c:v>1.65E-4</c:v>
                </c:pt>
                <c:pt idx="3709">
                  <c:v>1.65E-4</c:v>
                </c:pt>
                <c:pt idx="3710">
                  <c:v>1.65E-4</c:v>
                </c:pt>
                <c:pt idx="3711">
                  <c:v>1.65E-4</c:v>
                </c:pt>
                <c:pt idx="3712">
                  <c:v>1.65E-4</c:v>
                </c:pt>
                <c:pt idx="3713">
                  <c:v>1.65E-4</c:v>
                </c:pt>
                <c:pt idx="3714">
                  <c:v>1.65E-4</c:v>
                </c:pt>
                <c:pt idx="3715">
                  <c:v>1.65E-4</c:v>
                </c:pt>
                <c:pt idx="3716">
                  <c:v>1.65E-4</c:v>
                </c:pt>
                <c:pt idx="3717">
                  <c:v>1.65E-4</c:v>
                </c:pt>
                <c:pt idx="3718">
                  <c:v>1.65E-4</c:v>
                </c:pt>
                <c:pt idx="3719">
                  <c:v>1.65E-4</c:v>
                </c:pt>
                <c:pt idx="3720">
                  <c:v>1.65E-4</c:v>
                </c:pt>
                <c:pt idx="3721">
                  <c:v>1.65E-4</c:v>
                </c:pt>
                <c:pt idx="3722">
                  <c:v>1.65E-4</c:v>
                </c:pt>
                <c:pt idx="3723">
                  <c:v>1.65E-4</c:v>
                </c:pt>
                <c:pt idx="3724">
                  <c:v>1.65E-4</c:v>
                </c:pt>
                <c:pt idx="3725">
                  <c:v>1.65E-4</c:v>
                </c:pt>
                <c:pt idx="3726">
                  <c:v>1.65E-4</c:v>
                </c:pt>
                <c:pt idx="3727">
                  <c:v>1.65E-4</c:v>
                </c:pt>
                <c:pt idx="3728">
                  <c:v>1.65E-4</c:v>
                </c:pt>
                <c:pt idx="3729">
                  <c:v>1.65E-4</c:v>
                </c:pt>
                <c:pt idx="3730">
                  <c:v>1.65E-4</c:v>
                </c:pt>
                <c:pt idx="3731">
                  <c:v>1.65E-4</c:v>
                </c:pt>
                <c:pt idx="3732">
                  <c:v>1.65E-4</c:v>
                </c:pt>
                <c:pt idx="3733">
                  <c:v>1.65E-4</c:v>
                </c:pt>
                <c:pt idx="3734">
                  <c:v>1.65E-4</c:v>
                </c:pt>
                <c:pt idx="3735">
                  <c:v>1.65E-4</c:v>
                </c:pt>
                <c:pt idx="3736">
                  <c:v>1.65E-4</c:v>
                </c:pt>
                <c:pt idx="3737">
                  <c:v>1.65E-4</c:v>
                </c:pt>
                <c:pt idx="3738">
                  <c:v>1.65E-4</c:v>
                </c:pt>
                <c:pt idx="3739">
                  <c:v>1.65E-4</c:v>
                </c:pt>
                <c:pt idx="3740">
                  <c:v>1.65E-4</c:v>
                </c:pt>
                <c:pt idx="3741">
                  <c:v>1.65E-4</c:v>
                </c:pt>
                <c:pt idx="3742">
                  <c:v>1.65E-4</c:v>
                </c:pt>
                <c:pt idx="3743">
                  <c:v>1.65E-4</c:v>
                </c:pt>
                <c:pt idx="3744">
                  <c:v>1.65E-4</c:v>
                </c:pt>
                <c:pt idx="3745">
                  <c:v>1.65E-4</c:v>
                </c:pt>
                <c:pt idx="3746">
                  <c:v>1.65E-4</c:v>
                </c:pt>
                <c:pt idx="3747">
                  <c:v>1.65E-4</c:v>
                </c:pt>
                <c:pt idx="3748">
                  <c:v>1.65E-4</c:v>
                </c:pt>
                <c:pt idx="3749">
                  <c:v>1.65E-4</c:v>
                </c:pt>
                <c:pt idx="3750">
                  <c:v>1.65E-4</c:v>
                </c:pt>
                <c:pt idx="3751">
                  <c:v>1.65E-4</c:v>
                </c:pt>
                <c:pt idx="3752">
                  <c:v>1.65E-4</c:v>
                </c:pt>
                <c:pt idx="3753">
                  <c:v>1.65E-4</c:v>
                </c:pt>
                <c:pt idx="3754">
                  <c:v>1.65E-4</c:v>
                </c:pt>
                <c:pt idx="3755">
                  <c:v>1.65E-4</c:v>
                </c:pt>
                <c:pt idx="3756">
                  <c:v>1.65E-4</c:v>
                </c:pt>
                <c:pt idx="3757">
                  <c:v>1.65E-4</c:v>
                </c:pt>
                <c:pt idx="3758">
                  <c:v>1.65E-4</c:v>
                </c:pt>
                <c:pt idx="3759">
                  <c:v>1.65E-4</c:v>
                </c:pt>
                <c:pt idx="3760">
                  <c:v>1.65E-4</c:v>
                </c:pt>
                <c:pt idx="3761">
                  <c:v>1.65E-4</c:v>
                </c:pt>
                <c:pt idx="3762">
                  <c:v>1.65E-4</c:v>
                </c:pt>
                <c:pt idx="3763">
                  <c:v>1.65E-4</c:v>
                </c:pt>
                <c:pt idx="3764">
                  <c:v>1.65E-4</c:v>
                </c:pt>
                <c:pt idx="3765">
                  <c:v>1.65E-4</c:v>
                </c:pt>
                <c:pt idx="3766">
                  <c:v>1.65E-4</c:v>
                </c:pt>
                <c:pt idx="3767">
                  <c:v>1.65E-4</c:v>
                </c:pt>
                <c:pt idx="3768">
                  <c:v>1.65E-4</c:v>
                </c:pt>
                <c:pt idx="3769">
                  <c:v>1.65E-4</c:v>
                </c:pt>
                <c:pt idx="3770">
                  <c:v>1.65E-4</c:v>
                </c:pt>
                <c:pt idx="3771">
                  <c:v>1.65E-4</c:v>
                </c:pt>
                <c:pt idx="3772">
                  <c:v>1.65E-4</c:v>
                </c:pt>
                <c:pt idx="3773">
                  <c:v>1.65E-4</c:v>
                </c:pt>
                <c:pt idx="3774">
                  <c:v>1.65E-4</c:v>
                </c:pt>
                <c:pt idx="3775">
                  <c:v>1.65E-4</c:v>
                </c:pt>
                <c:pt idx="3776">
                  <c:v>1.65E-4</c:v>
                </c:pt>
                <c:pt idx="3777">
                  <c:v>1.65E-4</c:v>
                </c:pt>
                <c:pt idx="3778">
                  <c:v>1.65E-4</c:v>
                </c:pt>
                <c:pt idx="3779">
                  <c:v>1.65E-4</c:v>
                </c:pt>
                <c:pt idx="3780">
                  <c:v>1.65E-4</c:v>
                </c:pt>
                <c:pt idx="3781">
                  <c:v>1.65E-4</c:v>
                </c:pt>
                <c:pt idx="3782">
                  <c:v>1.65E-4</c:v>
                </c:pt>
                <c:pt idx="3783">
                  <c:v>1.65E-4</c:v>
                </c:pt>
                <c:pt idx="3784">
                  <c:v>1.65E-4</c:v>
                </c:pt>
                <c:pt idx="3785">
                  <c:v>1.65E-4</c:v>
                </c:pt>
                <c:pt idx="3786">
                  <c:v>1.65E-4</c:v>
                </c:pt>
                <c:pt idx="3787">
                  <c:v>1.65E-4</c:v>
                </c:pt>
                <c:pt idx="3788">
                  <c:v>1.65E-4</c:v>
                </c:pt>
                <c:pt idx="3789">
                  <c:v>1.65E-4</c:v>
                </c:pt>
                <c:pt idx="3790">
                  <c:v>1.65E-4</c:v>
                </c:pt>
                <c:pt idx="3791">
                  <c:v>1.65E-4</c:v>
                </c:pt>
                <c:pt idx="3792">
                  <c:v>1.65E-4</c:v>
                </c:pt>
                <c:pt idx="3793">
                  <c:v>1.65E-4</c:v>
                </c:pt>
                <c:pt idx="3794">
                  <c:v>1.65E-4</c:v>
                </c:pt>
                <c:pt idx="3795">
                  <c:v>1.65E-4</c:v>
                </c:pt>
                <c:pt idx="3796">
                  <c:v>1.65E-4</c:v>
                </c:pt>
                <c:pt idx="3797">
                  <c:v>1.65E-4</c:v>
                </c:pt>
                <c:pt idx="3798">
                  <c:v>1.65E-4</c:v>
                </c:pt>
                <c:pt idx="3799">
                  <c:v>1.65E-4</c:v>
                </c:pt>
                <c:pt idx="3800">
                  <c:v>1.65E-4</c:v>
                </c:pt>
                <c:pt idx="3801">
                  <c:v>1.65E-4</c:v>
                </c:pt>
                <c:pt idx="3802">
                  <c:v>1.65E-4</c:v>
                </c:pt>
                <c:pt idx="3803">
                  <c:v>1.65E-4</c:v>
                </c:pt>
                <c:pt idx="3804">
                  <c:v>1.65E-4</c:v>
                </c:pt>
                <c:pt idx="3805">
                  <c:v>1.65E-4</c:v>
                </c:pt>
                <c:pt idx="3806">
                  <c:v>1.65E-4</c:v>
                </c:pt>
                <c:pt idx="3807">
                  <c:v>1.65E-4</c:v>
                </c:pt>
                <c:pt idx="3808">
                  <c:v>1.65E-4</c:v>
                </c:pt>
                <c:pt idx="3809">
                  <c:v>1.65E-4</c:v>
                </c:pt>
                <c:pt idx="3810">
                  <c:v>1.65E-4</c:v>
                </c:pt>
                <c:pt idx="3811">
                  <c:v>1.65E-4</c:v>
                </c:pt>
                <c:pt idx="3812">
                  <c:v>1.65E-4</c:v>
                </c:pt>
                <c:pt idx="3813">
                  <c:v>1.65E-4</c:v>
                </c:pt>
                <c:pt idx="3814">
                  <c:v>1.65E-4</c:v>
                </c:pt>
                <c:pt idx="3815">
                  <c:v>1.65E-4</c:v>
                </c:pt>
                <c:pt idx="3816">
                  <c:v>1.65E-4</c:v>
                </c:pt>
                <c:pt idx="3817">
                  <c:v>1.65E-4</c:v>
                </c:pt>
                <c:pt idx="3818">
                  <c:v>1.65E-4</c:v>
                </c:pt>
                <c:pt idx="3819">
                  <c:v>1.65E-4</c:v>
                </c:pt>
                <c:pt idx="3820">
                  <c:v>1.65E-4</c:v>
                </c:pt>
                <c:pt idx="3821">
                  <c:v>1.65E-4</c:v>
                </c:pt>
                <c:pt idx="3822">
                  <c:v>1.65E-4</c:v>
                </c:pt>
                <c:pt idx="3823">
                  <c:v>1.65E-4</c:v>
                </c:pt>
                <c:pt idx="3824">
                  <c:v>1.65E-4</c:v>
                </c:pt>
                <c:pt idx="3825">
                  <c:v>1.65E-4</c:v>
                </c:pt>
                <c:pt idx="3826">
                  <c:v>1.65E-4</c:v>
                </c:pt>
                <c:pt idx="3827">
                  <c:v>1.65E-4</c:v>
                </c:pt>
                <c:pt idx="3828">
                  <c:v>1.65E-4</c:v>
                </c:pt>
                <c:pt idx="3829">
                  <c:v>1.65E-4</c:v>
                </c:pt>
                <c:pt idx="3830">
                  <c:v>1.65E-4</c:v>
                </c:pt>
                <c:pt idx="3831">
                  <c:v>1.65E-4</c:v>
                </c:pt>
                <c:pt idx="3832">
                  <c:v>1.65E-4</c:v>
                </c:pt>
                <c:pt idx="3833">
                  <c:v>1.65E-4</c:v>
                </c:pt>
                <c:pt idx="3834">
                  <c:v>1.65E-4</c:v>
                </c:pt>
                <c:pt idx="3835">
                  <c:v>1.65E-4</c:v>
                </c:pt>
                <c:pt idx="3836">
                  <c:v>1.65E-4</c:v>
                </c:pt>
                <c:pt idx="3837">
                  <c:v>1.65E-4</c:v>
                </c:pt>
                <c:pt idx="3838">
                  <c:v>1.65E-4</c:v>
                </c:pt>
                <c:pt idx="3839">
                  <c:v>1.65E-4</c:v>
                </c:pt>
                <c:pt idx="3840">
                  <c:v>1.65E-4</c:v>
                </c:pt>
                <c:pt idx="3841">
                  <c:v>1.65E-4</c:v>
                </c:pt>
                <c:pt idx="3842">
                  <c:v>1.65E-4</c:v>
                </c:pt>
                <c:pt idx="3843">
                  <c:v>1.65E-4</c:v>
                </c:pt>
                <c:pt idx="3844">
                  <c:v>1.65E-4</c:v>
                </c:pt>
                <c:pt idx="3845">
                  <c:v>1.65E-4</c:v>
                </c:pt>
                <c:pt idx="3846">
                  <c:v>1.65E-4</c:v>
                </c:pt>
                <c:pt idx="3847">
                  <c:v>1.65E-4</c:v>
                </c:pt>
                <c:pt idx="3848">
                  <c:v>1.65E-4</c:v>
                </c:pt>
                <c:pt idx="3849">
                  <c:v>1.65E-4</c:v>
                </c:pt>
                <c:pt idx="3850">
                  <c:v>1.65E-4</c:v>
                </c:pt>
                <c:pt idx="3851">
                  <c:v>1.65E-4</c:v>
                </c:pt>
                <c:pt idx="3852">
                  <c:v>1.65E-4</c:v>
                </c:pt>
                <c:pt idx="3853">
                  <c:v>1.65E-4</c:v>
                </c:pt>
                <c:pt idx="3854">
                  <c:v>1.65E-4</c:v>
                </c:pt>
                <c:pt idx="3855">
                  <c:v>1.65E-4</c:v>
                </c:pt>
                <c:pt idx="3856">
                  <c:v>1.65E-4</c:v>
                </c:pt>
                <c:pt idx="3857">
                  <c:v>1.65E-4</c:v>
                </c:pt>
                <c:pt idx="3858">
                  <c:v>1.65E-4</c:v>
                </c:pt>
                <c:pt idx="3859">
                  <c:v>1.65E-4</c:v>
                </c:pt>
                <c:pt idx="3860">
                  <c:v>1.65E-4</c:v>
                </c:pt>
                <c:pt idx="3861">
                  <c:v>1.65E-4</c:v>
                </c:pt>
                <c:pt idx="3862">
                  <c:v>1.65E-4</c:v>
                </c:pt>
                <c:pt idx="3863">
                  <c:v>1.65E-4</c:v>
                </c:pt>
                <c:pt idx="3864">
                  <c:v>1.65E-4</c:v>
                </c:pt>
                <c:pt idx="3865">
                  <c:v>1.65E-4</c:v>
                </c:pt>
                <c:pt idx="3866">
                  <c:v>1.65E-4</c:v>
                </c:pt>
                <c:pt idx="3867">
                  <c:v>1.65E-4</c:v>
                </c:pt>
                <c:pt idx="3868">
                  <c:v>1.65E-4</c:v>
                </c:pt>
                <c:pt idx="3869">
                  <c:v>1.65E-4</c:v>
                </c:pt>
                <c:pt idx="3870">
                  <c:v>1.65E-4</c:v>
                </c:pt>
                <c:pt idx="3871">
                  <c:v>1.65E-4</c:v>
                </c:pt>
                <c:pt idx="3872">
                  <c:v>1.65E-4</c:v>
                </c:pt>
                <c:pt idx="3873">
                  <c:v>1.65E-4</c:v>
                </c:pt>
                <c:pt idx="3874">
                  <c:v>1.65E-4</c:v>
                </c:pt>
                <c:pt idx="3875">
                  <c:v>1.65E-4</c:v>
                </c:pt>
                <c:pt idx="3876">
                  <c:v>1.65E-4</c:v>
                </c:pt>
                <c:pt idx="3877">
                  <c:v>1.65E-4</c:v>
                </c:pt>
                <c:pt idx="3878">
                  <c:v>1.65E-4</c:v>
                </c:pt>
                <c:pt idx="3879">
                  <c:v>1.65E-4</c:v>
                </c:pt>
                <c:pt idx="3880">
                  <c:v>1.65E-4</c:v>
                </c:pt>
                <c:pt idx="3881">
                  <c:v>1.65E-4</c:v>
                </c:pt>
                <c:pt idx="3882">
                  <c:v>1.65E-4</c:v>
                </c:pt>
                <c:pt idx="3883">
                  <c:v>1.65E-4</c:v>
                </c:pt>
                <c:pt idx="3884">
                  <c:v>1.65E-4</c:v>
                </c:pt>
                <c:pt idx="3885">
                  <c:v>1.65E-4</c:v>
                </c:pt>
                <c:pt idx="3886">
                  <c:v>1.65E-4</c:v>
                </c:pt>
                <c:pt idx="3887">
                  <c:v>1.65E-4</c:v>
                </c:pt>
                <c:pt idx="3888">
                  <c:v>1.65E-4</c:v>
                </c:pt>
                <c:pt idx="3889">
                  <c:v>1.65E-4</c:v>
                </c:pt>
                <c:pt idx="3890">
                  <c:v>1.65E-4</c:v>
                </c:pt>
                <c:pt idx="3891">
                  <c:v>1.65E-4</c:v>
                </c:pt>
                <c:pt idx="3892">
                  <c:v>1.65E-4</c:v>
                </c:pt>
                <c:pt idx="3893">
                  <c:v>1.65E-4</c:v>
                </c:pt>
                <c:pt idx="3894">
                  <c:v>1.65E-4</c:v>
                </c:pt>
                <c:pt idx="3895">
                  <c:v>1.65E-4</c:v>
                </c:pt>
                <c:pt idx="3896">
                  <c:v>1.65E-4</c:v>
                </c:pt>
                <c:pt idx="3897">
                  <c:v>1.65E-4</c:v>
                </c:pt>
                <c:pt idx="3898">
                  <c:v>1.65E-4</c:v>
                </c:pt>
                <c:pt idx="3899">
                  <c:v>1.65E-4</c:v>
                </c:pt>
                <c:pt idx="3900">
                  <c:v>1.65E-4</c:v>
                </c:pt>
                <c:pt idx="3901">
                  <c:v>1.65E-4</c:v>
                </c:pt>
                <c:pt idx="3902">
                  <c:v>1.65E-4</c:v>
                </c:pt>
                <c:pt idx="3903">
                  <c:v>1.65E-4</c:v>
                </c:pt>
                <c:pt idx="3904">
                  <c:v>1.65E-4</c:v>
                </c:pt>
                <c:pt idx="3905">
                  <c:v>1.65E-4</c:v>
                </c:pt>
                <c:pt idx="3906">
                  <c:v>1.65E-4</c:v>
                </c:pt>
                <c:pt idx="3907">
                  <c:v>1.65E-4</c:v>
                </c:pt>
                <c:pt idx="3908">
                  <c:v>1.65E-4</c:v>
                </c:pt>
                <c:pt idx="3909">
                  <c:v>1.65E-4</c:v>
                </c:pt>
                <c:pt idx="3910">
                  <c:v>1.65E-4</c:v>
                </c:pt>
                <c:pt idx="3911">
                  <c:v>1.65E-4</c:v>
                </c:pt>
                <c:pt idx="3912">
                  <c:v>1.65E-4</c:v>
                </c:pt>
                <c:pt idx="3913">
                  <c:v>1.65E-4</c:v>
                </c:pt>
                <c:pt idx="3914">
                  <c:v>1.65E-4</c:v>
                </c:pt>
                <c:pt idx="3915">
                  <c:v>1.65E-4</c:v>
                </c:pt>
                <c:pt idx="3916">
                  <c:v>1.65E-4</c:v>
                </c:pt>
                <c:pt idx="3917">
                  <c:v>1.65E-4</c:v>
                </c:pt>
                <c:pt idx="3918">
                  <c:v>1.65E-4</c:v>
                </c:pt>
                <c:pt idx="3919">
                  <c:v>1.65E-4</c:v>
                </c:pt>
                <c:pt idx="3920">
                  <c:v>1.65E-4</c:v>
                </c:pt>
                <c:pt idx="3921">
                  <c:v>1.65E-4</c:v>
                </c:pt>
                <c:pt idx="3922">
                  <c:v>1.65E-4</c:v>
                </c:pt>
                <c:pt idx="3923">
                  <c:v>1.65E-4</c:v>
                </c:pt>
                <c:pt idx="3924">
                  <c:v>1.65E-4</c:v>
                </c:pt>
                <c:pt idx="3925">
                  <c:v>1.65E-4</c:v>
                </c:pt>
                <c:pt idx="3926">
                  <c:v>1.65E-4</c:v>
                </c:pt>
                <c:pt idx="3927">
                  <c:v>1.65E-4</c:v>
                </c:pt>
                <c:pt idx="3928">
                  <c:v>1.65E-4</c:v>
                </c:pt>
                <c:pt idx="3929">
                  <c:v>1.65E-4</c:v>
                </c:pt>
                <c:pt idx="3930">
                  <c:v>1.65E-4</c:v>
                </c:pt>
                <c:pt idx="3931">
                  <c:v>1.65E-4</c:v>
                </c:pt>
                <c:pt idx="3932">
                  <c:v>1.65E-4</c:v>
                </c:pt>
                <c:pt idx="3933">
                  <c:v>1.65E-4</c:v>
                </c:pt>
                <c:pt idx="3934">
                  <c:v>1.65E-4</c:v>
                </c:pt>
                <c:pt idx="3935">
                  <c:v>1.65E-4</c:v>
                </c:pt>
                <c:pt idx="3936">
                  <c:v>1.65E-4</c:v>
                </c:pt>
                <c:pt idx="3937">
                  <c:v>1.65E-4</c:v>
                </c:pt>
                <c:pt idx="3938">
                  <c:v>1.65E-4</c:v>
                </c:pt>
                <c:pt idx="3939">
                  <c:v>1.65E-4</c:v>
                </c:pt>
                <c:pt idx="3940">
                  <c:v>1.65E-4</c:v>
                </c:pt>
                <c:pt idx="3941">
                  <c:v>1.65E-4</c:v>
                </c:pt>
                <c:pt idx="3942">
                  <c:v>1.65E-4</c:v>
                </c:pt>
                <c:pt idx="3943">
                  <c:v>1.65E-4</c:v>
                </c:pt>
                <c:pt idx="3944">
                  <c:v>1.65E-4</c:v>
                </c:pt>
                <c:pt idx="3945">
                  <c:v>1.65E-4</c:v>
                </c:pt>
                <c:pt idx="3946">
                  <c:v>1.65E-4</c:v>
                </c:pt>
                <c:pt idx="3947">
                  <c:v>1.65E-4</c:v>
                </c:pt>
                <c:pt idx="3948">
                  <c:v>1.65E-4</c:v>
                </c:pt>
                <c:pt idx="3949">
                  <c:v>1.65E-4</c:v>
                </c:pt>
                <c:pt idx="3950">
                  <c:v>1.65E-4</c:v>
                </c:pt>
                <c:pt idx="3951">
                  <c:v>1.65E-4</c:v>
                </c:pt>
                <c:pt idx="3952">
                  <c:v>1.65E-4</c:v>
                </c:pt>
                <c:pt idx="3953">
                  <c:v>1.65E-4</c:v>
                </c:pt>
                <c:pt idx="3954">
                  <c:v>1.65E-4</c:v>
                </c:pt>
                <c:pt idx="3955">
                  <c:v>1.65E-4</c:v>
                </c:pt>
                <c:pt idx="3956">
                  <c:v>1.65E-4</c:v>
                </c:pt>
                <c:pt idx="3957">
                  <c:v>1.65E-4</c:v>
                </c:pt>
                <c:pt idx="3958">
                  <c:v>1.65E-4</c:v>
                </c:pt>
                <c:pt idx="3959">
                  <c:v>1.65E-4</c:v>
                </c:pt>
                <c:pt idx="3960">
                  <c:v>1.65E-4</c:v>
                </c:pt>
                <c:pt idx="3961">
                  <c:v>1.65E-4</c:v>
                </c:pt>
                <c:pt idx="3962">
                  <c:v>1.65E-4</c:v>
                </c:pt>
                <c:pt idx="3963">
                  <c:v>1.65E-4</c:v>
                </c:pt>
                <c:pt idx="3964">
                  <c:v>1.65E-4</c:v>
                </c:pt>
                <c:pt idx="3965">
                  <c:v>1.65E-4</c:v>
                </c:pt>
                <c:pt idx="3966">
                  <c:v>1.65E-4</c:v>
                </c:pt>
                <c:pt idx="3967">
                  <c:v>1.65E-4</c:v>
                </c:pt>
                <c:pt idx="3968">
                  <c:v>1.65E-4</c:v>
                </c:pt>
                <c:pt idx="3969">
                  <c:v>1.65E-4</c:v>
                </c:pt>
                <c:pt idx="3970">
                  <c:v>1.65E-4</c:v>
                </c:pt>
                <c:pt idx="3971">
                  <c:v>1.65E-4</c:v>
                </c:pt>
                <c:pt idx="3972">
                  <c:v>1.65E-4</c:v>
                </c:pt>
                <c:pt idx="3973">
                  <c:v>1.65E-4</c:v>
                </c:pt>
                <c:pt idx="3974">
                  <c:v>1.65E-4</c:v>
                </c:pt>
                <c:pt idx="3975">
                  <c:v>1.65E-4</c:v>
                </c:pt>
                <c:pt idx="3976">
                  <c:v>1.65E-4</c:v>
                </c:pt>
                <c:pt idx="3977">
                  <c:v>1.65E-4</c:v>
                </c:pt>
                <c:pt idx="3978">
                  <c:v>1.65E-4</c:v>
                </c:pt>
                <c:pt idx="3979">
                  <c:v>1.65E-4</c:v>
                </c:pt>
                <c:pt idx="3980">
                  <c:v>1.65E-4</c:v>
                </c:pt>
                <c:pt idx="3981">
                  <c:v>1.65E-4</c:v>
                </c:pt>
                <c:pt idx="3982">
                  <c:v>1.65E-4</c:v>
                </c:pt>
                <c:pt idx="3983">
                  <c:v>1.65E-4</c:v>
                </c:pt>
                <c:pt idx="3984">
                  <c:v>1.65E-4</c:v>
                </c:pt>
                <c:pt idx="3985">
                  <c:v>1.65E-4</c:v>
                </c:pt>
                <c:pt idx="3986">
                  <c:v>1.65E-4</c:v>
                </c:pt>
                <c:pt idx="3987">
                  <c:v>1.65E-4</c:v>
                </c:pt>
                <c:pt idx="3988">
                  <c:v>1.65E-4</c:v>
                </c:pt>
                <c:pt idx="3989">
                  <c:v>1.65E-4</c:v>
                </c:pt>
                <c:pt idx="3990">
                  <c:v>1.65E-4</c:v>
                </c:pt>
                <c:pt idx="3991">
                  <c:v>1.65E-4</c:v>
                </c:pt>
                <c:pt idx="3992">
                  <c:v>1.65E-4</c:v>
                </c:pt>
                <c:pt idx="3993">
                  <c:v>1.65E-4</c:v>
                </c:pt>
                <c:pt idx="3994">
                  <c:v>1.65E-4</c:v>
                </c:pt>
                <c:pt idx="3995">
                  <c:v>1.65E-4</c:v>
                </c:pt>
                <c:pt idx="3996">
                  <c:v>1.65E-4</c:v>
                </c:pt>
                <c:pt idx="3997">
                  <c:v>1.65E-4</c:v>
                </c:pt>
                <c:pt idx="3998">
                  <c:v>1.65E-4</c:v>
                </c:pt>
                <c:pt idx="3999">
                  <c:v>1.65E-4</c:v>
                </c:pt>
                <c:pt idx="4000">
                  <c:v>1.65E-4</c:v>
                </c:pt>
                <c:pt idx="4001">
                  <c:v>1.65E-4</c:v>
                </c:pt>
                <c:pt idx="4002">
                  <c:v>1.65E-4</c:v>
                </c:pt>
                <c:pt idx="4003">
                  <c:v>1.65E-4</c:v>
                </c:pt>
                <c:pt idx="4004">
                  <c:v>1.65E-4</c:v>
                </c:pt>
                <c:pt idx="4005">
                  <c:v>1.65E-4</c:v>
                </c:pt>
                <c:pt idx="4006">
                  <c:v>1.65E-4</c:v>
                </c:pt>
                <c:pt idx="4007">
                  <c:v>1.65E-4</c:v>
                </c:pt>
                <c:pt idx="4008">
                  <c:v>1.65E-4</c:v>
                </c:pt>
                <c:pt idx="4009">
                  <c:v>1.65E-4</c:v>
                </c:pt>
                <c:pt idx="4010">
                  <c:v>1.65E-4</c:v>
                </c:pt>
                <c:pt idx="4011">
                  <c:v>1.65E-4</c:v>
                </c:pt>
                <c:pt idx="4012">
                  <c:v>1.65E-4</c:v>
                </c:pt>
                <c:pt idx="4013">
                  <c:v>1.65E-4</c:v>
                </c:pt>
                <c:pt idx="4014">
                  <c:v>1.65E-4</c:v>
                </c:pt>
                <c:pt idx="4015">
                  <c:v>1.65E-4</c:v>
                </c:pt>
                <c:pt idx="4016">
                  <c:v>1.65E-4</c:v>
                </c:pt>
                <c:pt idx="4017">
                  <c:v>1.65E-4</c:v>
                </c:pt>
                <c:pt idx="4018">
                  <c:v>1.65E-4</c:v>
                </c:pt>
                <c:pt idx="4019">
                  <c:v>1.65E-4</c:v>
                </c:pt>
                <c:pt idx="4020">
                  <c:v>1.65E-4</c:v>
                </c:pt>
                <c:pt idx="4021">
                  <c:v>1.65E-4</c:v>
                </c:pt>
                <c:pt idx="4022">
                  <c:v>1.65E-4</c:v>
                </c:pt>
                <c:pt idx="4023">
                  <c:v>1.65E-4</c:v>
                </c:pt>
                <c:pt idx="4024">
                  <c:v>1.65E-4</c:v>
                </c:pt>
                <c:pt idx="4025">
                  <c:v>1.65E-4</c:v>
                </c:pt>
                <c:pt idx="4026">
                  <c:v>1.65E-4</c:v>
                </c:pt>
                <c:pt idx="4027">
                  <c:v>1.65E-4</c:v>
                </c:pt>
                <c:pt idx="4028">
                  <c:v>1.65E-4</c:v>
                </c:pt>
                <c:pt idx="4029">
                  <c:v>1.65E-4</c:v>
                </c:pt>
                <c:pt idx="4030">
                  <c:v>1.65E-4</c:v>
                </c:pt>
                <c:pt idx="4031">
                  <c:v>1.65E-4</c:v>
                </c:pt>
                <c:pt idx="4032">
                  <c:v>1.65E-4</c:v>
                </c:pt>
                <c:pt idx="4033">
                  <c:v>1.65E-4</c:v>
                </c:pt>
                <c:pt idx="4034">
                  <c:v>1.65E-4</c:v>
                </c:pt>
                <c:pt idx="4035">
                  <c:v>1.65E-4</c:v>
                </c:pt>
                <c:pt idx="4036">
                  <c:v>1.65E-4</c:v>
                </c:pt>
                <c:pt idx="4037">
                  <c:v>1.65E-4</c:v>
                </c:pt>
                <c:pt idx="4038">
                  <c:v>1.65E-4</c:v>
                </c:pt>
                <c:pt idx="4039">
                  <c:v>1.65E-4</c:v>
                </c:pt>
                <c:pt idx="4040">
                  <c:v>1.65E-4</c:v>
                </c:pt>
                <c:pt idx="4041">
                  <c:v>1.65E-4</c:v>
                </c:pt>
                <c:pt idx="4042">
                  <c:v>1.65E-4</c:v>
                </c:pt>
                <c:pt idx="4043">
                  <c:v>1.65E-4</c:v>
                </c:pt>
                <c:pt idx="4044">
                  <c:v>1.65E-4</c:v>
                </c:pt>
                <c:pt idx="4045">
                  <c:v>1.65E-4</c:v>
                </c:pt>
                <c:pt idx="4046">
                  <c:v>1.65E-4</c:v>
                </c:pt>
                <c:pt idx="4047">
                  <c:v>1.65E-4</c:v>
                </c:pt>
                <c:pt idx="4048">
                  <c:v>1.65E-4</c:v>
                </c:pt>
                <c:pt idx="4049">
                  <c:v>1.65E-4</c:v>
                </c:pt>
                <c:pt idx="4050">
                  <c:v>1.65E-4</c:v>
                </c:pt>
                <c:pt idx="4051">
                  <c:v>1.65E-4</c:v>
                </c:pt>
                <c:pt idx="4052">
                  <c:v>1.65E-4</c:v>
                </c:pt>
                <c:pt idx="4053">
                  <c:v>1.65E-4</c:v>
                </c:pt>
                <c:pt idx="4054">
                  <c:v>1.65E-4</c:v>
                </c:pt>
                <c:pt idx="4055">
                  <c:v>1.65E-4</c:v>
                </c:pt>
                <c:pt idx="4056">
                  <c:v>1.65E-4</c:v>
                </c:pt>
                <c:pt idx="4057">
                  <c:v>1.65E-4</c:v>
                </c:pt>
                <c:pt idx="4058">
                  <c:v>1.65E-4</c:v>
                </c:pt>
                <c:pt idx="4059">
                  <c:v>1.65E-4</c:v>
                </c:pt>
                <c:pt idx="4060">
                  <c:v>1.65E-4</c:v>
                </c:pt>
                <c:pt idx="4061">
                  <c:v>1.65E-4</c:v>
                </c:pt>
                <c:pt idx="4062">
                  <c:v>1.65E-4</c:v>
                </c:pt>
                <c:pt idx="4063">
                  <c:v>1.65E-4</c:v>
                </c:pt>
                <c:pt idx="4064">
                  <c:v>1.65E-4</c:v>
                </c:pt>
                <c:pt idx="4065">
                  <c:v>1.65E-4</c:v>
                </c:pt>
                <c:pt idx="4066">
                  <c:v>1.65E-4</c:v>
                </c:pt>
                <c:pt idx="4067">
                  <c:v>1.65E-4</c:v>
                </c:pt>
                <c:pt idx="4068">
                  <c:v>1.65E-4</c:v>
                </c:pt>
                <c:pt idx="4069">
                  <c:v>1.65E-4</c:v>
                </c:pt>
                <c:pt idx="4070">
                  <c:v>1.65E-4</c:v>
                </c:pt>
                <c:pt idx="4071">
                  <c:v>1.65E-4</c:v>
                </c:pt>
                <c:pt idx="4072">
                  <c:v>1.65E-4</c:v>
                </c:pt>
                <c:pt idx="4073">
                  <c:v>1.65E-4</c:v>
                </c:pt>
                <c:pt idx="4074">
                  <c:v>1.65E-4</c:v>
                </c:pt>
                <c:pt idx="4075">
                  <c:v>1.65E-4</c:v>
                </c:pt>
                <c:pt idx="4076">
                  <c:v>1.65E-4</c:v>
                </c:pt>
                <c:pt idx="4077">
                  <c:v>1.65E-4</c:v>
                </c:pt>
                <c:pt idx="4078">
                  <c:v>1.65E-4</c:v>
                </c:pt>
                <c:pt idx="4079">
                  <c:v>1.65E-4</c:v>
                </c:pt>
                <c:pt idx="4080">
                  <c:v>1.65E-4</c:v>
                </c:pt>
                <c:pt idx="4081">
                  <c:v>1.65E-4</c:v>
                </c:pt>
                <c:pt idx="4082">
                  <c:v>1.65E-4</c:v>
                </c:pt>
                <c:pt idx="4083">
                  <c:v>1.65E-4</c:v>
                </c:pt>
                <c:pt idx="4084">
                  <c:v>1.65E-4</c:v>
                </c:pt>
                <c:pt idx="4085">
                  <c:v>1.65E-4</c:v>
                </c:pt>
                <c:pt idx="4086">
                  <c:v>1.65E-4</c:v>
                </c:pt>
                <c:pt idx="4087">
                  <c:v>1.65E-4</c:v>
                </c:pt>
                <c:pt idx="4088">
                  <c:v>1.65E-4</c:v>
                </c:pt>
                <c:pt idx="4089">
                  <c:v>1.65E-4</c:v>
                </c:pt>
                <c:pt idx="4090">
                  <c:v>1.65E-4</c:v>
                </c:pt>
                <c:pt idx="4091">
                  <c:v>1.65E-4</c:v>
                </c:pt>
                <c:pt idx="4092">
                  <c:v>1.65E-4</c:v>
                </c:pt>
                <c:pt idx="4093">
                  <c:v>1.65E-4</c:v>
                </c:pt>
                <c:pt idx="4094">
                  <c:v>1.65E-4</c:v>
                </c:pt>
                <c:pt idx="4095">
                  <c:v>1.65E-4</c:v>
                </c:pt>
                <c:pt idx="4096">
                  <c:v>1.65E-4</c:v>
                </c:pt>
                <c:pt idx="4097">
                  <c:v>1.65E-4</c:v>
                </c:pt>
                <c:pt idx="4098">
                  <c:v>1.65E-4</c:v>
                </c:pt>
                <c:pt idx="4099">
                  <c:v>1.65E-4</c:v>
                </c:pt>
                <c:pt idx="4100">
                  <c:v>1.65E-4</c:v>
                </c:pt>
                <c:pt idx="4101">
                  <c:v>1.65E-4</c:v>
                </c:pt>
                <c:pt idx="4102">
                  <c:v>1.65E-4</c:v>
                </c:pt>
                <c:pt idx="4103">
                  <c:v>1.65E-4</c:v>
                </c:pt>
                <c:pt idx="4104">
                  <c:v>1.65E-4</c:v>
                </c:pt>
                <c:pt idx="4105">
                  <c:v>1.65E-4</c:v>
                </c:pt>
                <c:pt idx="4106">
                  <c:v>1.65E-4</c:v>
                </c:pt>
                <c:pt idx="4107">
                  <c:v>1.65E-4</c:v>
                </c:pt>
                <c:pt idx="4108">
                  <c:v>1.65E-4</c:v>
                </c:pt>
                <c:pt idx="4109">
                  <c:v>1.65E-4</c:v>
                </c:pt>
                <c:pt idx="4110">
                  <c:v>1.65E-4</c:v>
                </c:pt>
                <c:pt idx="4111">
                  <c:v>1.65E-4</c:v>
                </c:pt>
                <c:pt idx="4112">
                  <c:v>1.65E-4</c:v>
                </c:pt>
                <c:pt idx="4113">
                  <c:v>1.65E-4</c:v>
                </c:pt>
                <c:pt idx="4114">
                  <c:v>1.65E-4</c:v>
                </c:pt>
                <c:pt idx="4115">
                  <c:v>1.65E-4</c:v>
                </c:pt>
                <c:pt idx="4116">
                  <c:v>1.65E-4</c:v>
                </c:pt>
                <c:pt idx="4117">
                  <c:v>1.65E-4</c:v>
                </c:pt>
                <c:pt idx="4118">
                  <c:v>1.65E-4</c:v>
                </c:pt>
                <c:pt idx="4119">
                  <c:v>1.65E-4</c:v>
                </c:pt>
                <c:pt idx="4120">
                  <c:v>1.65E-4</c:v>
                </c:pt>
                <c:pt idx="4121">
                  <c:v>1.65E-4</c:v>
                </c:pt>
                <c:pt idx="4122">
                  <c:v>1.65E-4</c:v>
                </c:pt>
                <c:pt idx="4123">
                  <c:v>1.65E-4</c:v>
                </c:pt>
                <c:pt idx="4124">
                  <c:v>1.65E-4</c:v>
                </c:pt>
                <c:pt idx="4125">
                  <c:v>1.65E-4</c:v>
                </c:pt>
                <c:pt idx="4126">
                  <c:v>1.65E-4</c:v>
                </c:pt>
                <c:pt idx="4127">
                  <c:v>1.65E-4</c:v>
                </c:pt>
                <c:pt idx="4128">
                  <c:v>1.65E-4</c:v>
                </c:pt>
                <c:pt idx="4129">
                  <c:v>1.65E-4</c:v>
                </c:pt>
                <c:pt idx="4130">
                  <c:v>1.65E-4</c:v>
                </c:pt>
                <c:pt idx="4131">
                  <c:v>1.65E-4</c:v>
                </c:pt>
                <c:pt idx="4132">
                  <c:v>1.65E-4</c:v>
                </c:pt>
                <c:pt idx="4133">
                  <c:v>1.65E-4</c:v>
                </c:pt>
                <c:pt idx="4134">
                  <c:v>1.65E-4</c:v>
                </c:pt>
                <c:pt idx="4135">
                  <c:v>1.65E-4</c:v>
                </c:pt>
                <c:pt idx="4136">
                  <c:v>1.65E-4</c:v>
                </c:pt>
                <c:pt idx="4137">
                  <c:v>1.65E-4</c:v>
                </c:pt>
                <c:pt idx="4138">
                  <c:v>1.65E-4</c:v>
                </c:pt>
                <c:pt idx="4139">
                  <c:v>1.65E-4</c:v>
                </c:pt>
                <c:pt idx="4140">
                  <c:v>1.65E-4</c:v>
                </c:pt>
                <c:pt idx="4141">
                  <c:v>1.65E-4</c:v>
                </c:pt>
                <c:pt idx="4142">
                  <c:v>1.65E-4</c:v>
                </c:pt>
                <c:pt idx="4143">
                  <c:v>1.65E-4</c:v>
                </c:pt>
                <c:pt idx="4144">
                  <c:v>1.65E-4</c:v>
                </c:pt>
                <c:pt idx="4145">
                  <c:v>1.65E-4</c:v>
                </c:pt>
                <c:pt idx="4146">
                  <c:v>1.65E-4</c:v>
                </c:pt>
                <c:pt idx="4147">
                  <c:v>1.65E-4</c:v>
                </c:pt>
                <c:pt idx="4148">
                  <c:v>1.65E-4</c:v>
                </c:pt>
                <c:pt idx="4149">
                  <c:v>1.65E-4</c:v>
                </c:pt>
                <c:pt idx="4150">
                  <c:v>1.65E-4</c:v>
                </c:pt>
                <c:pt idx="4151">
                  <c:v>1.65E-4</c:v>
                </c:pt>
                <c:pt idx="4152">
                  <c:v>1.65E-4</c:v>
                </c:pt>
                <c:pt idx="4153">
                  <c:v>1.65E-4</c:v>
                </c:pt>
                <c:pt idx="4154">
                  <c:v>1.65E-4</c:v>
                </c:pt>
                <c:pt idx="4155">
                  <c:v>1.65E-4</c:v>
                </c:pt>
                <c:pt idx="4156">
                  <c:v>1.65E-4</c:v>
                </c:pt>
                <c:pt idx="4157">
                  <c:v>1.65E-4</c:v>
                </c:pt>
                <c:pt idx="4158">
                  <c:v>1.65E-4</c:v>
                </c:pt>
                <c:pt idx="4159">
                  <c:v>1.65E-4</c:v>
                </c:pt>
                <c:pt idx="4160">
                  <c:v>1.65E-4</c:v>
                </c:pt>
                <c:pt idx="4161">
                  <c:v>1.65E-4</c:v>
                </c:pt>
                <c:pt idx="4162">
                  <c:v>1.65E-4</c:v>
                </c:pt>
                <c:pt idx="4163">
                  <c:v>1.65E-4</c:v>
                </c:pt>
                <c:pt idx="4164">
                  <c:v>1.65E-4</c:v>
                </c:pt>
                <c:pt idx="4165">
                  <c:v>1.65E-4</c:v>
                </c:pt>
                <c:pt idx="4166">
                  <c:v>1.65E-4</c:v>
                </c:pt>
                <c:pt idx="4167">
                  <c:v>1.65E-4</c:v>
                </c:pt>
                <c:pt idx="4168">
                  <c:v>1.65E-4</c:v>
                </c:pt>
                <c:pt idx="4169">
                  <c:v>1.65E-4</c:v>
                </c:pt>
                <c:pt idx="4170">
                  <c:v>1.65E-4</c:v>
                </c:pt>
                <c:pt idx="4171">
                  <c:v>1.65E-4</c:v>
                </c:pt>
                <c:pt idx="4172">
                  <c:v>1.65E-4</c:v>
                </c:pt>
                <c:pt idx="4173">
                  <c:v>1.65E-4</c:v>
                </c:pt>
                <c:pt idx="4174">
                  <c:v>1.65E-4</c:v>
                </c:pt>
                <c:pt idx="4175">
                  <c:v>1.65E-4</c:v>
                </c:pt>
                <c:pt idx="4176">
                  <c:v>1.65E-4</c:v>
                </c:pt>
                <c:pt idx="4177">
                  <c:v>1.65E-4</c:v>
                </c:pt>
                <c:pt idx="4178">
                  <c:v>1.65E-4</c:v>
                </c:pt>
                <c:pt idx="4179">
                  <c:v>1.65E-4</c:v>
                </c:pt>
                <c:pt idx="4180">
                  <c:v>1.65E-4</c:v>
                </c:pt>
                <c:pt idx="4181">
                  <c:v>1.65E-4</c:v>
                </c:pt>
                <c:pt idx="4182">
                  <c:v>1.65E-4</c:v>
                </c:pt>
                <c:pt idx="4183">
                  <c:v>1.65E-4</c:v>
                </c:pt>
                <c:pt idx="4184">
                  <c:v>1.65E-4</c:v>
                </c:pt>
                <c:pt idx="4185">
                  <c:v>1.65E-4</c:v>
                </c:pt>
                <c:pt idx="4186">
                  <c:v>1.65E-4</c:v>
                </c:pt>
                <c:pt idx="4187">
                  <c:v>1.65E-4</c:v>
                </c:pt>
                <c:pt idx="4188">
                  <c:v>1.65E-4</c:v>
                </c:pt>
                <c:pt idx="4189">
                  <c:v>1.65E-4</c:v>
                </c:pt>
                <c:pt idx="4190">
                  <c:v>1.65E-4</c:v>
                </c:pt>
                <c:pt idx="4191">
                  <c:v>1.65E-4</c:v>
                </c:pt>
                <c:pt idx="4192">
                  <c:v>1.65E-4</c:v>
                </c:pt>
                <c:pt idx="4193">
                  <c:v>1.65E-4</c:v>
                </c:pt>
                <c:pt idx="4194">
                  <c:v>1.65E-4</c:v>
                </c:pt>
                <c:pt idx="4195">
                  <c:v>1.65E-4</c:v>
                </c:pt>
                <c:pt idx="4196">
                  <c:v>1.65E-4</c:v>
                </c:pt>
                <c:pt idx="4197">
                  <c:v>1.65E-4</c:v>
                </c:pt>
                <c:pt idx="4198">
                  <c:v>1.65E-4</c:v>
                </c:pt>
                <c:pt idx="4199">
                  <c:v>1.65E-4</c:v>
                </c:pt>
                <c:pt idx="4200">
                  <c:v>1.65E-4</c:v>
                </c:pt>
                <c:pt idx="4201">
                  <c:v>1.65E-4</c:v>
                </c:pt>
                <c:pt idx="4202">
                  <c:v>1.65E-4</c:v>
                </c:pt>
                <c:pt idx="4203">
                  <c:v>1.65E-4</c:v>
                </c:pt>
                <c:pt idx="4204">
                  <c:v>1.65E-4</c:v>
                </c:pt>
                <c:pt idx="4205">
                  <c:v>1.65E-4</c:v>
                </c:pt>
                <c:pt idx="4206">
                  <c:v>1.65E-4</c:v>
                </c:pt>
                <c:pt idx="4207">
                  <c:v>1.65E-4</c:v>
                </c:pt>
                <c:pt idx="4208">
                  <c:v>1.65E-4</c:v>
                </c:pt>
                <c:pt idx="4209">
                  <c:v>1.65E-4</c:v>
                </c:pt>
                <c:pt idx="4210">
                  <c:v>1.65E-4</c:v>
                </c:pt>
                <c:pt idx="4211">
                  <c:v>1.65E-4</c:v>
                </c:pt>
                <c:pt idx="4212">
                  <c:v>1.65E-4</c:v>
                </c:pt>
                <c:pt idx="4213">
                  <c:v>1.65E-4</c:v>
                </c:pt>
                <c:pt idx="4214">
                  <c:v>1.65E-4</c:v>
                </c:pt>
                <c:pt idx="4215">
                  <c:v>1.65E-4</c:v>
                </c:pt>
                <c:pt idx="4216">
                  <c:v>1.65E-4</c:v>
                </c:pt>
                <c:pt idx="4217">
                  <c:v>1.65E-4</c:v>
                </c:pt>
                <c:pt idx="4218">
                  <c:v>1.65E-4</c:v>
                </c:pt>
                <c:pt idx="4219">
                  <c:v>1.65E-4</c:v>
                </c:pt>
                <c:pt idx="4220">
                  <c:v>1.65E-4</c:v>
                </c:pt>
                <c:pt idx="4221">
                  <c:v>1.65E-4</c:v>
                </c:pt>
                <c:pt idx="4222">
                  <c:v>1.65E-4</c:v>
                </c:pt>
                <c:pt idx="4223">
                  <c:v>1.65E-4</c:v>
                </c:pt>
                <c:pt idx="4224">
                  <c:v>1.65E-4</c:v>
                </c:pt>
                <c:pt idx="4225">
                  <c:v>1.65E-4</c:v>
                </c:pt>
                <c:pt idx="4226">
                  <c:v>1.65E-4</c:v>
                </c:pt>
                <c:pt idx="4227">
                  <c:v>1.65E-4</c:v>
                </c:pt>
                <c:pt idx="4228">
                  <c:v>1.65E-4</c:v>
                </c:pt>
                <c:pt idx="4229">
                  <c:v>1.65E-4</c:v>
                </c:pt>
                <c:pt idx="4230">
                  <c:v>1.65E-4</c:v>
                </c:pt>
                <c:pt idx="4231">
                  <c:v>1.65E-4</c:v>
                </c:pt>
                <c:pt idx="4232">
                  <c:v>1.65E-4</c:v>
                </c:pt>
                <c:pt idx="4233">
                  <c:v>1.65E-4</c:v>
                </c:pt>
                <c:pt idx="4234">
                  <c:v>1.65E-4</c:v>
                </c:pt>
                <c:pt idx="4235">
                  <c:v>1.65E-4</c:v>
                </c:pt>
                <c:pt idx="4236">
                  <c:v>1.65E-4</c:v>
                </c:pt>
                <c:pt idx="4237">
                  <c:v>1.65E-4</c:v>
                </c:pt>
                <c:pt idx="4238">
                  <c:v>1.65E-4</c:v>
                </c:pt>
                <c:pt idx="4239">
                  <c:v>1.65E-4</c:v>
                </c:pt>
                <c:pt idx="4240">
                  <c:v>1.65E-4</c:v>
                </c:pt>
                <c:pt idx="4241">
                  <c:v>1.65E-4</c:v>
                </c:pt>
                <c:pt idx="4242">
                  <c:v>1.65E-4</c:v>
                </c:pt>
                <c:pt idx="4243">
                  <c:v>1.65E-4</c:v>
                </c:pt>
                <c:pt idx="4244">
                  <c:v>1.65E-4</c:v>
                </c:pt>
                <c:pt idx="4245">
                  <c:v>1.65E-4</c:v>
                </c:pt>
                <c:pt idx="4246">
                  <c:v>1.65E-4</c:v>
                </c:pt>
                <c:pt idx="4247">
                  <c:v>1.65E-4</c:v>
                </c:pt>
                <c:pt idx="4248">
                  <c:v>1.65E-4</c:v>
                </c:pt>
                <c:pt idx="4249">
                  <c:v>1.65E-4</c:v>
                </c:pt>
                <c:pt idx="4250">
                  <c:v>1.65E-4</c:v>
                </c:pt>
                <c:pt idx="4251">
                  <c:v>1.65E-4</c:v>
                </c:pt>
                <c:pt idx="4252">
                  <c:v>1.65E-4</c:v>
                </c:pt>
                <c:pt idx="4253">
                  <c:v>1.65E-4</c:v>
                </c:pt>
                <c:pt idx="4254">
                  <c:v>1.65E-4</c:v>
                </c:pt>
                <c:pt idx="4255">
                  <c:v>1.65E-4</c:v>
                </c:pt>
                <c:pt idx="4256">
                  <c:v>1.65E-4</c:v>
                </c:pt>
                <c:pt idx="4257">
                  <c:v>1.65E-4</c:v>
                </c:pt>
                <c:pt idx="4258">
                  <c:v>1.65E-4</c:v>
                </c:pt>
                <c:pt idx="4259">
                  <c:v>1.65E-4</c:v>
                </c:pt>
                <c:pt idx="4260">
                  <c:v>1.65E-4</c:v>
                </c:pt>
                <c:pt idx="4261">
                  <c:v>1.65E-4</c:v>
                </c:pt>
                <c:pt idx="4262">
                  <c:v>1.65E-4</c:v>
                </c:pt>
                <c:pt idx="4263">
                  <c:v>1.65E-4</c:v>
                </c:pt>
                <c:pt idx="4264">
                  <c:v>1.65E-4</c:v>
                </c:pt>
                <c:pt idx="4265">
                  <c:v>1.65E-4</c:v>
                </c:pt>
                <c:pt idx="4266">
                  <c:v>1.65E-4</c:v>
                </c:pt>
                <c:pt idx="4267">
                  <c:v>1.65E-4</c:v>
                </c:pt>
                <c:pt idx="4268">
                  <c:v>1.65E-4</c:v>
                </c:pt>
                <c:pt idx="4269">
                  <c:v>1.65E-4</c:v>
                </c:pt>
                <c:pt idx="4270">
                  <c:v>1.65E-4</c:v>
                </c:pt>
                <c:pt idx="4271">
                  <c:v>1.65E-4</c:v>
                </c:pt>
                <c:pt idx="4272">
                  <c:v>1.65E-4</c:v>
                </c:pt>
                <c:pt idx="4273">
                  <c:v>1.65E-4</c:v>
                </c:pt>
                <c:pt idx="4274">
                  <c:v>1.65E-4</c:v>
                </c:pt>
                <c:pt idx="4275">
                  <c:v>1.65E-4</c:v>
                </c:pt>
                <c:pt idx="4276">
                  <c:v>1.65E-4</c:v>
                </c:pt>
                <c:pt idx="4277">
                  <c:v>1.65E-4</c:v>
                </c:pt>
                <c:pt idx="4278">
                  <c:v>1.65E-4</c:v>
                </c:pt>
                <c:pt idx="4279">
                  <c:v>1.65E-4</c:v>
                </c:pt>
                <c:pt idx="4280">
                  <c:v>1.65E-4</c:v>
                </c:pt>
                <c:pt idx="4281">
                  <c:v>1.65E-4</c:v>
                </c:pt>
                <c:pt idx="4282">
                  <c:v>1.65E-4</c:v>
                </c:pt>
                <c:pt idx="4283">
                  <c:v>1.65E-4</c:v>
                </c:pt>
                <c:pt idx="4284">
                  <c:v>1.65E-4</c:v>
                </c:pt>
                <c:pt idx="4285">
                  <c:v>1.65E-4</c:v>
                </c:pt>
                <c:pt idx="4286">
                  <c:v>1.65E-4</c:v>
                </c:pt>
                <c:pt idx="4287">
                  <c:v>1.65E-4</c:v>
                </c:pt>
                <c:pt idx="4288">
                  <c:v>1.65E-4</c:v>
                </c:pt>
                <c:pt idx="4289">
                  <c:v>1.65E-4</c:v>
                </c:pt>
                <c:pt idx="4290">
                  <c:v>1.65E-4</c:v>
                </c:pt>
                <c:pt idx="4291">
                  <c:v>1.65E-4</c:v>
                </c:pt>
                <c:pt idx="4292">
                  <c:v>1.65E-4</c:v>
                </c:pt>
                <c:pt idx="4293">
                  <c:v>1.65E-4</c:v>
                </c:pt>
                <c:pt idx="4294">
                  <c:v>1.65E-4</c:v>
                </c:pt>
                <c:pt idx="4295">
                  <c:v>1.65E-4</c:v>
                </c:pt>
                <c:pt idx="4296">
                  <c:v>1.65E-4</c:v>
                </c:pt>
                <c:pt idx="4297">
                  <c:v>1.65E-4</c:v>
                </c:pt>
                <c:pt idx="4298">
                  <c:v>1.65E-4</c:v>
                </c:pt>
                <c:pt idx="4299">
                  <c:v>1.65E-4</c:v>
                </c:pt>
                <c:pt idx="4300">
                  <c:v>1.65E-4</c:v>
                </c:pt>
                <c:pt idx="4301">
                  <c:v>1.65E-4</c:v>
                </c:pt>
                <c:pt idx="4302">
                  <c:v>1.65E-4</c:v>
                </c:pt>
                <c:pt idx="4303">
                  <c:v>1.65E-4</c:v>
                </c:pt>
                <c:pt idx="4304">
                  <c:v>1.65E-4</c:v>
                </c:pt>
                <c:pt idx="4305">
                  <c:v>1.65E-4</c:v>
                </c:pt>
                <c:pt idx="4306">
                  <c:v>1.65E-4</c:v>
                </c:pt>
                <c:pt idx="4307">
                  <c:v>1.65E-4</c:v>
                </c:pt>
                <c:pt idx="4308">
                  <c:v>1.65E-4</c:v>
                </c:pt>
                <c:pt idx="4309">
                  <c:v>1.65E-4</c:v>
                </c:pt>
                <c:pt idx="4310">
                  <c:v>1.65E-4</c:v>
                </c:pt>
                <c:pt idx="4311">
                  <c:v>1.65E-4</c:v>
                </c:pt>
                <c:pt idx="4312">
                  <c:v>1.65E-4</c:v>
                </c:pt>
                <c:pt idx="4313">
                  <c:v>1.65E-4</c:v>
                </c:pt>
                <c:pt idx="4314">
                  <c:v>1.65E-4</c:v>
                </c:pt>
                <c:pt idx="4315">
                  <c:v>1.65E-4</c:v>
                </c:pt>
                <c:pt idx="4316">
                  <c:v>1.65E-4</c:v>
                </c:pt>
                <c:pt idx="4317">
                  <c:v>1.65E-4</c:v>
                </c:pt>
                <c:pt idx="4318">
                  <c:v>1.65E-4</c:v>
                </c:pt>
                <c:pt idx="4319">
                  <c:v>1.65E-4</c:v>
                </c:pt>
                <c:pt idx="4320">
                  <c:v>1.65E-4</c:v>
                </c:pt>
                <c:pt idx="4321">
                  <c:v>1.65E-4</c:v>
                </c:pt>
                <c:pt idx="4322">
                  <c:v>1.65E-4</c:v>
                </c:pt>
                <c:pt idx="4323">
                  <c:v>1.65E-4</c:v>
                </c:pt>
                <c:pt idx="4324">
                  <c:v>1.65E-4</c:v>
                </c:pt>
                <c:pt idx="4325">
                  <c:v>1.65E-4</c:v>
                </c:pt>
                <c:pt idx="4326">
                  <c:v>1.65E-4</c:v>
                </c:pt>
                <c:pt idx="4327">
                  <c:v>1.65E-4</c:v>
                </c:pt>
                <c:pt idx="4328">
                  <c:v>1.65E-4</c:v>
                </c:pt>
                <c:pt idx="4329">
                  <c:v>1.65E-4</c:v>
                </c:pt>
                <c:pt idx="4330">
                  <c:v>1.65E-4</c:v>
                </c:pt>
                <c:pt idx="4331">
                  <c:v>1.65E-4</c:v>
                </c:pt>
                <c:pt idx="4332">
                  <c:v>1.65E-4</c:v>
                </c:pt>
                <c:pt idx="4333">
                  <c:v>1.65E-4</c:v>
                </c:pt>
                <c:pt idx="4334">
                  <c:v>1.65E-4</c:v>
                </c:pt>
                <c:pt idx="4335">
                  <c:v>1.65E-4</c:v>
                </c:pt>
                <c:pt idx="4336">
                  <c:v>1.65E-4</c:v>
                </c:pt>
                <c:pt idx="4337">
                  <c:v>1.65E-4</c:v>
                </c:pt>
                <c:pt idx="4338">
                  <c:v>1.65E-4</c:v>
                </c:pt>
                <c:pt idx="4339">
                  <c:v>1.65E-4</c:v>
                </c:pt>
                <c:pt idx="4340">
                  <c:v>1.65E-4</c:v>
                </c:pt>
                <c:pt idx="4341">
                  <c:v>1.65E-4</c:v>
                </c:pt>
                <c:pt idx="4342">
                  <c:v>1.65E-4</c:v>
                </c:pt>
                <c:pt idx="4343">
                  <c:v>1.65E-4</c:v>
                </c:pt>
                <c:pt idx="4344">
                  <c:v>1.65E-4</c:v>
                </c:pt>
                <c:pt idx="4345">
                  <c:v>1.65E-4</c:v>
                </c:pt>
                <c:pt idx="4346">
                  <c:v>1.65E-4</c:v>
                </c:pt>
                <c:pt idx="4347">
                  <c:v>1.65E-4</c:v>
                </c:pt>
                <c:pt idx="4348">
                  <c:v>1.65E-4</c:v>
                </c:pt>
                <c:pt idx="4349">
                  <c:v>1.65E-4</c:v>
                </c:pt>
                <c:pt idx="4350">
                  <c:v>1.65E-4</c:v>
                </c:pt>
                <c:pt idx="4351">
                  <c:v>1.65E-4</c:v>
                </c:pt>
                <c:pt idx="4352">
                  <c:v>1.65E-4</c:v>
                </c:pt>
                <c:pt idx="4353">
                  <c:v>1.65E-4</c:v>
                </c:pt>
                <c:pt idx="4354">
                  <c:v>1.65E-4</c:v>
                </c:pt>
                <c:pt idx="4355">
                  <c:v>1.65E-4</c:v>
                </c:pt>
                <c:pt idx="4356">
                  <c:v>1.65E-4</c:v>
                </c:pt>
                <c:pt idx="4357">
                  <c:v>1.65E-4</c:v>
                </c:pt>
                <c:pt idx="4358">
                  <c:v>1.65E-4</c:v>
                </c:pt>
                <c:pt idx="4359">
                  <c:v>1.65E-4</c:v>
                </c:pt>
                <c:pt idx="4360">
                  <c:v>1.65E-4</c:v>
                </c:pt>
                <c:pt idx="4361">
                  <c:v>1.65E-4</c:v>
                </c:pt>
                <c:pt idx="4362">
                  <c:v>1.65E-4</c:v>
                </c:pt>
                <c:pt idx="4363">
                  <c:v>1.65E-4</c:v>
                </c:pt>
                <c:pt idx="4364">
                  <c:v>1.65E-4</c:v>
                </c:pt>
                <c:pt idx="4365">
                  <c:v>1.65E-4</c:v>
                </c:pt>
                <c:pt idx="4366">
                  <c:v>1.65E-4</c:v>
                </c:pt>
                <c:pt idx="4367">
                  <c:v>1.65E-4</c:v>
                </c:pt>
                <c:pt idx="4368">
                  <c:v>1.65E-4</c:v>
                </c:pt>
                <c:pt idx="4369">
                  <c:v>1.65E-4</c:v>
                </c:pt>
                <c:pt idx="4370">
                  <c:v>1.65E-4</c:v>
                </c:pt>
                <c:pt idx="4371">
                  <c:v>1.65E-4</c:v>
                </c:pt>
                <c:pt idx="4372">
                  <c:v>1.65E-4</c:v>
                </c:pt>
                <c:pt idx="4373">
                  <c:v>1.65E-4</c:v>
                </c:pt>
                <c:pt idx="4374">
                  <c:v>1.65E-4</c:v>
                </c:pt>
                <c:pt idx="4375">
                  <c:v>1.65E-4</c:v>
                </c:pt>
                <c:pt idx="4376">
                  <c:v>1.65E-4</c:v>
                </c:pt>
                <c:pt idx="4377">
                  <c:v>1.65E-4</c:v>
                </c:pt>
                <c:pt idx="4378">
                  <c:v>1.65E-4</c:v>
                </c:pt>
                <c:pt idx="4379">
                  <c:v>1.65E-4</c:v>
                </c:pt>
                <c:pt idx="4380">
                  <c:v>1.65E-4</c:v>
                </c:pt>
                <c:pt idx="4381">
                  <c:v>1.65E-4</c:v>
                </c:pt>
                <c:pt idx="4382">
                  <c:v>1.65E-4</c:v>
                </c:pt>
                <c:pt idx="4383">
                  <c:v>1.65E-4</c:v>
                </c:pt>
                <c:pt idx="4384">
                  <c:v>1.65E-4</c:v>
                </c:pt>
                <c:pt idx="4385">
                  <c:v>1.65E-4</c:v>
                </c:pt>
                <c:pt idx="4386">
                  <c:v>1.65E-4</c:v>
                </c:pt>
                <c:pt idx="4387">
                  <c:v>1.65E-4</c:v>
                </c:pt>
                <c:pt idx="4388">
                  <c:v>1.65E-4</c:v>
                </c:pt>
                <c:pt idx="4389">
                  <c:v>1.65E-4</c:v>
                </c:pt>
                <c:pt idx="4390">
                  <c:v>1.65E-4</c:v>
                </c:pt>
                <c:pt idx="4391">
                  <c:v>1.65E-4</c:v>
                </c:pt>
                <c:pt idx="4392">
                  <c:v>1.65E-4</c:v>
                </c:pt>
                <c:pt idx="4393">
                  <c:v>1.65E-4</c:v>
                </c:pt>
                <c:pt idx="4394">
                  <c:v>1.65E-4</c:v>
                </c:pt>
                <c:pt idx="4395">
                  <c:v>1.65E-4</c:v>
                </c:pt>
                <c:pt idx="4396">
                  <c:v>1.65E-4</c:v>
                </c:pt>
                <c:pt idx="4397">
                  <c:v>1.65E-4</c:v>
                </c:pt>
                <c:pt idx="4398">
                  <c:v>1.65E-4</c:v>
                </c:pt>
                <c:pt idx="4399">
                  <c:v>1.65E-4</c:v>
                </c:pt>
                <c:pt idx="4400">
                  <c:v>1.65E-4</c:v>
                </c:pt>
                <c:pt idx="4401">
                  <c:v>1.65E-4</c:v>
                </c:pt>
                <c:pt idx="4402">
                  <c:v>1.65E-4</c:v>
                </c:pt>
                <c:pt idx="4403">
                  <c:v>1.65E-4</c:v>
                </c:pt>
                <c:pt idx="4404">
                  <c:v>1.65E-4</c:v>
                </c:pt>
                <c:pt idx="4405">
                  <c:v>1.65E-4</c:v>
                </c:pt>
                <c:pt idx="4406">
                  <c:v>1.65E-4</c:v>
                </c:pt>
                <c:pt idx="4407">
                  <c:v>1.65E-4</c:v>
                </c:pt>
                <c:pt idx="4408">
                  <c:v>1.65E-4</c:v>
                </c:pt>
                <c:pt idx="4409">
                  <c:v>1.65E-4</c:v>
                </c:pt>
                <c:pt idx="4410">
                  <c:v>1.65E-4</c:v>
                </c:pt>
                <c:pt idx="4411">
                  <c:v>1.65E-4</c:v>
                </c:pt>
                <c:pt idx="4412">
                  <c:v>1.65E-4</c:v>
                </c:pt>
                <c:pt idx="4413">
                  <c:v>1.65E-4</c:v>
                </c:pt>
                <c:pt idx="4414">
                  <c:v>1.65E-4</c:v>
                </c:pt>
                <c:pt idx="4415">
                  <c:v>1.65E-4</c:v>
                </c:pt>
                <c:pt idx="4416">
                  <c:v>1.65E-4</c:v>
                </c:pt>
                <c:pt idx="4417">
                  <c:v>1.65E-4</c:v>
                </c:pt>
                <c:pt idx="4418">
                  <c:v>1.65E-4</c:v>
                </c:pt>
                <c:pt idx="4419">
                  <c:v>1.65E-4</c:v>
                </c:pt>
                <c:pt idx="4420">
                  <c:v>1.65E-4</c:v>
                </c:pt>
                <c:pt idx="4421">
                  <c:v>1.65E-4</c:v>
                </c:pt>
                <c:pt idx="4422">
                  <c:v>1.65E-4</c:v>
                </c:pt>
                <c:pt idx="4423">
                  <c:v>1.65E-4</c:v>
                </c:pt>
                <c:pt idx="4424">
                  <c:v>1.65E-4</c:v>
                </c:pt>
                <c:pt idx="4425">
                  <c:v>1.65E-4</c:v>
                </c:pt>
                <c:pt idx="4426">
                  <c:v>1.65E-4</c:v>
                </c:pt>
                <c:pt idx="4427">
                  <c:v>1.65E-4</c:v>
                </c:pt>
                <c:pt idx="4428">
                  <c:v>1.65E-4</c:v>
                </c:pt>
                <c:pt idx="4429">
                  <c:v>1.65E-4</c:v>
                </c:pt>
                <c:pt idx="4430">
                  <c:v>1.65E-4</c:v>
                </c:pt>
                <c:pt idx="4431">
                  <c:v>1.65E-4</c:v>
                </c:pt>
                <c:pt idx="4432">
                  <c:v>1.65E-4</c:v>
                </c:pt>
                <c:pt idx="4433">
                  <c:v>1.65E-4</c:v>
                </c:pt>
                <c:pt idx="4434">
                  <c:v>1.65E-4</c:v>
                </c:pt>
                <c:pt idx="4435">
                  <c:v>1.65E-4</c:v>
                </c:pt>
                <c:pt idx="4436">
                  <c:v>1.65E-4</c:v>
                </c:pt>
                <c:pt idx="4437">
                  <c:v>1.65E-4</c:v>
                </c:pt>
                <c:pt idx="4438">
                  <c:v>1.65E-4</c:v>
                </c:pt>
                <c:pt idx="4439">
                  <c:v>1.65E-4</c:v>
                </c:pt>
                <c:pt idx="4440">
                  <c:v>1.65E-4</c:v>
                </c:pt>
                <c:pt idx="4441">
                  <c:v>1.65E-4</c:v>
                </c:pt>
                <c:pt idx="4442">
                  <c:v>1.65E-4</c:v>
                </c:pt>
                <c:pt idx="4443">
                  <c:v>1.65E-4</c:v>
                </c:pt>
                <c:pt idx="4444">
                  <c:v>1.65E-4</c:v>
                </c:pt>
                <c:pt idx="4445">
                  <c:v>1.65E-4</c:v>
                </c:pt>
                <c:pt idx="4446">
                  <c:v>1.65E-4</c:v>
                </c:pt>
                <c:pt idx="4447">
                  <c:v>1.65E-4</c:v>
                </c:pt>
                <c:pt idx="4448">
                  <c:v>1.65E-4</c:v>
                </c:pt>
                <c:pt idx="4449">
                  <c:v>1.65E-4</c:v>
                </c:pt>
                <c:pt idx="4450">
                  <c:v>1.65E-4</c:v>
                </c:pt>
                <c:pt idx="4451">
                  <c:v>1.65E-4</c:v>
                </c:pt>
                <c:pt idx="4452">
                  <c:v>1.65E-4</c:v>
                </c:pt>
                <c:pt idx="4453">
                  <c:v>1.65E-4</c:v>
                </c:pt>
                <c:pt idx="4454">
                  <c:v>1.65E-4</c:v>
                </c:pt>
                <c:pt idx="4455">
                  <c:v>1.65E-4</c:v>
                </c:pt>
                <c:pt idx="4456">
                  <c:v>1.65E-4</c:v>
                </c:pt>
                <c:pt idx="4457">
                  <c:v>1.65E-4</c:v>
                </c:pt>
                <c:pt idx="4458">
                  <c:v>1.65E-4</c:v>
                </c:pt>
                <c:pt idx="4459">
                  <c:v>1.65E-4</c:v>
                </c:pt>
                <c:pt idx="4460">
                  <c:v>1.65E-4</c:v>
                </c:pt>
                <c:pt idx="4461">
                  <c:v>1.65E-4</c:v>
                </c:pt>
                <c:pt idx="4462">
                  <c:v>1.65E-4</c:v>
                </c:pt>
                <c:pt idx="4463">
                  <c:v>1.65E-4</c:v>
                </c:pt>
                <c:pt idx="4464">
                  <c:v>1.65E-4</c:v>
                </c:pt>
                <c:pt idx="4465">
                  <c:v>1.65E-4</c:v>
                </c:pt>
                <c:pt idx="4466">
                  <c:v>1.65E-4</c:v>
                </c:pt>
                <c:pt idx="4467">
                  <c:v>1.65E-4</c:v>
                </c:pt>
                <c:pt idx="4468">
                  <c:v>1.65E-4</c:v>
                </c:pt>
                <c:pt idx="4469">
                  <c:v>1.65E-4</c:v>
                </c:pt>
                <c:pt idx="4470">
                  <c:v>1.65E-4</c:v>
                </c:pt>
                <c:pt idx="4471">
                  <c:v>1.65E-4</c:v>
                </c:pt>
                <c:pt idx="4472">
                  <c:v>1.65E-4</c:v>
                </c:pt>
                <c:pt idx="4473">
                  <c:v>1.65E-4</c:v>
                </c:pt>
                <c:pt idx="4474">
                  <c:v>1.65E-4</c:v>
                </c:pt>
                <c:pt idx="4475">
                  <c:v>1.65E-4</c:v>
                </c:pt>
                <c:pt idx="4476">
                  <c:v>1.65E-4</c:v>
                </c:pt>
                <c:pt idx="4477">
                  <c:v>1.65E-4</c:v>
                </c:pt>
                <c:pt idx="4478">
                  <c:v>1.65E-4</c:v>
                </c:pt>
                <c:pt idx="4479">
                  <c:v>1.65E-4</c:v>
                </c:pt>
                <c:pt idx="4480">
                  <c:v>1.65E-4</c:v>
                </c:pt>
                <c:pt idx="4481">
                  <c:v>1.65E-4</c:v>
                </c:pt>
                <c:pt idx="4482">
                  <c:v>1.65E-4</c:v>
                </c:pt>
                <c:pt idx="4483">
                  <c:v>1.65E-4</c:v>
                </c:pt>
                <c:pt idx="4484">
                  <c:v>1.65E-4</c:v>
                </c:pt>
                <c:pt idx="4485">
                  <c:v>1.65E-4</c:v>
                </c:pt>
                <c:pt idx="4486">
                  <c:v>1.65E-4</c:v>
                </c:pt>
                <c:pt idx="4487">
                  <c:v>1.65E-4</c:v>
                </c:pt>
                <c:pt idx="4488">
                  <c:v>1.65E-4</c:v>
                </c:pt>
                <c:pt idx="4489">
                  <c:v>1.65E-4</c:v>
                </c:pt>
                <c:pt idx="4490">
                  <c:v>1.65E-4</c:v>
                </c:pt>
                <c:pt idx="4491">
                  <c:v>1.65E-4</c:v>
                </c:pt>
                <c:pt idx="4492">
                  <c:v>1.65E-4</c:v>
                </c:pt>
                <c:pt idx="4493">
                  <c:v>1.65E-4</c:v>
                </c:pt>
                <c:pt idx="4494">
                  <c:v>1.65E-4</c:v>
                </c:pt>
                <c:pt idx="4495">
                  <c:v>1.65E-4</c:v>
                </c:pt>
                <c:pt idx="4496">
                  <c:v>1.65E-4</c:v>
                </c:pt>
                <c:pt idx="4497">
                  <c:v>1.65E-4</c:v>
                </c:pt>
                <c:pt idx="4498">
                  <c:v>1.65E-4</c:v>
                </c:pt>
                <c:pt idx="4499">
                  <c:v>1.65E-4</c:v>
                </c:pt>
                <c:pt idx="4500">
                  <c:v>1.65E-4</c:v>
                </c:pt>
                <c:pt idx="4501">
                  <c:v>1.65E-4</c:v>
                </c:pt>
                <c:pt idx="4502">
                  <c:v>1.65E-4</c:v>
                </c:pt>
                <c:pt idx="4503">
                  <c:v>1.65E-4</c:v>
                </c:pt>
                <c:pt idx="4504">
                  <c:v>1.65E-4</c:v>
                </c:pt>
                <c:pt idx="4505">
                  <c:v>1.65E-4</c:v>
                </c:pt>
                <c:pt idx="4506">
                  <c:v>1.65E-4</c:v>
                </c:pt>
                <c:pt idx="4507">
                  <c:v>1.65E-4</c:v>
                </c:pt>
                <c:pt idx="4508">
                  <c:v>1.65E-4</c:v>
                </c:pt>
                <c:pt idx="4509">
                  <c:v>1.65E-4</c:v>
                </c:pt>
                <c:pt idx="4510">
                  <c:v>1.65E-4</c:v>
                </c:pt>
                <c:pt idx="4511">
                  <c:v>1.65E-4</c:v>
                </c:pt>
                <c:pt idx="4512">
                  <c:v>1.65E-4</c:v>
                </c:pt>
                <c:pt idx="4513">
                  <c:v>1.65E-4</c:v>
                </c:pt>
                <c:pt idx="4514">
                  <c:v>1.65E-4</c:v>
                </c:pt>
                <c:pt idx="4515">
                  <c:v>1.65E-4</c:v>
                </c:pt>
                <c:pt idx="4516">
                  <c:v>1.65E-4</c:v>
                </c:pt>
                <c:pt idx="4517">
                  <c:v>1.65E-4</c:v>
                </c:pt>
                <c:pt idx="4518">
                  <c:v>1.65E-4</c:v>
                </c:pt>
                <c:pt idx="4519">
                  <c:v>1.65E-4</c:v>
                </c:pt>
                <c:pt idx="4520">
                  <c:v>1.65E-4</c:v>
                </c:pt>
                <c:pt idx="4521">
                  <c:v>1.65E-4</c:v>
                </c:pt>
                <c:pt idx="4522">
                  <c:v>1.65E-4</c:v>
                </c:pt>
                <c:pt idx="4523">
                  <c:v>1.65E-4</c:v>
                </c:pt>
                <c:pt idx="4524">
                  <c:v>1.65E-4</c:v>
                </c:pt>
                <c:pt idx="4525">
                  <c:v>1.65E-4</c:v>
                </c:pt>
                <c:pt idx="4526">
                  <c:v>1.65E-4</c:v>
                </c:pt>
                <c:pt idx="4527">
                  <c:v>1.65E-4</c:v>
                </c:pt>
                <c:pt idx="4528">
                  <c:v>1.65E-4</c:v>
                </c:pt>
                <c:pt idx="4529">
                  <c:v>1.65E-4</c:v>
                </c:pt>
                <c:pt idx="4530">
                  <c:v>1.65E-4</c:v>
                </c:pt>
                <c:pt idx="4531">
                  <c:v>1.65E-4</c:v>
                </c:pt>
                <c:pt idx="4532">
                  <c:v>1.65E-4</c:v>
                </c:pt>
                <c:pt idx="4533">
                  <c:v>1.65E-4</c:v>
                </c:pt>
                <c:pt idx="4534">
                  <c:v>1.65E-4</c:v>
                </c:pt>
                <c:pt idx="4535">
                  <c:v>1.65E-4</c:v>
                </c:pt>
                <c:pt idx="4536">
                  <c:v>1.65E-4</c:v>
                </c:pt>
                <c:pt idx="4537">
                  <c:v>1.65E-4</c:v>
                </c:pt>
                <c:pt idx="4538">
                  <c:v>1.65E-4</c:v>
                </c:pt>
                <c:pt idx="4539">
                  <c:v>1.65E-4</c:v>
                </c:pt>
                <c:pt idx="4540">
                  <c:v>1.65E-4</c:v>
                </c:pt>
                <c:pt idx="4541">
                  <c:v>1.65E-4</c:v>
                </c:pt>
                <c:pt idx="4542">
                  <c:v>1.65E-4</c:v>
                </c:pt>
                <c:pt idx="4543">
                  <c:v>1.65E-4</c:v>
                </c:pt>
                <c:pt idx="4544">
                  <c:v>1.65E-4</c:v>
                </c:pt>
                <c:pt idx="4545">
                  <c:v>1.65E-4</c:v>
                </c:pt>
                <c:pt idx="4546">
                  <c:v>1.65E-4</c:v>
                </c:pt>
                <c:pt idx="4547">
                  <c:v>1.65E-4</c:v>
                </c:pt>
                <c:pt idx="4548">
                  <c:v>1.65E-4</c:v>
                </c:pt>
                <c:pt idx="4549">
                  <c:v>1.65E-4</c:v>
                </c:pt>
                <c:pt idx="4550">
                  <c:v>1.65E-4</c:v>
                </c:pt>
                <c:pt idx="4551">
                  <c:v>1.65E-4</c:v>
                </c:pt>
                <c:pt idx="4552">
                  <c:v>1.65E-4</c:v>
                </c:pt>
                <c:pt idx="4553">
                  <c:v>1.65E-4</c:v>
                </c:pt>
                <c:pt idx="4554">
                  <c:v>1.65E-4</c:v>
                </c:pt>
                <c:pt idx="4555">
                  <c:v>1.65E-4</c:v>
                </c:pt>
                <c:pt idx="4556">
                  <c:v>1.65E-4</c:v>
                </c:pt>
                <c:pt idx="4557">
                  <c:v>1.65E-4</c:v>
                </c:pt>
                <c:pt idx="4558">
                  <c:v>1.65E-4</c:v>
                </c:pt>
                <c:pt idx="4559">
                  <c:v>1.65E-4</c:v>
                </c:pt>
                <c:pt idx="4560">
                  <c:v>1.65E-4</c:v>
                </c:pt>
                <c:pt idx="4561">
                  <c:v>1.65E-4</c:v>
                </c:pt>
                <c:pt idx="4562">
                  <c:v>1.65E-4</c:v>
                </c:pt>
                <c:pt idx="4563">
                  <c:v>1.65E-4</c:v>
                </c:pt>
                <c:pt idx="4564">
                  <c:v>1.65E-4</c:v>
                </c:pt>
                <c:pt idx="4565">
                  <c:v>1.65E-4</c:v>
                </c:pt>
                <c:pt idx="4566">
                  <c:v>1.65E-4</c:v>
                </c:pt>
                <c:pt idx="4567">
                  <c:v>1.65E-4</c:v>
                </c:pt>
                <c:pt idx="4568">
                  <c:v>1.65E-4</c:v>
                </c:pt>
                <c:pt idx="4569">
                  <c:v>1.65E-4</c:v>
                </c:pt>
                <c:pt idx="4570">
                  <c:v>1.65E-4</c:v>
                </c:pt>
                <c:pt idx="4571">
                  <c:v>1.65E-4</c:v>
                </c:pt>
                <c:pt idx="4572">
                  <c:v>1.65E-4</c:v>
                </c:pt>
                <c:pt idx="4573">
                  <c:v>1.65E-4</c:v>
                </c:pt>
                <c:pt idx="4574">
                  <c:v>1.65E-4</c:v>
                </c:pt>
                <c:pt idx="4575">
                  <c:v>1.65E-4</c:v>
                </c:pt>
                <c:pt idx="4576">
                  <c:v>1.65E-4</c:v>
                </c:pt>
                <c:pt idx="4577">
                  <c:v>1.65E-4</c:v>
                </c:pt>
                <c:pt idx="4578">
                  <c:v>1.65E-4</c:v>
                </c:pt>
                <c:pt idx="4579">
                  <c:v>1.65E-4</c:v>
                </c:pt>
                <c:pt idx="4580">
                  <c:v>1.65E-4</c:v>
                </c:pt>
                <c:pt idx="4581">
                  <c:v>1.65E-4</c:v>
                </c:pt>
                <c:pt idx="4582">
                  <c:v>1.65E-4</c:v>
                </c:pt>
                <c:pt idx="4583">
                  <c:v>1.65E-4</c:v>
                </c:pt>
                <c:pt idx="4584">
                  <c:v>1.65E-4</c:v>
                </c:pt>
                <c:pt idx="4585">
                  <c:v>1.65E-4</c:v>
                </c:pt>
                <c:pt idx="4586">
                  <c:v>1.65E-4</c:v>
                </c:pt>
                <c:pt idx="4587">
                  <c:v>1.65E-4</c:v>
                </c:pt>
                <c:pt idx="4588">
                  <c:v>1.65E-4</c:v>
                </c:pt>
                <c:pt idx="4589">
                  <c:v>1.65E-4</c:v>
                </c:pt>
                <c:pt idx="4590">
                  <c:v>1.65E-4</c:v>
                </c:pt>
                <c:pt idx="4591">
                  <c:v>1.65E-4</c:v>
                </c:pt>
                <c:pt idx="4592">
                  <c:v>1.65E-4</c:v>
                </c:pt>
                <c:pt idx="4593">
                  <c:v>1.65E-4</c:v>
                </c:pt>
                <c:pt idx="4594">
                  <c:v>1.65E-4</c:v>
                </c:pt>
                <c:pt idx="4595">
                  <c:v>1.65E-4</c:v>
                </c:pt>
                <c:pt idx="4596">
                  <c:v>1.65E-4</c:v>
                </c:pt>
                <c:pt idx="4597">
                  <c:v>1.65E-4</c:v>
                </c:pt>
                <c:pt idx="4598">
                  <c:v>1.65E-4</c:v>
                </c:pt>
                <c:pt idx="4599">
                  <c:v>1.65E-4</c:v>
                </c:pt>
                <c:pt idx="4600">
                  <c:v>1.65E-4</c:v>
                </c:pt>
                <c:pt idx="4601">
                  <c:v>1.65E-4</c:v>
                </c:pt>
                <c:pt idx="4602">
                  <c:v>1.65E-4</c:v>
                </c:pt>
                <c:pt idx="4603">
                  <c:v>1.65E-4</c:v>
                </c:pt>
                <c:pt idx="4604">
                  <c:v>1.65E-4</c:v>
                </c:pt>
                <c:pt idx="4605">
                  <c:v>1.65E-4</c:v>
                </c:pt>
                <c:pt idx="4606">
                  <c:v>1.65E-4</c:v>
                </c:pt>
                <c:pt idx="4607">
                  <c:v>1.65E-4</c:v>
                </c:pt>
                <c:pt idx="4608">
                  <c:v>1.65E-4</c:v>
                </c:pt>
                <c:pt idx="4609">
                  <c:v>1.65E-4</c:v>
                </c:pt>
                <c:pt idx="4610">
                  <c:v>1.65E-4</c:v>
                </c:pt>
                <c:pt idx="4611">
                  <c:v>1.65E-4</c:v>
                </c:pt>
                <c:pt idx="4612">
                  <c:v>1.65E-4</c:v>
                </c:pt>
                <c:pt idx="4613">
                  <c:v>1.65E-4</c:v>
                </c:pt>
                <c:pt idx="4614">
                  <c:v>1.65E-4</c:v>
                </c:pt>
                <c:pt idx="4615">
                  <c:v>1.65E-4</c:v>
                </c:pt>
                <c:pt idx="4616">
                  <c:v>1.65E-4</c:v>
                </c:pt>
                <c:pt idx="4617">
                  <c:v>1.65E-4</c:v>
                </c:pt>
                <c:pt idx="4618">
                  <c:v>1.65E-4</c:v>
                </c:pt>
                <c:pt idx="4619">
                  <c:v>1.65E-4</c:v>
                </c:pt>
                <c:pt idx="4620">
                  <c:v>1.65E-4</c:v>
                </c:pt>
                <c:pt idx="4621">
                  <c:v>1.65E-4</c:v>
                </c:pt>
                <c:pt idx="4622">
                  <c:v>1.65E-4</c:v>
                </c:pt>
                <c:pt idx="4623">
                  <c:v>1.65E-4</c:v>
                </c:pt>
                <c:pt idx="4624">
                  <c:v>1.65E-4</c:v>
                </c:pt>
                <c:pt idx="4625">
                  <c:v>1.65E-4</c:v>
                </c:pt>
                <c:pt idx="4626">
                  <c:v>1.65E-4</c:v>
                </c:pt>
                <c:pt idx="4627">
                  <c:v>1.65E-4</c:v>
                </c:pt>
                <c:pt idx="4628">
                  <c:v>1.65E-4</c:v>
                </c:pt>
                <c:pt idx="4629">
                  <c:v>1.65E-4</c:v>
                </c:pt>
                <c:pt idx="4630">
                  <c:v>1.65E-4</c:v>
                </c:pt>
                <c:pt idx="4631">
                  <c:v>1.65E-4</c:v>
                </c:pt>
                <c:pt idx="4632">
                  <c:v>1.65E-4</c:v>
                </c:pt>
                <c:pt idx="4633">
                  <c:v>1.65E-4</c:v>
                </c:pt>
                <c:pt idx="4634">
                  <c:v>1.65E-4</c:v>
                </c:pt>
                <c:pt idx="4635">
                  <c:v>1.65E-4</c:v>
                </c:pt>
                <c:pt idx="4636">
                  <c:v>1.65E-4</c:v>
                </c:pt>
                <c:pt idx="4637">
                  <c:v>1.65E-4</c:v>
                </c:pt>
                <c:pt idx="4638">
                  <c:v>1.65E-4</c:v>
                </c:pt>
                <c:pt idx="4639">
                  <c:v>1.65E-4</c:v>
                </c:pt>
                <c:pt idx="4640">
                  <c:v>1.65E-4</c:v>
                </c:pt>
                <c:pt idx="4641">
                  <c:v>1.65E-4</c:v>
                </c:pt>
                <c:pt idx="4642">
                  <c:v>1.65E-4</c:v>
                </c:pt>
                <c:pt idx="4643">
                  <c:v>1.65E-4</c:v>
                </c:pt>
                <c:pt idx="4644">
                  <c:v>1.65E-4</c:v>
                </c:pt>
                <c:pt idx="4645">
                  <c:v>1.65E-4</c:v>
                </c:pt>
                <c:pt idx="4646">
                  <c:v>1.65E-4</c:v>
                </c:pt>
                <c:pt idx="4647">
                  <c:v>1.65E-4</c:v>
                </c:pt>
                <c:pt idx="4648">
                  <c:v>1.65E-4</c:v>
                </c:pt>
                <c:pt idx="4649">
                  <c:v>1.65E-4</c:v>
                </c:pt>
                <c:pt idx="4650">
                  <c:v>1.65E-4</c:v>
                </c:pt>
                <c:pt idx="4651">
                  <c:v>1.65E-4</c:v>
                </c:pt>
                <c:pt idx="4652">
                  <c:v>1.65E-4</c:v>
                </c:pt>
                <c:pt idx="4653">
                  <c:v>1.65E-4</c:v>
                </c:pt>
                <c:pt idx="4654">
                  <c:v>1.65E-4</c:v>
                </c:pt>
                <c:pt idx="4655">
                  <c:v>1.65E-4</c:v>
                </c:pt>
                <c:pt idx="4656">
                  <c:v>1.65E-4</c:v>
                </c:pt>
                <c:pt idx="4657">
                  <c:v>1.65E-4</c:v>
                </c:pt>
                <c:pt idx="4658">
                  <c:v>1.65E-4</c:v>
                </c:pt>
                <c:pt idx="4659">
                  <c:v>1.65E-4</c:v>
                </c:pt>
                <c:pt idx="4660">
                  <c:v>1.65E-4</c:v>
                </c:pt>
                <c:pt idx="4661">
                  <c:v>1.65E-4</c:v>
                </c:pt>
                <c:pt idx="4662">
                  <c:v>1.65E-4</c:v>
                </c:pt>
                <c:pt idx="4663">
                  <c:v>1.65E-4</c:v>
                </c:pt>
                <c:pt idx="4664">
                  <c:v>1.65E-4</c:v>
                </c:pt>
                <c:pt idx="4665">
                  <c:v>1.65E-4</c:v>
                </c:pt>
                <c:pt idx="4666">
                  <c:v>1.65E-4</c:v>
                </c:pt>
                <c:pt idx="4667">
                  <c:v>1.65E-4</c:v>
                </c:pt>
                <c:pt idx="4668">
                  <c:v>1.65E-4</c:v>
                </c:pt>
                <c:pt idx="4669">
                  <c:v>1.65E-4</c:v>
                </c:pt>
                <c:pt idx="4670">
                  <c:v>1.65E-4</c:v>
                </c:pt>
                <c:pt idx="4671">
                  <c:v>1.65E-4</c:v>
                </c:pt>
                <c:pt idx="4672">
                  <c:v>1.65E-4</c:v>
                </c:pt>
                <c:pt idx="4673">
                  <c:v>1.65E-4</c:v>
                </c:pt>
                <c:pt idx="4674">
                  <c:v>1.65E-4</c:v>
                </c:pt>
                <c:pt idx="4675">
                  <c:v>1.65E-4</c:v>
                </c:pt>
                <c:pt idx="4676">
                  <c:v>1.65E-4</c:v>
                </c:pt>
                <c:pt idx="4677">
                  <c:v>1.65E-4</c:v>
                </c:pt>
                <c:pt idx="4678">
                  <c:v>1.65E-4</c:v>
                </c:pt>
                <c:pt idx="4679">
                  <c:v>1.65E-4</c:v>
                </c:pt>
                <c:pt idx="4680">
                  <c:v>1.65E-4</c:v>
                </c:pt>
                <c:pt idx="4681">
                  <c:v>1.65E-4</c:v>
                </c:pt>
                <c:pt idx="4682">
                  <c:v>1.65E-4</c:v>
                </c:pt>
                <c:pt idx="4683">
                  <c:v>1.65E-4</c:v>
                </c:pt>
                <c:pt idx="4684">
                  <c:v>1.65E-4</c:v>
                </c:pt>
                <c:pt idx="4685">
                  <c:v>1.65E-4</c:v>
                </c:pt>
                <c:pt idx="4686">
                  <c:v>1.65E-4</c:v>
                </c:pt>
                <c:pt idx="4687">
                  <c:v>1.65E-4</c:v>
                </c:pt>
                <c:pt idx="4688">
                  <c:v>1.65E-4</c:v>
                </c:pt>
                <c:pt idx="4689">
                  <c:v>1.65E-4</c:v>
                </c:pt>
                <c:pt idx="4690">
                  <c:v>1.65E-4</c:v>
                </c:pt>
                <c:pt idx="4691">
                  <c:v>1.65E-4</c:v>
                </c:pt>
                <c:pt idx="4692">
                  <c:v>1.65E-4</c:v>
                </c:pt>
                <c:pt idx="4693">
                  <c:v>1.65E-4</c:v>
                </c:pt>
                <c:pt idx="4694">
                  <c:v>1.65E-4</c:v>
                </c:pt>
                <c:pt idx="4695">
                  <c:v>1.65E-4</c:v>
                </c:pt>
                <c:pt idx="4696">
                  <c:v>1.65E-4</c:v>
                </c:pt>
                <c:pt idx="4697">
                  <c:v>1.65E-4</c:v>
                </c:pt>
                <c:pt idx="4698">
                  <c:v>1.65E-4</c:v>
                </c:pt>
                <c:pt idx="4699">
                  <c:v>1.65E-4</c:v>
                </c:pt>
                <c:pt idx="4700">
                  <c:v>1.65E-4</c:v>
                </c:pt>
                <c:pt idx="4701">
                  <c:v>1.65E-4</c:v>
                </c:pt>
                <c:pt idx="4702">
                  <c:v>1.65E-4</c:v>
                </c:pt>
                <c:pt idx="4703">
                  <c:v>1.65E-4</c:v>
                </c:pt>
                <c:pt idx="4704">
                  <c:v>1.65E-4</c:v>
                </c:pt>
                <c:pt idx="4705">
                  <c:v>1.65E-4</c:v>
                </c:pt>
                <c:pt idx="4706">
                  <c:v>1.65E-4</c:v>
                </c:pt>
                <c:pt idx="4707">
                  <c:v>1.65E-4</c:v>
                </c:pt>
                <c:pt idx="4708">
                  <c:v>1.65E-4</c:v>
                </c:pt>
                <c:pt idx="4709">
                  <c:v>1.65E-4</c:v>
                </c:pt>
                <c:pt idx="4710">
                  <c:v>1.65E-4</c:v>
                </c:pt>
                <c:pt idx="4711">
                  <c:v>1.65E-4</c:v>
                </c:pt>
                <c:pt idx="4712">
                  <c:v>1.65E-4</c:v>
                </c:pt>
                <c:pt idx="4713">
                  <c:v>1.65E-4</c:v>
                </c:pt>
                <c:pt idx="4714">
                  <c:v>1.65E-4</c:v>
                </c:pt>
                <c:pt idx="4715">
                  <c:v>1.65E-4</c:v>
                </c:pt>
                <c:pt idx="4716">
                  <c:v>1.65E-4</c:v>
                </c:pt>
                <c:pt idx="4717">
                  <c:v>1.65E-4</c:v>
                </c:pt>
                <c:pt idx="4718">
                  <c:v>1.65E-4</c:v>
                </c:pt>
                <c:pt idx="4719">
                  <c:v>1.65E-4</c:v>
                </c:pt>
                <c:pt idx="4720">
                  <c:v>1.65E-4</c:v>
                </c:pt>
                <c:pt idx="4721">
                  <c:v>1.65E-4</c:v>
                </c:pt>
                <c:pt idx="4722">
                  <c:v>1.65E-4</c:v>
                </c:pt>
                <c:pt idx="4723">
                  <c:v>1.65E-4</c:v>
                </c:pt>
                <c:pt idx="4724">
                  <c:v>1.65E-4</c:v>
                </c:pt>
                <c:pt idx="4725">
                  <c:v>1.65E-4</c:v>
                </c:pt>
                <c:pt idx="4726">
                  <c:v>1.65E-4</c:v>
                </c:pt>
                <c:pt idx="4727">
                  <c:v>1.65E-4</c:v>
                </c:pt>
                <c:pt idx="4728">
                  <c:v>1.65E-4</c:v>
                </c:pt>
                <c:pt idx="4729">
                  <c:v>1.65E-4</c:v>
                </c:pt>
                <c:pt idx="4730">
                  <c:v>1.65E-4</c:v>
                </c:pt>
                <c:pt idx="4731">
                  <c:v>1.65E-4</c:v>
                </c:pt>
                <c:pt idx="4732">
                  <c:v>1.65E-4</c:v>
                </c:pt>
                <c:pt idx="4733">
                  <c:v>1.65E-4</c:v>
                </c:pt>
                <c:pt idx="4734">
                  <c:v>1.65E-4</c:v>
                </c:pt>
                <c:pt idx="4735">
                  <c:v>1.65E-4</c:v>
                </c:pt>
                <c:pt idx="4736">
                  <c:v>1.65E-4</c:v>
                </c:pt>
                <c:pt idx="4737">
                  <c:v>1.65E-4</c:v>
                </c:pt>
                <c:pt idx="4738">
                  <c:v>1.65E-4</c:v>
                </c:pt>
                <c:pt idx="4739">
                  <c:v>1.65E-4</c:v>
                </c:pt>
                <c:pt idx="4740">
                  <c:v>1.65E-4</c:v>
                </c:pt>
                <c:pt idx="4741">
                  <c:v>1.65E-4</c:v>
                </c:pt>
                <c:pt idx="4742">
                  <c:v>1.65E-4</c:v>
                </c:pt>
                <c:pt idx="4743">
                  <c:v>1.65E-4</c:v>
                </c:pt>
                <c:pt idx="4744">
                  <c:v>1.65E-4</c:v>
                </c:pt>
                <c:pt idx="4745">
                  <c:v>1.65E-4</c:v>
                </c:pt>
                <c:pt idx="4746">
                  <c:v>1.65E-4</c:v>
                </c:pt>
                <c:pt idx="4747">
                  <c:v>1.65E-4</c:v>
                </c:pt>
                <c:pt idx="4748">
                  <c:v>1.65E-4</c:v>
                </c:pt>
                <c:pt idx="4749">
                  <c:v>1.65E-4</c:v>
                </c:pt>
                <c:pt idx="4750">
                  <c:v>1.65E-4</c:v>
                </c:pt>
                <c:pt idx="4751">
                  <c:v>1.65E-4</c:v>
                </c:pt>
                <c:pt idx="4752">
                  <c:v>1.65E-4</c:v>
                </c:pt>
                <c:pt idx="4753">
                  <c:v>1.65E-4</c:v>
                </c:pt>
                <c:pt idx="4754">
                  <c:v>1.65E-4</c:v>
                </c:pt>
                <c:pt idx="4755">
                  <c:v>1.65E-4</c:v>
                </c:pt>
                <c:pt idx="4756">
                  <c:v>1.65E-4</c:v>
                </c:pt>
                <c:pt idx="4757">
                  <c:v>1.65E-4</c:v>
                </c:pt>
                <c:pt idx="4758">
                  <c:v>1.65E-4</c:v>
                </c:pt>
                <c:pt idx="4759">
                  <c:v>1.65E-4</c:v>
                </c:pt>
                <c:pt idx="4760">
                  <c:v>1.65E-4</c:v>
                </c:pt>
                <c:pt idx="4761">
                  <c:v>1.65E-4</c:v>
                </c:pt>
                <c:pt idx="4762">
                  <c:v>1.65E-4</c:v>
                </c:pt>
                <c:pt idx="4763">
                  <c:v>1.65E-4</c:v>
                </c:pt>
                <c:pt idx="4764">
                  <c:v>1.65E-4</c:v>
                </c:pt>
                <c:pt idx="4765">
                  <c:v>1.65E-4</c:v>
                </c:pt>
                <c:pt idx="4766">
                  <c:v>1.65E-4</c:v>
                </c:pt>
                <c:pt idx="4767">
                  <c:v>1.65E-4</c:v>
                </c:pt>
                <c:pt idx="4768">
                  <c:v>1.65E-4</c:v>
                </c:pt>
                <c:pt idx="4769">
                  <c:v>1.65E-4</c:v>
                </c:pt>
                <c:pt idx="4770">
                  <c:v>1.65E-4</c:v>
                </c:pt>
                <c:pt idx="4771">
                  <c:v>1.65E-4</c:v>
                </c:pt>
                <c:pt idx="4772">
                  <c:v>1.65E-4</c:v>
                </c:pt>
                <c:pt idx="4773">
                  <c:v>1.65E-4</c:v>
                </c:pt>
                <c:pt idx="4774">
                  <c:v>1.65E-4</c:v>
                </c:pt>
                <c:pt idx="4775">
                  <c:v>1.65E-4</c:v>
                </c:pt>
                <c:pt idx="4776">
                  <c:v>1.65E-4</c:v>
                </c:pt>
                <c:pt idx="4777">
                  <c:v>1.65E-4</c:v>
                </c:pt>
                <c:pt idx="4778">
                  <c:v>1.65E-4</c:v>
                </c:pt>
                <c:pt idx="4779">
                  <c:v>1.65E-4</c:v>
                </c:pt>
                <c:pt idx="4780">
                  <c:v>1.65E-4</c:v>
                </c:pt>
                <c:pt idx="4781">
                  <c:v>1.65E-4</c:v>
                </c:pt>
                <c:pt idx="4782">
                  <c:v>1.65E-4</c:v>
                </c:pt>
                <c:pt idx="4783">
                  <c:v>1.65E-4</c:v>
                </c:pt>
                <c:pt idx="4784">
                  <c:v>1.65E-4</c:v>
                </c:pt>
                <c:pt idx="4785">
                  <c:v>1.65E-4</c:v>
                </c:pt>
                <c:pt idx="4786">
                  <c:v>1.65E-4</c:v>
                </c:pt>
                <c:pt idx="4787">
                  <c:v>1.65E-4</c:v>
                </c:pt>
                <c:pt idx="4788">
                  <c:v>1.65E-4</c:v>
                </c:pt>
                <c:pt idx="4789">
                  <c:v>1.65E-4</c:v>
                </c:pt>
                <c:pt idx="4790">
                  <c:v>1.65E-4</c:v>
                </c:pt>
                <c:pt idx="4791">
                  <c:v>1.65E-4</c:v>
                </c:pt>
                <c:pt idx="4792">
                  <c:v>1.65E-4</c:v>
                </c:pt>
                <c:pt idx="4793">
                  <c:v>1.65E-4</c:v>
                </c:pt>
                <c:pt idx="4794">
                  <c:v>1.65E-4</c:v>
                </c:pt>
                <c:pt idx="4795">
                  <c:v>1.65E-4</c:v>
                </c:pt>
                <c:pt idx="4796">
                  <c:v>1.65E-4</c:v>
                </c:pt>
                <c:pt idx="4797">
                  <c:v>1.65E-4</c:v>
                </c:pt>
                <c:pt idx="4798">
                  <c:v>1.65E-4</c:v>
                </c:pt>
                <c:pt idx="4799">
                  <c:v>1.65E-4</c:v>
                </c:pt>
                <c:pt idx="4800">
                  <c:v>1.65E-4</c:v>
                </c:pt>
                <c:pt idx="4801">
                  <c:v>1.65E-4</c:v>
                </c:pt>
                <c:pt idx="4802">
                  <c:v>1.65E-4</c:v>
                </c:pt>
                <c:pt idx="4803">
                  <c:v>1.65E-4</c:v>
                </c:pt>
                <c:pt idx="4804">
                  <c:v>1.65E-4</c:v>
                </c:pt>
                <c:pt idx="4805">
                  <c:v>1.65E-4</c:v>
                </c:pt>
                <c:pt idx="4806">
                  <c:v>1.65E-4</c:v>
                </c:pt>
                <c:pt idx="4807">
                  <c:v>1.65E-4</c:v>
                </c:pt>
                <c:pt idx="4808">
                  <c:v>1.65E-4</c:v>
                </c:pt>
                <c:pt idx="4809">
                  <c:v>1.65E-4</c:v>
                </c:pt>
                <c:pt idx="4810">
                  <c:v>1.65E-4</c:v>
                </c:pt>
                <c:pt idx="4811">
                  <c:v>1.65E-4</c:v>
                </c:pt>
                <c:pt idx="4812">
                  <c:v>1.65E-4</c:v>
                </c:pt>
                <c:pt idx="4813">
                  <c:v>1.65E-4</c:v>
                </c:pt>
                <c:pt idx="4814">
                  <c:v>1.65E-4</c:v>
                </c:pt>
                <c:pt idx="4815">
                  <c:v>1.65E-4</c:v>
                </c:pt>
                <c:pt idx="4816">
                  <c:v>1.65E-4</c:v>
                </c:pt>
                <c:pt idx="4817">
                  <c:v>1.65E-4</c:v>
                </c:pt>
                <c:pt idx="4818">
                  <c:v>1.65E-4</c:v>
                </c:pt>
                <c:pt idx="4819">
                  <c:v>1.65E-4</c:v>
                </c:pt>
                <c:pt idx="4820">
                  <c:v>1.65E-4</c:v>
                </c:pt>
                <c:pt idx="4821">
                  <c:v>1.65E-4</c:v>
                </c:pt>
                <c:pt idx="4822">
                  <c:v>1.65E-4</c:v>
                </c:pt>
                <c:pt idx="4823">
                  <c:v>1.65E-4</c:v>
                </c:pt>
                <c:pt idx="4824">
                  <c:v>1.65E-4</c:v>
                </c:pt>
                <c:pt idx="4825">
                  <c:v>1.65E-4</c:v>
                </c:pt>
                <c:pt idx="4826">
                  <c:v>1.65E-4</c:v>
                </c:pt>
                <c:pt idx="4827">
                  <c:v>1.65E-4</c:v>
                </c:pt>
                <c:pt idx="4828">
                  <c:v>1.65E-4</c:v>
                </c:pt>
                <c:pt idx="4829">
                  <c:v>1.65E-4</c:v>
                </c:pt>
                <c:pt idx="4830">
                  <c:v>1.65E-4</c:v>
                </c:pt>
                <c:pt idx="4831">
                  <c:v>1.65E-4</c:v>
                </c:pt>
                <c:pt idx="4832">
                  <c:v>1.65E-4</c:v>
                </c:pt>
                <c:pt idx="4833">
                  <c:v>1.65E-4</c:v>
                </c:pt>
                <c:pt idx="4834">
                  <c:v>1.65E-4</c:v>
                </c:pt>
                <c:pt idx="4835">
                  <c:v>1.65E-4</c:v>
                </c:pt>
                <c:pt idx="4836">
                  <c:v>1.65E-4</c:v>
                </c:pt>
                <c:pt idx="4837">
                  <c:v>1.65E-4</c:v>
                </c:pt>
                <c:pt idx="4838">
                  <c:v>1.65E-4</c:v>
                </c:pt>
                <c:pt idx="4839">
                  <c:v>1.65E-4</c:v>
                </c:pt>
                <c:pt idx="4840">
                  <c:v>1.65E-4</c:v>
                </c:pt>
                <c:pt idx="4841">
                  <c:v>1.65E-4</c:v>
                </c:pt>
                <c:pt idx="4842">
                  <c:v>1.65E-4</c:v>
                </c:pt>
                <c:pt idx="4843">
                  <c:v>1.65E-4</c:v>
                </c:pt>
                <c:pt idx="4844">
                  <c:v>1.65E-4</c:v>
                </c:pt>
                <c:pt idx="4845">
                  <c:v>1.65E-4</c:v>
                </c:pt>
                <c:pt idx="4846">
                  <c:v>1.65E-4</c:v>
                </c:pt>
                <c:pt idx="4847">
                  <c:v>1.65E-4</c:v>
                </c:pt>
                <c:pt idx="4848">
                  <c:v>1.65E-4</c:v>
                </c:pt>
                <c:pt idx="4849">
                  <c:v>1.65E-4</c:v>
                </c:pt>
                <c:pt idx="4850">
                  <c:v>1.65E-4</c:v>
                </c:pt>
                <c:pt idx="4851">
                  <c:v>1.65E-4</c:v>
                </c:pt>
                <c:pt idx="4852">
                  <c:v>1.65E-4</c:v>
                </c:pt>
                <c:pt idx="4853">
                  <c:v>1.65E-4</c:v>
                </c:pt>
                <c:pt idx="4854">
                  <c:v>1.65E-4</c:v>
                </c:pt>
                <c:pt idx="4855">
                  <c:v>1.65E-4</c:v>
                </c:pt>
                <c:pt idx="4856">
                  <c:v>1.65E-4</c:v>
                </c:pt>
                <c:pt idx="4857">
                  <c:v>1.65E-4</c:v>
                </c:pt>
                <c:pt idx="4858">
                  <c:v>1.65E-4</c:v>
                </c:pt>
                <c:pt idx="4859">
                  <c:v>1.65E-4</c:v>
                </c:pt>
                <c:pt idx="4860">
                  <c:v>1.65E-4</c:v>
                </c:pt>
                <c:pt idx="4861">
                  <c:v>1.65E-4</c:v>
                </c:pt>
                <c:pt idx="4862">
                  <c:v>1.65E-4</c:v>
                </c:pt>
                <c:pt idx="4863">
                  <c:v>1.65E-4</c:v>
                </c:pt>
                <c:pt idx="4864">
                  <c:v>1.65E-4</c:v>
                </c:pt>
                <c:pt idx="4865">
                  <c:v>1.65E-4</c:v>
                </c:pt>
                <c:pt idx="4866">
                  <c:v>1.65E-4</c:v>
                </c:pt>
                <c:pt idx="4867">
                  <c:v>1.65E-4</c:v>
                </c:pt>
                <c:pt idx="4868">
                  <c:v>1.65E-4</c:v>
                </c:pt>
                <c:pt idx="4869">
                  <c:v>1.65E-4</c:v>
                </c:pt>
                <c:pt idx="4870">
                  <c:v>1.65E-4</c:v>
                </c:pt>
                <c:pt idx="4871">
                  <c:v>1.65E-4</c:v>
                </c:pt>
                <c:pt idx="4872">
                  <c:v>1.65E-4</c:v>
                </c:pt>
                <c:pt idx="4873">
                  <c:v>1.65E-4</c:v>
                </c:pt>
                <c:pt idx="4874">
                  <c:v>1.65E-4</c:v>
                </c:pt>
                <c:pt idx="4875">
                  <c:v>1.65E-4</c:v>
                </c:pt>
                <c:pt idx="4876">
                  <c:v>1.65E-4</c:v>
                </c:pt>
                <c:pt idx="4877">
                  <c:v>1.65E-4</c:v>
                </c:pt>
                <c:pt idx="4878">
                  <c:v>1.65E-4</c:v>
                </c:pt>
                <c:pt idx="4879">
                  <c:v>1.65E-4</c:v>
                </c:pt>
                <c:pt idx="4880">
                  <c:v>1.65E-4</c:v>
                </c:pt>
                <c:pt idx="4881">
                  <c:v>1.65E-4</c:v>
                </c:pt>
                <c:pt idx="4882">
                  <c:v>1.65E-4</c:v>
                </c:pt>
                <c:pt idx="4883">
                  <c:v>1.65E-4</c:v>
                </c:pt>
                <c:pt idx="4884">
                  <c:v>1.65E-4</c:v>
                </c:pt>
                <c:pt idx="4885">
                  <c:v>1.65E-4</c:v>
                </c:pt>
                <c:pt idx="4886">
                  <c:v>1.65E-4</c:v>
                </c:pt>
                <c:pt idx="4887">
                  <c:v>1.65E-4</c:v>
                </c:pt>
                <c:pt idx="4888">
                  <c:v>1.65E-4</c:v>
                </c:pt>
                <c:pt idx="4889">
                  <c:v>1.65E-4</c:v>
                </c:pt>
                <c:pt idx="4890">
                  <c:v>1.65E-4</c:v>
                </c:pt>
                <c:pt idx="4891">
                  <c:v>1.65E-4</c:v>
                </c:pt>
                <c:pt idx="4892">
                  <c:v>1.65E-4</c:v>
                </c:pt>
                <c:pt idx="4893">
                  <c:v>1.65E-4</c:v>
                </c:pt>
                <c:pt idx="4894">
                  <c:v>1.65E-4</c:v>
                </c:pt>
                <c:pt idx="4895">
                  <c:v>1.65E-4</c:v>
                </c:pt>
                <c:pt idx="4896">
                  <c:v>1.65E-4</c:v>
                </c:pt>
                <c:pt idx="4897">
                  <c:v>1.65E-4</c:v>
                </c:pt>
                <c:pt idx="4898">
                  <c:v>1.65E-4</c:v>
                </c:pt>
                <c:pt idx="4899">
                  <c:v>1.65E-4</c:v>
                </c:pt>
                <c:pt idx="4900">
                  <c:v>1.65E-4</c:v>
                </c:pt>
                <c:pt idx="4901">
                  <c:v>1.65E-4</c:v>
                </c:pt>
                <c:pt idx="4902">
                  <c:v>1.65E-4</c:v>
                </c:pt>
                <c:pt idx="4903">
                  <c:v>1.65E-4</c:v>
                </c:pt>
                <c:pt idx="4904">
                  <c:v>1.65E-4</c:v>
                </c:pt>
                <c:pt idx="4905">
                  <c:v>1.65E-4</c:v>
                </c:pt>
                <c:pt idx="4906">
                  <c:v>1.65E-4</c:v>
                </c:pt>
                <c:pt idx="4907">
                  <c:v>1.65E-4</c:v>
                </c:pt>
                <c:pt idx="4908">
                  <c:v>1.65E-4</c:v>
                </c:pt>
                <c:pt idx="4909">
                  <c:v>1.65E-4</c:v>
                </c:pt>
                <c:pt idx="4910">
                  <c:v>1.65E-4</c:v>
                </c:pt>
                <c:pt idx="4911">
                  <c:v>1.65E-4</c:v>
                </c:pt>
                <c:pt idx="4912">
                  <c:v>1.65E-4</c:v>
                </c:pt>
                <c:pt idx="4913">
                  <c:v>1.65E-4</c:v>
                </c:pt>
                <c:pt idx="4914">
                  <c:v>1.65E-4</c:v>
                </c:pt>
                <c:pt idx="4915">
                  <c:v>1.65E-4</c:v>
                </c:pt>
                <c:pt idx="4916">
                  <c:v>1.65E-4</c:v>
                </c:pt>
                <c:pt idx="4917">
                  <c:v>1.65E-4</c:v>
                </c:pt>
                <c:pt idx="4918">
                  <c:v>1.65E-4</c:v>
                </c:pt>
                <c:pt idx="4919">
                  <c:v>1.65E-4</c:v>
                </c:pt>
                <c:pt idx="4920">
                  <c:v>1.65E-4</c:v>
                </c:pt>
                <c:pt idx="4921">
                  <c:v>1.65E-4</c:v>
                </c:pt>
                <c:pt idx="4922">
                  <c:v>1.65E-4</c:v>
                </c:pt>
                <c:pt idx="4923">
                  <c:v>1.65E-4</c:v>
                </c:pt>
                <c:pt idx="4924">
                  <c:v>1.65E-4</c:v>
                </c:pt>
                <c:pt idx="4925">
                  <c:v>1.65E-4</c:v>
                </c:pt>
                <c:pt idx="4926">
                  <c:v>1.65E-4</c:v>
                </c:pt>
                <c:pt idx="4927">
                  <c:v>1.65E-4</c:v>
                </c:pt>
                <c:pt idx="4928">
                  <c:v>1.65E-4</c:v>
                </c:pt>
                <c:pt idx="4929">
                  <c:v>1.65E-4</c:v>
                </c:pt>
                <c:pt idx="4930">
                  <c:v>1.65E-4</c:v>
                </c:pt>
                <c:pt idx="4931">
                  <c:v>1.65E-4</c:v>
                </c:pt>
                <c:pt idx="4932">
                  <c:v>1.65E-4</c:v>
                </c:pt>
                <c:pt idx="4933">
                  <c:v>1.65E-4</c:v>
                </c:pt>
                <c:pt idx="4934">
                  <c:v>1.65E-4</c:v>
                </c:pt>
                <c:pt idx="4935">
                  <c:v>1.65E-4</c:v>
                </c:pt>
                <c:pt idx="4936">
                  <c:v>1.65E-4</c:v>
                </c:pt>
                <c:pt idx="4937">
                  <c:v>1.65E-4</c:v>
                </c:pt>
                <c:pt idx="4938">
                  <c:v>1.65E-4</c:v>
                </c:pt>
                <c:pt idx="4939">
                  <c:v>1.65E-4</c:v>
                </c:pt>
                <c:pt idx="4940">
                  <c:v>1.65E-4</c:v>
                </c:pt>
                <c:pt idx="4941">
                  <c:v>1.65E-4</c:v>
                </c:pt>
                <c:pt idx="4942">
                  <c:v>1.65E-4</c:v>
                </c:pt>
                <c:pt idx="4943">
                  <c:v>1.65E-4</c:v>
                </c:pt>
                <c:pt idx="4944">
                  <c:v>1.65E-4</c:v>
                </c:pt>
                <c:pt idx="4945">
                  <c:v>1.65E-4</c:v>
                </c:pt>
                <c:pt idx="4946">
                  <c:v>1.65E-4</c:v>
                </c:pt>
                <c:pt idx="4947">
                  <c:v>1.65E-4</c:v>
                </c:pt>
                <c:pt idx="4948">
                  <c:v>1.65E-4</c:v>
                </c:pt>
                <c:pt idx="4949">
                  <c:v>1.65E-4</c:v>
                </c:pt>
                <c:pt idx="4950">
                  <c:v>1.65E-4</c:v>
                </c:pt>
                <c:pt idx="4951">
                  <c:v>1.65E-4</c:v>
                </c:pt>
                <c:pt idx="4952">
                  <c:v>1.65E-4</c:v>
                </c:pt>
                <c:pt idx="4953">
                  <c:v>1.65E-4</c:v>
                </c:pt>
                <c:pt idx="4954">
                  <c:v>1.65E-4</c:v>
                </c:pt>
                <c:pt idx="4955">
                  <c:v>1.65E-4</c:v>
                </c:pt>
                <c:pt idx="4956">
                  <c:v>1.65E-4</c:v>
                </c:pt>
                <c:pt idx="4957">
                  <c:v>1.65E-4</c:v>
                </c:pt>
                <c:pt idx="4958">
                  <c:v>1.65E-4</c:v>
                </c:pt>
                <c:pt idx="4959">
                  <c:v>1.65E-4</c:v>
                </c:pt>
                <c:pt idx="4960">
                  <c:v>1.65E-4</c:v>
                </c:pt>
                <c:pt idx="4961">
                  <c:v>1.65E-4</c:v>
                </c:pt>
                <c:pt idx="4962">
                  <c:v>1.65E-4</c:v>
                </c:pt>
                <c:pt idx="4963">
                  <c:v>1.65E-4</c:v>
                </c:pt>
                <c:pt idx="4964">
                  <c:v>1.65E-4</c:v>
                </c:pt>
                <c:pt idx="4965">
                  <c:v>1.65E-4</c:v>
                </c:pt>
                <c:pt idx="4966">
                  <c:v>1.65E-4</c:v>
                </c:pt>
                <c:pt idx="4967">
                  <c:v>1.65E-4</c:v>
                </c:pt>
                <c:pt idx="4968">
                  <c:v>1.65E-4</c:v>
                </c:pt>
                <c:pt idx="4969">
                  <c:v>1.65E-4</c:v>
                </c:pt>
                <c:pt idx="4970">
                  <c:v>1.65E-4</c:v>
                </c:pt>
                <c:pt idx="4971">
                  <c:v>1.65E-4</c:v>
                </c:pt>
                <c:pt idx="4972">
                  <c:v>1.65E-4</c:v>
                </c:pt>
                <c:pt idx="4973">
                  <c:v>1.65E-4</c:v>
                </c:pt>
                <c:pt idx="4974">
                  <c:v>1.65E-4</c:v>
                </c:pt>
                <c:pt idx="4975">
                  <c:v>1.65E-4</c:v>
                </c:pt>
                <c:pt idx="4976">
                  <c:v>1.65E-4</c:v>
                </c:pt>
                <c:pt idx="4977">
                  <c:v>1.65E-4</c:v>
                </c:pt>
                <c:pt idx="4978">
                  <c:v>1.65E-4</c:v>
                </c:pt>
                <c:pt idx="4979">
                  <c:v>1.65E-4</c:v>
                </c:pt>
                <c:pt idx="4980">
                  <c:v>1.65E-4</c:v>
                </c:pt>
                <c:pt idx="4981">
                  <c:v>1.65E-4</c:v>
                </c:pt>
                <c:pt idx="4982">
                  <c:v>1.65E-4</c:v>
                </c:pt>
                <c:pt idx="4983">
                  <c:v>1.65E-4</c:v>
                </c:pt>
                <c:pt idx="4984">
                  <c:v>1.65E-4</c:v>
                </c:pt>
                <c:pt idx="4985">
                  <c:v>1.65E-4</c:v>
                </c:pt>
                <c:pt idx="4986">
                  <c:v>1.65E-4</c:v>
                </c:pt>
                <c:pt idx="4987">
                  <c:v>1.65E-4</c:v>
                </c:pt>
                <c:pt idx="4988">
                  <c:v>1.65E-4</c:v>
                </c:pt>
                <c:pt idx="4989">
                  <c:v>1.65E-4</c:v>
                </c:pt>
                <c:pt idx="4990">
                  <c:v>1.65E-4</c:v>
                </c:pt>
                <c:pt idx="4991">
                  <c:v>1.65E-4</c:v>
                </c:pt>
                <c:pt idx="4992">
                  <c:v>1.65E-4</c:v>
                </c:pt>
                <c:pt idx="4993">
                  <c:v>1.65E-4</c:v>
                </c:pt>
                <c:pt idx="4994">
                  <c:v>1.65E-4</c:v>
                </c:pt>
                <c:pt idx="4995">
                  <c:v>1.65E-4</c:v>
                </c:pt>
                <c:pt idx="4996">
                  <c:v>1.65E-4</c:v>
                </c:pt>
                <c:pt idx="4997">
                  <c:v>1.65E-4</c:v>
                </c:pt>
                <c:pt idx="4998">
                  <c:v>1.65E-4</c:v>
                </c:pt>
                <c:pt idx="4999">
                  <c:v>1.65E-4</c:v>
                </c:pt>
                <c:pt idx="5000">
                  <c:v>1.65E-4</c:v>
                </c:pt>
                <c:pt idx="5001">
                  <c:v>1.65E-4</c:v>
                </c:pt>
                <c:pt idx="5002">
                  <c:v>1.65E-4</c:v>
                </c:pt>
                <c:pt idx="5003">
                  <c:v>1.65E-4</c:v>
                </c:pt>
                <c:pt idx="5004">
                  <c:v>1.65E-4</c:v>
                </c:pt>
                <c:pt idx="5005">
                  <c:v>1.65E-4</c:v>
                </c:pt>
                <c:pt idx="5006">
                  <c:v>1.65E-4</c:v>
                </c:pt>
                <c:pt idx="5007">
                  <c:v>1.65E-4</c:v>
                </c:pt>
                <c:pt idx="5008">
                  <c:v>1.65E-4</c:v>
                </c:pt>
                <c:pt idx="5009">
                  <c:v>1.65E-4</c:v>
                </c:pt>
                <c:pt idx="5010">
                  <c:v>1.65E-4</c:v>
                </c:pt>
                <c:pt idx="5011">
                  <c:v>1.65E-4</c:v>
                </c:pt>
                <c:pt idx="5012">
                  <c:v>1.65E-4</c:v>
                </c:pt>
                <c:pt idx="5013">
                  <c:v>1.65E-4</c:v>
                </c:pt>
                <c:pt idx="5014">
                  <c:v>1.65E-4</c:v>
                </c:pt>
                <c:pt idx="5015">
                  <c:v>1.65E-4</c:v>
                </c:pt>
                <c:pt idx="5016">
                  <c:v>1.65E-4</c:v>
                </c:pt>
                <c:pt idx="5017">
                  <c:v>1.65E-4</c:v>
                </c:pt>
                <c:pt idx="5018">
                  <c:v>1.65E-4</c:v>
                </c:pt>
                <c:pt idx="5019">
                  <c:v>1.65E-4</c:v>
                </c:pt>
                <c:pt idx="5020">
                  <c:v>1.65E-4</c:v>
                </c:pt>
                <c:pt idx="5021">
                  <c:v>1.65E-4</c:v>
                </c:pt>
                <c:pt idx="5022">
                  <c:v>1.65E-4</c:v>
                </c:pt>
                <c:pt idx="5023">
                  <c:v>1.65E-4</c:v>
                </c:pt>
                <c:pt idx="5024">
                  <c:v>1.65E-4</c:v>
                </c:pt>
                <c:pt idx="5025">
                  <c:v>1.65E-4</c:v>
                </c:pt>
                <c:pt idx="5026">
                  <c:v>1.65E-4</c:v>
                </c:pt>
                <c:pt idx="5027">
                  <c:v>1.65E-4</c:v>
                </c:pt>
                <c:pt idx="5028">
                  <c:v>1.65E-4</c:v>
                </c:pt>
                <c:pt idx="5029">
                  <c:v>1.65E-4</c:v>
                </c:pt>
                <c:pt idx="5030">
                  <c:v>1.65E-4</c:v>
                </c:pt>
                <c:pt idx="5031">
                  <c:v>1.65E-4</c:v>
                </c:pt>
                <c:pt idx="5032">
                  <c:v>1.65E-4</c:v>
                </c:pt>
                <c:pt idx="5033">
                  <c:v>1.65E-4</c:v>
                </c:pt>
                <c:pt idx="5034">
                  <c:v>1.65E-4</c:v>
                </c:pt>
                <c:pt idx="5035">
                  <c:v>1.65E-4</c:v>
                </c:pt>
                <c:pt idx="5036">
                  <c:v>1.65E-4</c:v>
                </c:pt>
                <c:pt idx="5037">
                  <c:v>1.65E-4</c:v>
                </c:pt>
                <c:pt idx="5038">
                  <c:v>1.65E-4</c:v>
                </c:pt>
                <c:pt idx="5039">
                  <c:v>1.65E-4</c:v>
                </c:pt>
                <c:pt idx="5040">
                  <c:v>1.65E-4</c:v>
                </c:pt>
                <c:pt idx="5041">
                  <c:v>1.65E-4</c:v>
                </c:pt>
                <c:pt idx="5042">
                  <c:v>1.65E-4</c:v>
                </c:pt>
                <c:pt idx="5043">
                  <c:v>1.65E-4</c:v>
                </c:pt>
                <c:pt idx="5044">
                  <c:v>1.65E-4</c:v>
                </c:pt>
                <c:pt idx="5045">
                  <c:v>1.65E-4</c:v>
                </c:pt>
                <c:pt idx="5046">
                  <c:v>1.65E-4</c:v>
                </c:pt>
                <c:pt idx="5047">
                  <c:v>1.65E-4</c:v>
                </c:pt>
                <c:pt idx="5048">
                  <c:v>1.65E-4</c:v>
                </c:pt>
                <c:pt idx="5049">
                  <c:v>1.65E-4</c:v>
                </c:pt>
                <c:pt idx="5050">
                  <c:v>1.65E-4</c:v>
                </c:pt>
                <c:pt idx="5051">
                  <c:v>1.65E-4</c:v>
                </c:pt>
                <c:pt idx="5052">
                  <c:v>1.65E-4</c:v>
                </c:pt>
                <c:pt idx="5053">
                  <c:v>1.65E-4</c:v>
                </c:pt>
                <c:pt idx="5054">
                  <c:v>1.65E-4</c:v>
                </c:pt>
                <c:pt idx="5055">
                  <c:v>1.65E-4</c:v>
                </c:pt>
                <c:pt idx="5056">
                  <c:v>1.65E-4</c:v>
                </c:pt>
                <c:pt idx="5057">
                  <c:v>1.65E-4</c:v>
                </c:pt>
                <c:pt idx="5058">
                  <c:v>1.65E-4</c:v>
                </c:pt>
                <c:pt idx="5059">
                  <c:v>1.65E-4</c:v>
                </c:pt>
                <c:pt idx="5060">
                  <c:v>1.65E-4</c:v>
                </c:pt>
                <c:pt idx="5061">
                  <c:v>1.65E-4</c:v>
                </c:pt>
                <c:pt idx="5062">
                  <c:v>1.65E-4</c:v>
                </c:pt>
                <c:pt idx="5063">
                  <c:v>1.65E-4</c:v>
                </c:pt>
                <c:pt idx="5064">
                  <c:v>1.65E-4</c:v>
                </c:pt>
                <c:pt idx="5065">
                  <c:v>1.65E-4</c:v>
                </c:pt>
                <c:pt idx="5066">
                  <c:v>1.65E-4</c:v>
                </c:pt>
                <c:pt idx="5067">
                  <c:v>1.65E-4</c:v>
                </c:pt>
                <c:pt idx="5068">
                  <c:v>1.65E-4</c:v>
                </c:pt>
                <c:pt idx="5069">
                  <c:v>1.65E-4</c:v>
                </c:pt>
                <c:pt idx="5070">
                  <c:v>1.65E-4</c:v>
                </c:pt>
                <c:pt idx="5071">
                  <c:v>1.65E-4</c:v>
                </c:pt>
                <c:pt idx="5072">
                  <c:v>1.65E-4</c:v>
                </c:pt>
                <c:pt idx="5073">
                  <c:v>1.65E-4</c:v>
                </c:pt>
                <c:pt idx="5074">
                  <c:v>1.65E-4</c:v>
                </c:pt>
                <c:pt idx="5075">
                  <c:v>1.65E-4</c:v>
                </c:pt>
                <c:pt idx="5076">
                  <c:v>1.65E-4</c:v>
                </c:pt>
                <c:pt idx="5077">
                  <c:v>1.65E-4</c:v>
                </c:pt>
                <c:pt idx="5078">
                  <c:v>1.65E-4</c:v>
                </c:pt>
                <c:pt idx="5079">
                  <c:v>1.65E-4</c:v>
                </c:pt>
                <c:pt idx="5080">
                  <c:v>1.65E-4</c:v>
                </c:pt>
                <c:pt idx="5081">
                  <c:v>1.65E-4</c:v>
                </c:pt>
                <c:pt idx="5082">
                  <c:v>1.65E-4</c:v>
                </c:pt>
                <c:pt idx="5083">
                  <c:v>1.65E-4</c:v>
                </c:pt>
                <c:pt idx="5084">
                  <c:v>1.65E-4</c:v>
                </c:pt>
                <c:pt idx="5085">
                  <c:v>1.65E-4</c:v>
                </c:pt>
                <c:pt idx="5086">
                  <c:v>1.65E-4</c:v>
                </c:pt>
                <c:pt idx="5087">
                  <c:v>1.65E-4</c:v>
                </c:pt>
                <c:pt idx="5088">
                  <c:v>1.65E-4</c:v>
                </c:pt>
                <c:pt idx="5089">
                  <c:v>1.65E-4</c:v>
                </c:pt>
                <c:pt idx="5090">
                  <c:v>1.65E-4</c:v>
                </c:pt>
                <c:pt idx="5091">
                  <c:v>1.65E-4</c:v>
                </c:pt>
                <c:pt idx="5092">
                  <c:v>1.65E-4</c:v>
                </c:pt>
                <c:pt idx="5093">
                  <c:v>1.65E-4</c:v>
                </c:pt>
                <c:pt idx="5094">
                  <c:v>1.65E-4</c:v>
                </c:pt>
                <c:pt idx="5095">
                  <c:v>1.65E-4</c:v>
                </c:pt>
                <c:pt idx="5096">
                  <c:v>1.65E-4</c:v>
                </c:pt>
                <c:pt idx="5097">
                  <c:v>1.65E-4</c:v>
                </c:pt>
                <c:pt idx="5098">
                  <c:v>1.65E-4</c:v>
                </c:pt>
                <c:pt idx="5099">
                  <c:v>1.65E-4</c:v>
                </c:pt>
                <c:pt idx="5100">
                  <c:v>1.65E-4</c:v>
                </c:pt>
                <c:pt idx="5101">
                  <c:v>1.65E-4</c:v>
                </c:pt>
                <c:pt idx="5102">
                  <c:v>1.65E-4</c:v>
                </c:pt>
                <c:pt idx="5103">
                  <c:v>1.65E-4</c:v>
                </c:pt>
                <c:pt idx="5104">
                  <c:v>1.65E-4</c:v>
                </c:pt>
                <c:pt idx="5105">
                  <c:v>1.65E-4</c:v>
                </c:pt>
                <c:pt idx="5106">
                  <c:v>1.65E-4</c:v>
                </c:pt>
                <c:pt idx="5107">
                  <c:v>1.65E-4</c:v>
                </c:pt>
                <c:pt idx="5108">
                  <c:v>1.65E-4</c:v>
                </c:pt>
                <c:pt idx="5109">
                  <c:v>1.65E-4</c:v>
                </c:pt>
                <c:pt idx="5110">
                  <c:v>1.65E-4</c:v>
                </c:pt>
                <c:pt idx="5111">
                  <c:v>1.65E-4</c:v>
                </c:pt>
                <c:pt idx="5112">
                  <c:v>1.65E-4</c:v>
                </c:pt>
                <c:pt idx="5113">
                  <c:v>1.65E-4</c:v>
                </c:pt>
                <c:pt idx="5114">
                  <c:v>1.65E-4</c:v>
                </c:pt>
                <c:pt idx="5115">
                  <c:v>1.65E-4</c:v>
                </c:pt>
                <c:pt idx="5116">
                  <c:v>1.65E-4</c:v>
                </c:pt>
                <c:pt idx="5117">
                  <c:v>1.65E-4</c:v>
                </c:pt>
                <c:pt idx="5118">
                  <c:v>1.65E-4</c:v>
                </c:pt>
                <c:pt idx="5119">
                  <c:v>1.65E-4</c:v>
                </c:pt>
                <c:pt idx="5120">
                  <c:v>1.65E-4</c:v>
                </c:pt>
                <c:pt idx="5121">
                  <c:v>1.65E-4</c:v>
                </c:pt>
                <c:pt idx="5122">
                  <c:v>1.65E-4</c:v>
                </c:pt>
                <c:pt idx="5123">
                  <c:v>1.65E-4</c:v>
                </c:pt>
                <c:pt idx="5124">
                  <c:v>1.65E-4</c:v>
                </c:pt>
                <c:pt idx="5125">
                  <c:v>1.65E-4</c:v>
                </c:pt>
                <c:pt idx="5126">
                  <c:v>1.65E-4</c:v>
                </c:pt>
                <c:pt idx="5127">
                  <c:v>1.65E-4</c:v>
                </c:pt>
                <c:pt idx="5128">
                  <c:v>1.65E-4</c:v>
                </c:pt>
                <c:pt idx="5129">
                  <c:v>1.65E-4</c:v>
                </c:pt>
                <c:pt idx="5130">
                  <c:v>1.65E-4</c:v>
                </c:pt>
                <c:pt idx="5131">
                  <c:v>1.65E-4</c:v>
                </c:pt>
                <c:pt idx="5132">
                  <c:v>1.65E-4</c:v>
                </c:pt>
                <c:pt idx="5133">
                  <c:v>1.65E-4</c:v>
                </c:pt>
                <c:pt idx="5134">
                  <c:v>1.65E-4</c:v>
                </c:pt>
                <c:pt idx="5135">
                  <c:v>1.65E-4</c:v>
                </c:pt>
                <c:pt idx="5136">
                  <c:v>1.65E-4</c:v>
                </c:pt>
                <c:pt idx="5137">
                  <c:v>1.65E-4</c:v>
                </c:pt>
                <c:pt idx="5138">
                  <c:v>1.65E-4</c:v>
                </c:pt>
                <c:pt idx="5139">
                  <c:v>1.65E-4</c:v>
                </c:pt>
                <c:pt idx="5140">
                  <c:v>1.65E-4</c:v>
                </c:pt>
                <c:pt idx="5141">
                  <c:v>1.65E-4</c:v>
                </c:pt>
                <c:pt idx="5142">
                  <c:v>1.65E-4</c:v>
                </c:pt>
                <c:pt idx="5143">
                  <c:v>1.65E-4</c:v>
                </c:pt>
                <c:pt idx="5144">
                  <c:v>1.65E-4</c:v>
                </c:pt>
                <c:pt idx="5145">
                  <c:v>1.65E-4</c:v>
                </c:pt>
                <c:pt idx="5146">
                  <c:v>1.65E-4</c:v>
                </c:pt>
                <c:pt idx="5147">
                  <c:v>1.65E-4</c:v>
                </c:pt>
                <c:pt idx="5148">
                  <c:v>1.65E-4</c:v>
                </c:pt>
                <c:pt idx="5149">
                  <c:v>1.65E-4</c:v>
                </c:pt>
                <c:pt idx="5150">
                  <c:v>1.65E-4</c:v>
                </c:pt>
                <c:pt idx="5151">
                  <c:v>1.65E-4</c:v>
                </c:pt>
                <c:pt idx="5152">
                  <c:v>1.65E-4</c:v>
                </c:pt>
                <c:pt idx="5153">
                  <c:v>1.65E-4</c:v>
                </c:pt>
                <c:pt idx="5154">
                  <c:v>1.65E-4</c:v>
                </c:pt>
                <c:pt idx="5155">
                  <c:v>1.65E-4</c:v>
                </c:pt>
                <c:pt idx="5156">
                  <c:v>1.65E-4</c:v>
                </c:pt>
                <c:pt idx="5157">
                  <c:v>1.65E-4</c:v>
                </c:pt>
                <c:pt idx="5158">
                  <c:v>1.65E-4</c:v>
                </c:pt>
                <c:pt idx="5159">
                  <c:v>1.65E-4</c:v>
                </c:pt>
                <c:pt idx="5160">
                  <c:v>1.65E-4</c:v>
                </c:pt>
                <c:pt idx="5161">
                  <c:v>1.65E-4</c:v>
                </c:pt>
                <c:pt idx="5162">
                  <c:v>1.65E-4</c:v>
                </c:pt>
                <c:pt idx="5163">
                  <c:v>1.65E-4</c:v>
                </c:pt>
                <c:pt idx="5164">
                  <c:v>1.65E-4</c:v>
                </c:pt>
                <c:pt idx="5165">
                  <c:v>1.65E-4</c:v>
                </c:pt>
                <c:pt idx="5166">
                  <c:v>1.65E-4</c:v>
                </c:pt>
                <c:pt idx="5167">
                  <c:v>1.65E-4</c:v>
                </c:pt>
                <c:pt idx="5168">
                  <c:v>1.65E-4</c:v>
                </c:pt>
                <c:pt idx="5169">
                  <c:v>1.65E-4</c:v>
                </c:pt>
                <c:pt idx="5170">
                  <c:v>1.65E-4</c:v>
                </c:pt>
                <c:pt idx="5171">
                  <c:v>1.65E-4</c:v>
                </c:pt>
                <c:pt idx="5172">
                  <c:v>1.65E-4</c:v>
                </c:pt>
                <c:pt idx="5173">
                  <c:v>1.65E-4</c:v>
                </c:pt>
                <c:pt idx="5174">
                  <c:v>1.65E-4</c:v>
                </c:pt>
                <c:pt idx="5175">
                  <c:v>1.65E-4</c:v>
                </c:pt>
                <c:pt idx="5176">
                  <c:v>1.65E-4</c:v>
                </c:pt>
                <c:pt idx="5177">
                  <c:v>1.65E-4</c:v>
                </c:pt>
                <c:pt idx="5178">
                  <c:v>1.65E-4</c:v>
                </c:pt>
                <c:pt idx="5179">
                  <c:v>1.65E-4</c:v>
                </c:pt>
                <c:pt idx="5180">
                  <c:v>1.65E-4</c:v>
                </c:pt>
                <c:pt idx="5181">
                  <c:v>1.65E-4</c:v>
                </c:pt>
                <c:pt idx="5182">
                  <c:v>1.65E-4</c:v>
                </c:pt>
                <c:pt idx="5183">
                  <c:v>1.65E-4</c:v>
                </c:pt>
                <c:pt idx="5184">
                  <c:v>1.65E-4</c:v>
                </c:pt>
                <c:pt idx="5185">
                  <c:v>1.65E-4</c:v>
                </c:pt>
                <c:pt idx="5186">
                  <c:v>1.65E-4</c:v>
                </c:pt>
                <c:pt idx="5187">
                  <c:v>1.65E-4</c:v>
                </c:pt>
                <c:pt idx="5188">
                  <c:v>1.65E-4</c:v>
                </c:pt>
                <c:pt idx="5189">
                  <c:v>1.65E-4</c:v>
                </c:pt>
                <c:pt idx="5190">
                  <c:v>1.65E-4</c:v>
                </c:pt>
                <c:pt idx="5191">
                  <c:v>1.65E-4</c:v>
                </c:pt>
                <c:pt idx="5192">
                  <c:v>1.65E-4</c:v>
                </c:pt>
                <c:pt idx="5193">
                  <c:v>1.65E-4</c:v>
                </c:pt>
                <c:pt idx="5194">
                  <c:v>1.65E-4</c:v>
                </c:pt>
                <c:pt idx="5195">
                  <c:v>1.65E-4</c:v>
                </c:pt>
                <c:pt idx="5196">
                  <c:v>1.65E-4</c:v>
                </c:pt>
                <c:pt idx="5197">
                  <c:v>1.65E-4</c:v>
                </c:pt>
                <c:pt idx="5198">
                  <c:v>1.65E-4</c:v>
                </c:pt>
                <c:pt idx="5199">
                  <c:v>1.65E-4</c:v>
                </c:pt>
                <c:pt idx="5200">
                  <c:v>1.65E-4</c:v>
                </c:pt>
                <c:pt idx="5201">
                  <c:v>1.65E-4</c:v>
                </c:pt>
                <c:pt idx="5202">
                  <c:v>1.65E-4</c:v>
                </c:pt>
                <c:pt idx="5203">
                  <c:v>1.65E-4</c:v>
                </c:pt>
                <c:pt idx="5204">
                  <c:v>1.65E-4</c:v>
                </c:pt>
                <c:pt idx="5205">
                  <c:v>1.65E-4</c:v>
                </c:pt>
                <c:pt idx="5206">
                  <c:v>1.65E-4</c:v>
                </c:pt>
                <c:pt idx="5207">
                  <c:v>1.65E-4</c:v>
                </c:pt>
                <c:pt idx="5208">
                  <c:v>1.65E-4</c:v>
                </c:pt>
                <c:pt idx="5209">
                  <c:v>1.65E-4</c:v>
                </c:pt>
                <c:pt idx="5210">
                  <c:v>1.65E-4</c:v>
                </c:pt>
                <c:pt idx="5211">
                  <c:v>1.65E-4</c:v>
                </c:pt>
                <c:pt idx="5212">
                  <c:v>1.65E-4</c:v>
                </c:pt>
                <c:pt idx="5213">
                  <c:v>1.65E-4</c:v>
                </c:pt>
                <c:pt idx="5214">
                  <c:v>1.65E-4</c:v>
                </c:pt>
                <c:pt idx="5215">
                  <c:v>1.65E-4</c:v>
                </c:pt>
                <c:pt idx="5216">
                  <c:v>1.65E-4</c:v>
                </c:pt>
                <c:pt idx="5217">
                  <c:v>1.65E-4</c:v>
                </c:pt>
                <c:pt idx="5218">
                  <c:v>1.65E-4</c:v>
                </c:pt>
                <c:pt idx="5219">
                  <c:v>1.65E-4</c:v>
                </c:pt>
                <c:pt idx="5220">
                  <c:v>1.65E-4</c:v>
                </c:pt>
                <c:pt idx="5221">
                  <c:v>1.65E-4</c:v>
                </c:pt>
                <c:pt idx="5222">
                  <c:v>1.65E-4</c:v>
                </c:pt>
                <c:pt idx="5223">
                  <c:v>1.65E-4</c:v>
                </c:pt>
                <c:pt idx="5224">
                  <c:v>1.65E-4</c:v>
                </c:pt>
                <c:pt idx="5225">
                  <c:v>1.65E-4</c:v>
                </c:pt>
                <c:pt idx="5226">
                  <c:v>1.65E-4</c:v>
                </c:pt>
                <c:pt idx="5227">
                  <c:v>1.65E-4</c:v>
                </c:pt>
                <c:pt idx="5228">
                  <c:v>1.65E-4</c:v>
                </c:pt>
                <c:pt idx="5229">
                  <c:v>1.65E-4</c:v>
                </c:pt>
                <c:pt idx="5230">
                  <c:v>1.65E-4</c:v>
                </c:pt>
                <c:pt idx="5231">
                  <c:v>1.65E-4</c:v>
                </c:pt>
                <c:pt idx="5232">
                  <c:v>1.65E-4</c:v>
                </c:pt>
                <c:pt idx="5233">
                  <c:v>1.65E-4</c:v>
                </c:pt>
                <c:pt idx="5234">
                  <c:v>1.65E-4</c:v>
                </c:pt>
                <c:pt idx="5235">
                  <c:v>1.65E-4</c:v>
                </c:pt>
                <c:pt idx="5236">
                  <c:v>1.65E-4</c:v>
                </c:pt>
                <c:pt idx="5237">
                  <c:v>1.65E-4</c:v>
                </c:pt>
                <c:pt idx="5238">
                  <c:v>1.65E-4</c:v>
                </c:pt>
                <c:pt idx="5239">
                  <c:v>1.65E-4</c:v>
                </c:pt>
                <c:pt idx="5240">
                  <c:v>1.65E-4</c:v>
                </c:pt>
                <c:pt idx="5241">
                  <c:v>1.65E-4</c:v>
                </c:pt>
                <c:pt idx="5242">
                  <c:v>1.65E-4</c:v>
                </c:pt>
                <c:pt idx="5243">
                  <c:v>1.65E-4</c:v>
                </c:pt>
                <c:pt idx="5244">
                  <c:v>1.65E-4</c:v>
                </c:pt>
                <c:pt idx="5245">
                  <c:v>1.65E-4</c:v>
                </c:pt>
                <c:pt idx="5246">
                  <c:v>1.65E-4</c:v>
                </c:pt>
                <c:pt idx="5247">
                  <c:v>1.65E-4</c:v>
                </c:pt>
                <c:pt idx="5248">
                  <c:v>1.65E-4</c:v>
                </c:pt>
                <c:pt idx="5249">
                  <c:v>1.65E-4</c:v>
                </c:pt>
                <c:pt idx="5250">
                  <c:v>1.65E-4</c:v>
                </c:pt>
                <c:pt idx="5251">
                  <c:v>1.65E-4</c:v>
                </c:pt>
                <c:pt idx="5252">
                  <c:v>1.65E-4</c:v>
                </c:pt>
                <c:pt idx="5253">
                  <c:v>1.65E-4</c:v>
                </c:pt>
                <c:pt idx="5254">
                  <c:v>1.65E-4</c:v>
                </c:pt>
                <c:pt idx="5255">
                  <c:v>1.65E-4</c:v>
                </c:pt>
                <c:pt idx="5256">
                  <c:v>1.65E-4</c:v>
                </c:pt>
                <c:pt idx="5257">
                  <c:v>1.65E-4</c:v>
                </c:pt>
                <c:pt idx="5258">
                  <c:v>1.65E-4</c:v>
                </c:pt>
                <c:pt idx="5259">
                  <c:v>1.65E-4</c:v>
                </c:pt>
                <c:pt idx="5260">
                  <c:v>1.65E-4</c:v>
                </c:pt>
                <c:pt idx="5261">
                  <c:v>1.65E-4</c:v>
                </c:pt>
                <c:pt idx="5262">
                  <c:v>1.65E-4</c:v>
                </c:pt>
                <c:pt idx="5263">
                  <c:v>1.65E-4</c:v>
                </c:pt>
                <c:pt idx="5264">
                  <c:v>1.65E-4</c:v>
                </c:pt>
                <c:pt idx="5265">
                  <c:v>1.65E-4</c:v>
                </c:pt>
                <c:pt idx="5266">
                  <c:v>1.65E-4</c:v>
                </c:pt>
                <c:pt idx="5267">
                  <c:v>1.65E-4</c:v>
                </c:pt>
                <c:pt idx="5268">
                  <c:v>1.65E-4</c:v>
                </c:pt>
                <c:pt idx="5269">
                  <c:v>1.65E-4</c:v>
                </c:pt>
                <c:pt idx="5270">
                  <c:v>1.65E-4</c:v>
                </c:pt>
                <c:pt idx="5271">
                  <c:v>1.65E-4</c:v>
                </c:pt>
                <c:pt idx="5272">
                  <c:v>1.65E-4</c:v>
                </c:pt>
                <c:pt idx="5273">
                  <c:v>1.65E-4</c:v>
                </c:pt>
                <c:pt idx="5274">
                  <c:v>1.65E-4</c:v>
                </c:pt>
                <c:pt idx="5275">
                  <c:v>1.65E-4</c:v>
                </c:pt>
                <c:pt idx="5276">
                  <c:v>1.65E-4</c:v>
                </c:pt>
                <c:pt idx="5277">
                  <c:v>1.65E-4</c:v>
                </c:pt>
                <c:pt idx="5278">
                  <c:v>1.65E-4</c:v>
                </c:pt>
                <c:pt idx="5279">
                  <c:v>1.65E-4</c:v>
                </c:pt>
                <c:pt idx="5280">
                  <c:v>1.65E-4</c:v>
                </c:pt>
                <c:pt idx="5281">
                  <c:v>1.65E-4</c:v>
                </c:pt>
                <c:pt idx="5282">
                  <c:v>1.65E-4</c:v>
                </c:pt>
                <c:pt idx="5283">
                  <c:v>1.65E-4</c:v>
                </c:pt>
                <c:pt idx="5284">
                  <c:v>1.65E-4</c:v>
                </c:pt>
                <c:pt idx="5285">
                  <c:v>1.65E-4</c:v>
                </c:pt>
                <c:pt idx="5286">
                  <c:v>1.65E-4</c:v>
                </c:pt>
                <c:pt idx="5287">
                  <c:v>1.65E-4</c:v>
                </c:pt>
                <c:pt idx="5288">
                  <c:v>1.65E-4</c:v>
                </c:pt>
                <c:pt idx="5289">
                  <c:v>1.65E-4</c:v>
                </c:pt>
                <c:pt idx="5290">
                  <c:v>1.65E-4</c:v>
                </c:pt>
                <c:pt idx="5291">
                  <c:v>1.65E-4</c:v>
                </c:pt>
                <c:pt idx="5292">
                  <c:v>1.65E-4</c:v>
                </c:pt>
                <c:pt idx="5293">
                  <c:v>1.65E-4</c:v>
                </c:pt>
                <c:pt idx="5294">
                  <c:v>1.65E-4</c:v>
                </c:pt>
                <c:pt idx="5295">
                  <c:v>1.65E-4</c:v>
                </c:pt>
                <c:pt idx="5296">
                  <c:v>1.65E-4</c:v>
                </c:pt>
                <c:pt idx="5297">
                  <c:v>1.65E-4</c:v>
                </c:pt>
                <c:pt idx="5298">
                  <c:v>1.65E-4</c:v>
                </c:pt>
                <c:pt idx="5299">
                  <c:v>1.65E-4</c:v>
                </c:pt>
                <c:pt idx="5300">
                  <c:v>1.65E-4</c:v>
                </c:pt>
                <c:pt idx="5301">
                  <c:v>1.65E-4</c:v>
                </c:pt>
                <c:pt idx="5302">
                  <c:v>1.65E-4</c:v>
                </c:pt>
                <c:pt idx="5303">
                  <c:v>1.65E-4</c:v>
                </c:pt>
                <c:pt idx="5304">
                  <c:v>1.65E-4</c:v>
                </c:pt>
                <c:pt idx="5305">
                  <c:v>1.65E-4</c:v>
                </c:pt>
                <c:pt idx="5306">
                  <c:v>1.65E-4</c:v>
                </c:pt>
                <c:pt idx="5307">
                  <c:v>1.65E-4</c:v>
                </c:pt>
                <c:pt idx="5308">
                  <c:v>1.65E-4</c:v>
                </c:pt>
                <c:pt idx="5309">
                  <c:v>1.65E-4</c:v>
                </c:pt>
                <c:pt idx="5310">
                  <c:v>1.65E-4</c:v>
                </c:pt>
                <c:pt idx="5311">
                  <c:v>1.65E-4</c:v>
                </c:pt>
                <c:pt idx="5312">
                  <c:v>1.65E-4</c:v>
                </c:pt>
                <c:pt idx="5313">
                  <c:v>1.65E-4</c:v>
                </c:pt>
                <c:pt idx="5314">
                  <c:v>1.65E-4</c:v>
                </c:pt>
                <c:pt idx="5315">
                  <c:v>1.65E-4</c:v>
                </c:pt>
                <c:pt idx="5316">
                  <c:v>1.65E-4</c:v>
                </c:pt>
                <c:pt idx="5317">
                  <c:v>1.65E-4</c:v>
                </c:pt>
                <c:pt idx="5318">
                  <c:v>1.65E-4</c:v>
                </c:pt>
                <c:pt idx="5319">
                  <c:v>1.65E-4</c:v>
                </c:pt>
                <c:pt idx="5320">
                  <c:v>1.65E-4</c:v>
                </c:pt>
                <c:pt idx="5321">
                  <c:v>1.65E-4</c:v>
                </c:pt>
                <c:pt idx="5322">
                  <c:v>1.65E-4</c:v>
                </c:pt>
                <c:pt idx="5323">
                  <c:v>1.65E-4</c:v>
                </c:pt>
                <c:pt idx="5324">
                  <c:v>1.65E-4</c:v>
                </c:pt>
                <c:pt idx="5325">
                  <c:v>1.65E-4</c:v>
                </c:pt>
                <c:pt idx="5326">
                  <c:v>1.65E-4</c:v>
                </c:pt>
                <c:pt idx="5327">
                  <c:v>1.65E-4</c:v>
                </c:pt>
                <c:pt idx="5328">
                  <c:v>1.65E-4</c:v>
                </c:pt>
                <c:pt idx="5329">
                  <c:v>1.65E-4</c:v>
                </c:pt>
                <c:pt idx="5330">
                  <c:v>1.65E-4</c:v>
                </c:pt>
                <c:pt idx="5331">
                  <c:v>1.65E-4</c:v>
                </c:pt>
                <c:pt idx="5332">
                  <c:v>1.65E-4</c:v>
                </c:pt>
                <c:pt idx="5333">
                  <c:v>1.65E-4</c:v>
                </c:pt>
                <c:pt idx="5334">
                  <c:v>1.65E-4</c:v>
                </c:pt>
                <c:pt idx="5335">
                  <c:v>1.65E-4</c:v>
                </c:pt>
                <c:pt idx="5336">
                  <c:v>1.65E-4</c:v>
                </c:pt>
                <c:pt idx="5337">
                  <c:v>1.65E-4</c:v>
                </c:pt>
                <c:pt idx="5338">
                  <c:v>1.65E-4</c:v>
                </c:pt>
                <c:pt idx="5339">
                  <c:v>1.65E-4</c:v>
                </c:pt>
                <c:pt idx="5340">
                  <c:v>1.65E-4</c:v>
                </c:pt>
                <c:pt idx="5341">
                  <c:v>1.65E-4</c:v>
                </c:pt>
                <c:pt idx="5342">
                  <c:v>1.65E-4</c:v>
                </c:pt>
                <c:pt idx="5343">
                  <c:v>1.65E-4</c:v>
                </c:pt>
                <c:pt idx="5344">
                  <c:v>1.65E-4</c:v>
                </c:pt>
                <c:pt idx="5345">
                  <c:v>1.65E-4</c:v>
                </c:pt>
                <c:pt idx="5346">
                  <c:v>1.65E-4</c:v>
                </c:pt>
                <c:pt idx="5347">
                  <c:v>1.65E-4</c:v>
                </c:pt>
                <c:pt idx="5348">
                  <c:v>1.65E-4</c:v>
                </c:pt>
                <c:pt idx="5349">
                  <c:v>1.65E-4</c:v>
                </c:pt>
                <c:pt idx="5350">
                  <c:v>1.65E-4</c:v>
                </c:pt>
                <c:pt idx="5351">
                  <c:v>1.65E-4</c:v>
                </c:pt>
                <c:pt idx="5352">
                  <c:v>1.65E-4</c:v>
                </c:pt>
                <c:pt idx="5353">
                  <c:v>1.65E-4</c:v>
                </c:pt>
                <c:pt idx="5354">
                  <c:v>1.65E-4</c:v>
                </c:pt>
                <c:pt idx="5355">
                  <c:v>1.65E-4</c:v>
                </c:pt>
                <c:pt idx="5356">
                  <c:v>1.65E-4</c:v>
                </c:pt>
                <c:pt idx="5357">
                  <c:v>1.65E-4</c:v>
                </c:pt>
                <c:pt idx="5358">
                  <c:v>1.65E-4</c:v>
                </c:pt>
                <c:pt idx="5359">
                  <c:v>1.65E-4</c:v>
                </c:pt>
                <c:pt idx="5360">
                  <c:v>1.65E-4</c:v>
                </c:pt>
                <c:pt idx="5361">
                  <c:v>1.65E-4</c:v>
                </c:pt>
                <c:pt idx="5362">
                  <c:v>1.65E-4</c:v>
                </c:pt>
                <c:pt idx="5363">
                  <c:v>1.65E-4</c:v>
                </c:pt>
                <c:pt idx="5364">
                  <c:v>1.65E-4</c:v>
                </c:pt>
                <c:pt idx="5365">
                  <c:v>1.65E-4</c:v>
                </c:pt>
                <c:pt idx="5366">
                  <c:v>1.65E-4</c:v>
                </c:pt>
                <c:pt idx="5367">
                  <c:v>1.65E-4</c:v>
                </c:pt>
                <c:pt idx="5368">
                  <c:v>1.65E-4</c:v>
                </c:pt>
                <c:pt idx="5369">
                  <c:v>1.65E-4</c:v>
                </c:pt>
                <c:pt idx="5370">
                  <c:v>1.65E-4</c:v>
                </c:pt>
                <c:pt idx="5371">
                  <c:v>1.65E-4</c:v>
                </c:pt>
                <c:pt idx="5372">
                  <c:v>1.65E-4</c:v>
                </c:pt>
                <c:pt idx="5373">
                  <c:v>1.65E-4</c:v>
                </c:pt>
                <c:pt idx="5374">
                  <c:v>1.65E-4</c:v>
                </c:pt>
                <c:pt idx="5375">
                  <c:v>1.65E-4</c:v>
                </c:pt>
                <c:pt idx="5376">
                  <c:v>1.65E-4</c:v>
                </c:pt>
                <c:pt idx="5377">
                  <c:v>1.65E-4</c:v>
                </c:pt>
                <c:pt idx="5378">
                  <c:v>1.65E-4</c:v>
                </c:pt>
                <c:pt idx="5379">
                  <c:v>1.65E-4</c:v>
                </c:pt>
                <c:pt idx="5380">
                  <c:v>1.65E-4</c:v>
                </c:pt>
                <c:pt idx="5381">
                  <c:v>1.65E-4</c:v>
                </c:pt>
                <c:pt idx="5382">
                  <c:v>1.65E-4</c:v>
                </c:pt>
                <c:pt idx="5383">
                  <c:v>1.65E-4</c:v>
                </c:pt>
                <c:pt idx="5384">
                  <c:v>1.65E-4</c:v>
                </c:pt>
                <c:pt idx="5385">
                  <c:v>1.65E-4</c:v>
                </c:pt>
                <c:pt idx="5386">
                  <c:v>1.65E-4</c:v>
                </c:pt>
                <c:pt idx="5387">
                  <c:v>1.65E-4</c:v>
                </c:pt>
                <c:pt idx="5388">
                  <c:v>1.65E-4</c:v>
                </c:pt>
                <c:pt idx="5389">
                  <c:v>1.65E-4</c:v>
                </c:pt>
                <c:pt idx="5390">
                  <c:v>1.65E-4</c:v>
                </c:pt>
                <c:pt idx="5391">
                  <c:v>1.65E-4</c:v>
                </c:pt>
                <c:pt idx="5392">
                  <c:v>1.65E-4</c:v>
                </c:pt>
                <c:pt idx="5393">
                  <c:v>1.65E-4</c:v>
                </c:pt>
                <c:pt idx="5394">
                  <c:v>1.65E-4</c:v>
                </c:pt>
                <c:pt idx="5395">
                  <c:v>1.65E-4</c:v>
                </c:pt>
                <c:pt idx="5396">
                  <c:v>1.65E-4</c:v>
                </c:pt>
                <c:pt idx="5397">
                  <c:v>1.65E-4</c:v>
                </c:pt>
                <c:pt idx="5398">
                  <c:v>1.65E-4</c:v>
                </c:pt>
                <c:pt idx="5399">
                  <c:v>1.65E-4</c:v>
                </c:pt>
                <c:pt idx="5400">
                  <c:v>1.65E-4</c:v>
                </c:pt>
                <c:pt idx="5401">
                  <c:v>1.65E-4</c:v>
                </c:pt>
                <c:pt idx="5402">
                  <c:v>1.65E-4</c:v>
                </c:pt>
                <c:pt idx="5403">
                  <c:v>1.65E-4</c:v>
                </c:pt>
                <c:pt idx="5404">
                  <c:v>1.65E-4</c:v>
                </c:pt>
                <c:pt idx="5405">
                  <c:v>1.65E-4</c:v>
                </c:pt>
                <c:pt idx="5406">
                  <c:v>1.65E-4</c:v>
                </c:pt>
                <c:pt idx="5407">
                  <c:v>1.65E-4</c:v>
                </c:pt>
                <c:pt idx="5408">
                  <c:v>1.65E-4</c:v>
                </c:pt>
                <c:pt idx="5409">
                  <c:v>1.65E-4</c:v>
                </c:pt>
                <c:pt idx="5410">
                  <c:v>1.65E-4</c:v>
                </c:pt>
                <c:pt idx="5411">
                  <c:v>1.65E-4</c:v>
                </c:pt>
                <c:pt idx="5412">
                  <c:v>1.65E-4</c:v>
                </c:pt>
                <c:pt idx="5413">
                  <c:v>1.65E-4</c:v>
                </c:pt>
                <c:pt idx="5414">
                  <c:v>1.65E-4</c:v>
                </c:pt>
                <c:pt idx="5415">
                  <c:v>1.65E-4</c:v>
                </c:pt>
                <c:pt idx="5416">
                  <c:v>1.65E-4</c:v>
                </c:pt>
                <c:pt idx="5417">
                  <c:v>1.65E-4</c:v>
                </c:pt>
                <c:pt idx="5418">
                  <c:v>1.65E-4</c:v>
                </c:pt>
                <c:pt idx="5419">
                  <c:v>1.65E-4</c:v>
                </c:pt>
                <c:pt idx="5420">
                  <c:v>1.65E-4</c:v>
                </c:pt>
                <c:pt idx="5421">
                  <c:v>1.65E-4</c:v>
                </c:pt>
                <c:pt idx="5422">
                  <c:v>1.65E-4</c:v>
                </c:pt>
                <c:pt idx="5423">
                  <c:v>1.65E-4</c:v>
                </c:pt>
                <c:pt idx="5424">
                  <c:v>1.65E-4</c:v>
                </c:pt>
                <c:pt idx="5425">
                  <c:v>1.65E-4</c:v>
                </c:pt>
                <c:pt idx="5426">
                  <c:v>1.65E-4</c:v>
                </c:pt>
                <c:pt idx="5427">
                  <c:v>1.65E-4</c:v>
                </c:pt>
                <c:pt idx="5428">
                  <c:v>1.65E-4</c:v>
                </c:pt>
                <c:pt idx="5429">
                  <c:v>1.65E-4</c:v>
                </c:pt>
                <c:pt idx="5430">
                  <c:v>1.65E-4</c:v>
                </c:pt>
                <c:pt idx="5431">
                  <c:v>1.65E-4</c:v>
                </c:pt>
                <c:pt idx="5432">
                  <c:v>1.65E-4</c:v>
                </c:pt>
                <c:pt idx="5433">
                  <c:v>1.65E-4</c:v>
                </c:pt>
                <c:pt idx="5434">
                  <c:v>1.65E-4</c:v>
                </c:pt>
                <c:pt idx="5435">
                  <c:v>1.65E-4</c:v>
                </c:pt>
                <c:pt idx="5436">
                  <c:v>1.65E-4</c:v>
                </c:pt>
                <c:pt idx="5437">
                  <c:v>1.65E-4</c:v>
                </c:pt>
                <c:pt idx="5438">
                  <c:v>1.65E-4</c:v>
                </c:pt>
                <c:pt idx="5439">
                  <c:v>1.65E-4</c:v>
                </c:pt>
                <c:pt idx="5440">
                  <c:v>1.65E-4</c:v>
                </c:pt>
                <c:pt idx="5441">
                  <c:v>1.65E-4</c:v>
                </c:pt>
                <c:pt idx="5442">
                  <c:v>1.65E-4</c:v>
                </c:pt>
                <c:pt idx="5443">
                  <c:v>1.65E-4</c:v>
                </c:pt>
                <c:pt idx="5444">
                  <c:v>1.65E-4</c:v>
                </c:pt>
                <c:pt idx="5445">
                  <c:v>1.65E-4</c:v>
                </c:pt>
                <c:pt idx="5446">
                  <c:v>1.65E-4</c:v>
                </c:pt>
                <c:pt idx="5447">
                  <c:v>1.65E-4</c:v>
                </c:pt>
                <c:pt idx="5448">
                  <c:v>1.65E-4</c:v>
                </c:pt>
                <c:pt idx="5449">
                  <c:v>1.65E-4</c:v>
                </c:pt>
                <c:pt idx="5450">
                  <c:v>1.65E-4</c:v>
                </c:pt>
                <c:pt idx="5451">
                  <c:v>1.65E-4</c:v>
                </c:pt>
                <c:pt idx="5452">
                  <c:v>1.65E-4</c:v>
                </c:pt>
                <c:pt idx="5453">
                  <c:v>1.65E-4</c:v>
                </c:pt>
                <c:pt idx="5454">
                  <c:v>1.65E-4</c:v>
                </c:pt>
                <c:pt idx="5455">
                  <c:v>1.65E-4</c:v>
                </c:pt>
                <c:pt idx="5456">
                  <c:v>1.65E-4</c:v>
                </c:pt>
                <c:pt idx="5457">
                  <c:v>1.65E-4</c:v>
                </c:pt>
                <c:pt idx="5458">
                  <c:v>1.65E-4</c:v>
                </c:pt>
                <c:pt idx="5459">
                  <c:v>1.65E-4</c:v>
                </c:pt>
                <c:pt idx="5460">
                  <c:v>1.65E-4</c:v>
                </c:pt>
                <c:pt idx="5461">
                  <c:v>1.65E-4</c:v>
                </c:pt>
                <c:pt idx="5462">
                  <c:v>1.65E-4</c:v>
                </c:pt>
                <c:pt idx="5463">
                  <c:v>1.65E-4</c:v>
                </c:pt>
                <c:pt idx="5464">
                  <c:v>1.65E-4</c:v>
                </c:pt>
                <c:pt idx="5465">
                  <c:v>1.65E-4</c:v>
                </c:pt>
                <c:pt idx="5466">
                  <c:v>1.65E-4</c:v>
                </c:pt>
                <c:pt idx="5467">
                  <c:v>1.65E-4</c:v>
                </c:pt>
                <c:pt idx="5468">
                  <c:v>1.65E-4</c:v>
                </c:pt>
                <c:pt idx="5469">
                  <c:v>1.65E-4</c:v>
                </c:pt>
                <c:pt idx="5470">
                  <c:v>1.65E-4</c:v>
                </c:pt>
                <c:pt idx="5471">
                  <c:v>1.65E-4</c:v>
                </c:pt>
                <c:pt idx="5472">
                  <c:v>1.65E-4</c:v>
                </c:pt>
                <c:pt idx="5473">
                  <c:v>1.65E-4</c:v>
                </c:pt>
                <c:pt idx="5474">
                  <c:v>1.65E-4</c:v>
                </c:pt>
                <c:pt idx="5475">
                  <c:v>1.65E-4</c:v>
                </c:pt>
                <c:pt idx="5476">
                  <c:v>1.65E-4</c:v>
                </c:pt>
                <c:pt idx="5477">
                  <c:v>1.65E-4</c:v>
                </c:pt>
                <c:pt idx="5478">
                  <c:v>1.65E-4</c:v>
                </c:pt>
                <c:pt idx="5479">
                  <c:v>1.65E-4</c:v>
                </c:pt>
                <c:pt idx="5480">
                  <c:v>1.65E-4</c:v>
                </c:pt>
                <c:pt idx="5481">
                  <c:v>1.65E-4</c:v>
                </c:pt>
                <c:pt idx="5482">
                  <c:v>1.65E-4</c:v>
                </c:pt>
                <c:pt idx="5483">
                  <c:v>1.65E-4</c:v>
                </c:pt>
                <c:pt idx="5484">
                  <c:v>1.65E-4</c:v>
                </c:pt>
                <c:pt idx="5485">
                  <c:v>1.65E-4</c:v>
                </c:pt>
                <c:pt idx="5486">
                  <c:v>1.65E-4</c:v>
                </c:pt>
                <c:pt idx="5487">
                  <c:v>1.65E-4</c:v>
                </c:pt>
                <c:pt idx="5488">
                  <c:v>1.65E-4</c:v>
                </c:pt>
                <c:pt idx="5489">
                  <c:v>1.65E-4</c:v>
                </c:pt>
                <c:pt idx="5490">
                  <c:v>1.65E-4</c:v>
                </c:pt>
                <c:pt idx="5491">
                  <c:v>1.65E-4</c:v>
                </c:pt>
                <c:pt idx="5492">
                  <c:v>1.65E-4</c:v>
                </c:pt>
                <c:pt idx="5493">
                  <c:v>1.65E-4</c:v>
                </c:pt>
                <c:pt idx="5494">
                  <c:v>1.65E-4</c:v>
                </c:pt>
                <c:pt idx="5495">
                  <c:v>1.65E-4</c:v>
                </c:pt>
                <c:pt idx="5496">
                  <c:v>1.65E-4</c:v>
                </c:pt>
                <c:pt idx="5497">
                  <c:v>1.65E-4</c:v>
                </c:pt>
                <c:pt idx="5498">
                  <c:v>1.65E-4</c:v>
                </c:pt>
                <c:pt idx="5499">
                  <c:v>1.65E-4</c:v>
                </c:pt>
                <c:pt idx="5500">
                  <c:v>1.65E-4</c:v>
                </c:pt>
                <c:pt idx="5501">
                  <c:v>1.65E-4</c:v>
                </c:pt>
                <c:pt idx="5502">
                  <c:v>1.65E-4</c:v>
                </c:pt>
                <c:pt idx="5503">
                  <c:v>1.65E-4</c:v>
                </c:pt>
                <c:pt idx="5504">
                  <c:v>1.65E-4</c:v>
                </c:pt>
                <c:pt idx="5505">
                  <c:v>1.65E-4</c:v>
                </c:pt>
                <c:pt idx="5506">
                  <c:v>1.65E-4</c:v>
                </c:pt>
                <c:pt idx="5507">
                  <c:v>1.65E-4</c:v>
                </c:pt>
                <c:pt idx="5508">
                  <c:v>1.65E-4</c:v>
                </c:pt>
                <c:pt idx="5509">
                  <c:v>1.65E-4</c:v>
                </c:pt>
                <c:pt idx="5510">
                  <c:v>1.65E-4</c:v>
                </c:pt>
                <c:pt idx="5511">
                  <c:v>1.65E-4</c:v>
                </c:pt>
                <c:pt idx="5512">
                  <c:v>1.65E-4</c:v>
                </c:pt>
                <c:pt idx="5513">
                  <c:v>1.65E-4</c:v>
                </c:pt>
                <c:pt idx="5514">
                  <c:v>1.65E-4</c:v>
                </c:pt>
                <c:pt idx="5515">
                  <c:v>1.65E-4</c:v>
                </c:pt>
                <c:pt idx="5516">
                  <c:v>1.65E-4</c:v>
                </c:pt>
                <c:pt idx="5517">
                  <c:v>1.65E-4</c:v>
                </c:pt>
                <c:pt idx="5518">
                  <c:v>1.65E-4</c:v>
                </c:pt>
                <c:pt idx="5519">
                  <c:v>1.65E-4</c:v>
                </c:pt>
                <c:pt idx="5520">
                  <c:v>1.65E-4</c:v>
                </c:pt>
                <c:pt idx="5521">
                  <c:v>1.65E-4</c:v>
                </c:pt>
                <c:pt idx="5522">
                  <c:v>1.65E-4</c:v>
                </c:pt>
                <c:pt idx="5523">
                  <c:v>1.65E-4</c:v>
                </c:pt>
                <c:pt idx="5524">
                  <c:v>1.65E-4</c:v>
                </c:pt>
                <c:pt idx="5525">
                  <c:v>1.65E-4</c:v>
                </c:pt>
                <c:pt idx="5526">
                  <c:v>1.65E-4</c:v>
                </c:pt>
                <c:pt idx="5527">
                  <c:v>1.65E-4</c:v>
                </c:pt>
                <c:pt idx="5528">
                  <c:v>1.65E-4</c:v>
                </c:pt>
                <c:pt idx="5529">
                  <c:v>1.65E-4</c:v>
                </c:pt>
                <c:pt idx="5530">
                  <c:v>1.65E-4</c:v>
                </c:pt>
                <c:pt idx="5531">
                  <c:v>1.65E-4</c:v>
                </c:pt>
                <c:pt idx="5532">
                  <c:v>1.65E-4</c:v>
                </c:pt>
                <c:pt idx="5533">
                  <c:v>1.65E-4</c:v>
                </c:pt>
                <c:pt idx="5534">
                  <c:v>1.65E-4</c:v>
                </c:pt>
                <c:pt idx="5535">
                  <c:v>1.65E-4</c:v>
                </c:pt>
                <c:pt idx="5536">
                  <c:v>1.65E-4</c:v>
                </c:pt>
                <c:pt idx="5537">
                  <c:v>1.65E-4</c:v>
                </c:pt>
                <c:pt idx="5538">
                  <c:v>1.65E-4</c:v>
                </c:pt>
                <c:pt idx="5539">
                  <c:v>1.65E-4</c:v>
                </c:pt>
                <c:pt idx="5540">
                  <c:v>1.65E-4</c:v>
                </c:pt>
                <c:pt idx="5541">
                  <c:v>1.65E-4</c:v>
                </c:pt>
                <c:pt idx="5542">
                  <c:v>1.65E-4</c:v>
                </c:pt>
                <c:pt idx="5543">
                  <c:v>1.65E-4</c:v>
                </c:pt>
                <c:pt idx="5544">
                  <c:v>1.65E-4</c:v>
                </c:pt>
                <c:pt idx="5545">
                  <c:v>1.65E-4</c:v>
                </c:pt>
                <c:pt idx="5546">
                  <c:v>1.65E-4</c:v>
                </c:pt>
                <c:pt idx="5547">
                  <c:v>1.65E-4</c:v>
                </c:pt>
                <c:pt idx="5548">
                  <c:v>1.65E-4</c:v>
                </c:pt>
                <c:pt idx="5549">
                  <c:v>1.65E-4</c:v>
                </c:pt>
                <c:pt idx="5550">
                  <c:v>1.65E-4</c:v>
                </c:pt>
                <c:pt idx="5551">
                  <c:v>1.65E-4</c:v>
                </c:pt>
                <c:pt idx="5552">
                  <c:v>1.65E-4</c:v>
                </c:pt>
                <c:pt idx="5553">
                  <c:v>1.65E-4</c:v>
                </c:pt>
                <c:pt idx="5554">
                  <c:v>1.65E-4</c:v>
                </c:pt>
                <c:pt idx="5555">
                  <c:v>1.65E-4</c:v>
                </c:pt>
                <c:pt idx="5556">
                  <c:v>1.65E-4</c:v>
                </c:pt>
                <c:pt idx="5557">
                  <c:v>1.65E-4</c:v>
                </c:pt>
                <c:pt idx="5558">
                  <c:v>1.65E-4</c:v>
                </c:pt>
                <c:pt idx="5559">
                  <c:v>1.65E-4</c:v>
                </c:pt>
                <c:pt idx="5560">
                  <c:v>1.65E-4</c:v>
                </c:pt>
                <c:pt idx="5561">
                  <c:v>1.65E-4</c:v>
                </c:pt>
                <c:pt idx="5562">
                  <c:v>1.65E-4</c:v>
                </c:pt>
                <c:pt idx="5563">
                  <c:v>1.65E-4</c:v>
                </c:pt>
                <c:pt idx="5564">
                  <c:v>1.65E-4</c:v>
                </c:pt>
                <c:pt idx="5565">
                  <c:v>1.65E-4</c:v>
                </c:pt>
                <c:pt idx="5566">
                  <c:v>1.65E-4</c:v>
                </c:pt>
                <c:pt idx="5567">
                  <c:v>1.65E-4</c:v>
                </c:pt>
                <c:pt idx="5568">
                  <c:v>1.65E-4</c:v>
                </c:pt>
                <c:pt idx="5569">
                  <c:v>1.65E-4</c:v>
                </c:pt>
                <c:pt idx="5570">
                  <c:v>1.65E-4</c:v>
                </c:pt>
                <c:pt idx="5571">
                  <c:v>1.65E-4</c:v>
                </c:pt>
                <c:pt idx="5572">
                  <c:v>1.65E-4</c:v>
                </c:pt>
                <c:pt idx="5573">
                  <c:v>1.65E-4</c:v>
                </c:pt>
                <c:pt idx="5574">
                  <c:v>1.65E-4</c:v>
                </c:pt>
                <c:pt idx="5575">
                  <c:v>1.65E-4</c:v>
                </c:pt>
                <c:pt idx="5576">
                  <c:v>1.65E-4</c:v>
                </c:pt>
                <c:pt idx="5577">
                  <c:v>1.65E-4</c:v>
                </c:pt>
                <c:pt idx="5578">
                  <c:v>1.65E-4</c:v>
                </c:pt>
                <c:pt idx="5579">
                  <c:v>1.65E-4</c:v>
                </c:pt>
                <c:pt idx="5580">
                  <c:v>1.65E-4</c:v>
                </c:pt>
                <c:pt idx="5581">
                  <c:v>1.65E-4</c:v>
                </c:pt>
                <c:pt idx="5582">
                  <c:v>1.65E-4</c:v>
                </c:pt>
                <c:pt idx="5583">
                  <c:v>1.65E-4</c:v>
                </c:pt>
                <c:pt idx="5584">
                  <c:v>1.65E-4</c:v>
                </c:pt>
                <c:pt idx="5585">
                  <c:v>1.65E-4</c:v>
                </c:pt>
                <c:pt idx="5586">
                  <c:v>1.65E-4</c:v>
                </c:pt>
                <c:pt idx="5587">
                  <c:v>1.65E-4</c:v>
                </c:pt>
                <c:pt idx="5588">
                  <c:v>1.65E-4</c:v>
                </c:pt>
                <c:pt idx="5589">
                  <c:v>1.65E-4</c:v>
                </c:pt>
                <c:pt idx="5590">
                  <c:v>1.65E-4</c:v>
                </c:pt>
                <c:pt idx="5591">
                  <c:v>1.65E-4</c:v>
                </c:pt>
                <c:pt idx="5592">
                  <c:v>1.65E-4</c:v>
                </c:pt>
                <c:pt idx="5593">
                  <c:v>1.65E-4</c:v>
                </c:pt>
                <c:pt idx="5594">
                  <c:v>1.65E-4</c:v>
                </c:pt>
                <c:pt idx="5595">
                  <c:v>1.65E-4</c:v>
                </c:pt>
                <c:pt idx="5596">
                  <c:v>1.65E-4</c:v>
                </c:pt>
                <c:pt idx="5597">
                  <c:v>1.65E-4</c:v>
                </c:pt>
                <c:pt idx="5598">
                  <c:v>1.65E-4</c:v>
                </c:pt>
                <c:pt idx="5599">
                  <c:v>1.65E-4</c:v>
                </c:pt>
                <c:pt idx="5600">
                  <c:v>1.65E-4</c:v>
                </c:pt>
                <c:pt idx="5601">
                  <c:v>1.65E-4</c:v>
                </c:pt>
                <c:pt idx="5602">
                  <c:v>1.65E-4</c:v>
                </c:pt>
                <c:pt idx="5603">
                  <c:v>1.65E-4</c:v>
                </c:pt>
                <c:pt idx="5604">
                  <c:v>1.65E-4</c:v>
                </c:pt>
                <c:pt idx="5605">
                  <c:v>1.65E-4</c:v>
                </c:pt>
                <c:pt idx="5606">
                  <c:v>1.65E-4</c:v>
                </c:pt>
                <c:pt idx="5607">
                  <c:v>1.65E-4</c:v>
                </c:pt>
                <c:pt idx="5608">
                  <c:v>1.65E-4</c:v>
                </c:pt>
                <c:pt idx="5609">
                  <c:v>1.65E-4</c:v>
                </c:pt>
                <c:pt idx="5610">
                  <c:v>1.65E-4</c:v>
                </c:pt>
                <c:pt idx="5611">
                  <c:v>1.65E-4</c:v>
                </c:pt>
                <c:pt idx="5612">
                  <c:v>1.65E-4</c:v>
                </c:pt>
                <c:pt idx="5613">
                  <c:v>1.65E-4</c:v>
                </c:pt>
                <c:pt idx="5614">
                  <c:v>1.65E-4</c:v>
                </c:pt>
                <c:pt idx="5615">
                  <c:v>1.65E-4</c:v>
                </c:pt>
                <c:pt idx="5616">
                  <c:v>1.65E-4</c:v>
                </c:pt>
                <c:pt idx="5617">
                  <c:v>1.65E-4</c:v>
                </c:pt>
                <c:pt idx="5618">
                  <c:v>1.65E-4</c:v>
                </c:pt>
                <c:pt idx="5619">
                  <c:v>1.65E-4</c:v>
                </c:pt>
                <c:pt idx="5620">
                  <c:v>1.65E-4</c:v>
                </c:pt>
                <c:pt idx="5621">
                  <c:v>1.65E-4</c:v>
                </c:pt>
                <c:pt idx="5622">
                  <c:v>1.65E-4</c:v>
                </c:pt>
                <c:pt idx="5623">
                  <c:v>1.65E-4</c:v>
                </c:pt>
                <c:pt idx="5624">
                  <c:v>1.65E-4</c:v>
                </c:pt>
                <c:pt idx="5625">
                  <c:v>1.65E-4</c:v>
                </c:pt>
                <c:pt idx="5626">
                  <c:v>1.65E-4</c:v>
                </c:pt>
                <c:pt idx="5627">
                  <c:v>1.65E-4</c:v>
                </c:pt>
                <c:pt idx="5628">
                  <c:v>1.65E-4</c:v>
                </c:pt>
                <c:pt idx="5629">
                  <c:v>1.65E-4</c:v>
                </c:pt>
                <c:pt idx="5630">
                  <c:v>1.65E-4</c:v>
                </c:pt>
                <c:pt idx="5631">
                  <c:v>1.65E-4</c:v>
                </c:pt>
                <c:pt idx="5632">
                  <c:v>1.65E-4</c:v>
                </c:pt>
                <c:pt idx="5633">
                  <c:v>1.65E-4</c:v>
                </c:pt>
                <c:pt idx="5634">
                  <c:v>1.65E-4</c:v>
                </c:pt>
                <c:pt idx="5635">
                  <c:v>1.65E-4</c:v>
                </c:pt>
                <c:pt idx="5636">
                  <c:v>1.65E-4</c:v>
                </c:pt>
                <c:pt idx="5637">
                  <c:v>1.65E-4</c:v>
                </c:pt>
                <c:pt idx="5638">
                  <c:v>1.65E-4</c:v>
                </c:pt>
                <c:pt idx="5639">
                  <c:v>1.65E-4</c:v>
                </c:pt>
                <c:pt idx="5640">
                  <c:v>1.65E-4</c:v>
                </c:pt>
                <c:pt idx="5641">
                  <c:v>1.65E-4</c:v>
                </c:pt>
                <c:pt idx="5642">
                  <c:v>1.65E-4</c:v>
                </c:pt>
                <c:pt idx="5643">
                  <c:v>1.65E-4</c:v>
                </c:pt>
                <c:pt idx="5644">
                  <c:v>1.65E-4</c:v>
                </c:pt>
                <c:pt idx="5645">
                  <c:v>1.65E-4</c:v>
                </c:pt>
                <c:pt idx="5646">
                  <c:v>1.65E-4</c:v>
                </c:pt>
                <c:pt idx="5647">
                  <c:v>1.65E-4</c:v>
                </c:pt>
                <c:pt idx="5648">
                  <c:v>1.65E-4</c:v>
                </c:pt>
                <c:pt idx="5649">
                  <c:v>1.65E-4</c:v>
                </c:pt>
                <c:pt idx="5650">
                  <c:v>1.65E-4</c:v>
                </c:pt>
                <c:pt idx="5651">
                  <c:v>1.65E-4</c:v>
                </c:pt>
                <c:pt idx="5652">
                  <c:v>1.65E-4</c:v>
                </c:pt>
                <c:pt idx="5653">
                  <c:v>1.65E-4</c:v>
                </c:pt>
                <c:pt idx="5654">
                  <c:v>1.65E-4</c:v>
                </c:pt>
                <c:pt idx="5655">
                  <c:v>1.65E-4</c:v>
                </c:pt>
                <c:pt idx="5656">
                  <c:v>1.65E-4</c:v>
                </c:pt>
                <c:pt idx="5657">
                  <c:v>1.65E-4</c:v>
                </c:pt>
                <c:pt idx="5658">
                  <c:v>1.65E-4</c:v>
                </c:pt>
                <c:pt idx="5659">
                  <c:v>1.65E-4</c:v>
                </c:pt>
                <c:pt idx="5660">
                  <c:v>1.65E-4</c:v>
                </c:pt>
                <c:pt idx="5661">
                  <c:v>1.65E-4</c:v>
                </c:pt>
                <c:pt idx="5662">
                  <c:v>1.65E-4</c:v>
                </c:pt>
                <c:pt idx="5663">
                  <c:v>1.65E-4</c:v>
                </c:pt>
                <c:pt idx="5664">
                  <c:v>1.65E-4</c:v>
                </c:pt>
                <c:pt idx="5665">
                  <c:v>1.65E-4</c:v>
                </c:pt>
                <c:pt idx="5666">
                  <c:v>1.65E-4</c:v>
                </c:pt>
                <c:pt idx="5667">
                  <c:v>1.65E-4</c:v>
                </c:pt>
                <c:pt idx="5668">
                  <c:v>1.65E-4</c:v>
                </c:pt>
                <c:pt idx="5669">
                  <c:v>1.65E-4</c:v>
                </c:pt>
                <c:pt idx="5670">
                  <c:v>1.65E-4</c:v>
                </c:pt>
                <c:pt idx="5671">
                  <c:v>1.65E-4</c:v>
                </c:pt>
                <c:pt idx="5672">
                  <c:v>1.65E-4</c:v>
                </c:pt>
                <c:pt idx="5673">
                  <c:v>1.65E-4</c:v>
                </c:pt>
                <c:pt idx="5674">
                  <c:v>1.65E-4</c:v>
                </c:pt>
                <c:pt idx="5675">
                  <c:v>1.65E-4</c:v>
                </c:pt>
                <c:pt idx="5676">
                  <c:v>1.65E-4</c:v>
                </c:pt>
                <c:pt idx="5677">
                  <c:v>1.65E-4</c:v>
                </c:pt>
                <c:pt idx="5678">
                  <c:v>1.65E-4</c:v>
                </c:pt>
                <c:pt idx="5679">
                  <c:v>1.65E-4</c:v>
                </c:pt>
                <c:pt idx="5680">
                  <c:v>1.65E-4</c:v>
                </c:pt>
                <c:pt idx="5681">
                  <c:v>1.65E-4</c:v>
                </c:pt>
                <c:pt idx="5682">
                  <c:v>1.65E-4</c:v>
                </c:pt>
                <c:pt idx="5683">
                  <c:v>1.65E-4</c:v>
                </c:pt>
                <c:pt idx="5684">
                  <c:v>1.65E-4</c:v>
                </c:pt>
                <c:pt idx="5685">
                  <c:v>1.65E-4</c:v>
                </c:pt>
                <c:pt idx="5686">
                  <c:v>1.65E-4</c:v>
                </c:pt>
                <c:pt idx="5687">
                  <c:v>1.65E-4</c:v>
                </c:pt>
                <c:pt idx="5688">
                  <c:v>1.65E-4</c:v>
                </c:pt>
                <c:pt idx="5689">
                  <c:v>1.65E-4</c:v>
                </c:pt>
                <c:pt idx="5690">
                  <c:v>1.65E-4</c:v>
                </c:pt>
                <c:pt idx="5691">
                  <c:v>1.65E-4</c:v>
                </c:pt>
                <c:pt idx="5692">
                  <c:v>1.65E-4</c:v>
                </c:pt>
                <c:pt idx="5693">
                  <c:v>1.65E-4</c:v>
                </c:pt>
                <c:pt idx="5694">
                  <c:v>1.65E-4</c:v>
                </c:pt>
                <c:pt idx="5695">
                  <c:v>1.65E-4</c:v>
                </c:pt>
                <c:pt idx="5696">
                  <c:v>1.65E-4</c:v>
                </c:pt>
                <c:pt idx="5697">
                  <c:v>1.65E-4</c:v>
                </c:pt>
                <c:pt idx="5698">
                  <c:v>1.65E-4</c:v>
                </c:pt>
                <c:pt idx="5699">
                  <c:v>1.65E-4</c:v>
                </c:pt>
                <c:pt idx="5700">
                  <c:v>1.65E-4</c:v>
                </c:pt>
                <c:pt idx="5701">
                  <c:v>1.65E-4</c:v>
                </c:pt>
                <c:pt idx="5702">
                  <c:v>1.65E-4</c:v>
                </c:pt>
                <c:pt idx="5703">
                  <c:v>1.65E-4</c:v>
                </c:pt>
                <c:pt idx="5704">
                  <c:v>1.65E-4</c:v>
                </c:pt>
                <c:pt idx="5705">
                  <c:v>1.65E-4</c:v>
                </c:pt>
                <c:pt idx="5706">
                  <c:v>1.65E-4</c:v>
                </c:pt>
                <c:pt idx="5707">
                  <c:v>1.65E-4</c:v>
                </c:pt>
                <c:pt idx="5708">
                  <c:v>1.65E-4</c:v>
                </c:pt>
                <c:pt idx="5709">
                  <c:v>1.65E-4</c:v>
                </c:pt>
                <c:pt idx="5710">
                  <c:v>1.65E-4</c:v>
                </c:pt>
                <c:pt idx="5711">
                  <c:v>1.65E-4</c:v>
                </c:pt>
                <c:pt idx="5712">
                  <c:v>1.65E-4</c:v>
                </c:pt>
                <c:pt idx="5713">
                  <c:v>1.65E-4</c:v>
                </c:pt>
                <c:pt idx="5714">
                  <c:v>1.65E-4</c:v>
                </c:pt>
                <c:pt idx="5715">
                  <c:v>1.65E-4</c:v>
                </c:pt>
                <c:pt idx="5716">
                  <c:v>1.65E-4</c:v>
                </c:pt>
                <c:pt idx="5717">
                  <c:v>1.65E-4</c:v>
                </c:pt>
                <c:pt idx="5718">
                  <c:v>1.65E-4</c:v>
                </c:pt>
                <c:pt idx="5719">
                  <c:v>1.65E-4</c:v>
                </c:pt>
                <c:pt idx="5720">
                  <c:v>1.65E-4</c:v>
                </c:pt>
                <c:pt idx="5721">
                  <c:v>1.65E-4</c:v>
                </c:pt>
                <c:pt idx="5722">
                  <c:v>1.65E-4</c:v>
                </c:pt>
                <c:pt idx="5723">
                  <c:v>1.65E-4</c:v>
                </c:pt>
                <c:pt idx="5724">
                  <c:v>1.65E-4</c:v>
                </c:pt>
                <c:pt idx="5725">
                  <c:v>1.65E-4</c:v>
                </c:pt>
                <c:pt idx="5726">
                  <c:v>1.65E-4</c:v>
                </c:pt>
                <c:pt idx="5727">
                  <c:v>1.65E-4</c:v>
                </c:pt>
                <c:pt idx="5728">
                  <c:v>1.65E-4</c:v>
                </c:pt>
                <c:pt idx="5729">
                  <c:v>1.65E-4</c:v>
                </c:pt>
                <c:pt idx="5730">
                  <c:v>1.65E-4</c:v>
                </c:pt>
                <c:pt idx="5731">
                  <c:v>1.65E-4</c:v>
                </c:pt>
                <c:pt idx="5732">
                  <c:v>1.65E-4</c:v>
                </c:pt>
                <c:pt idx="5733">
                  <c:v>1.65E-4</c:v>
                </c:pt>
                <c:pt idx="5734">
                  <c:v>1.65E-4</c:v>
                </c:pt>
                <c:pt idx="5735">
                  <c:v>1.65E-4</c:v>
                </c:pt>
                <c:pt idx="5736">
                  <c:v>1.65E-4</c:v>
                </c:pt>
                <c:pt idx="5737">
                  <c:v>1.65E-4</c:v>
                </c:pt>
                <c:pt idx="5738">
                  <c:v>1.65E-4</c:v>
                </c:pt>
                <c:pt idx="5739">
                  <c:v>1.65E-4</c:v>
                </c:pt>
                <c:pt idx="5740">
                  <c:v>1.65E-4</c:v>
                </c:pt>
                <c:pt idx="5741">
                  <c:v>1.65E-4</c:v>
                </c:pt>
                <c:pt idx="5742">
                  <c:v>1.65E-4</c:v>
                </c:pt>
                <c:pt idx="5743">
                  <c:v>1.65E-4</c:v>
                </c:pt>
                <c:pt idx="5744">
                  <c:v>1.65E-4</c:v>
                </c:pt>
                <c:pt idx="5745">
                  <c:v>1.65E-4</c:v>
                </c:pt>
                <c:pt idx="5746">
                  <c:v>1.65E-4</c:v>
                </c:pt>
                <c:pt idx="5747">
                  <c:v>1.65E-4</c:v>
                </c:pt>
                <c:pt idx="5748">
                  <c:v>1.65E-4</c:v>
                </c:pt>
                <c:pt idx="5749">
                  <c:v>1.65E-4</c:v>
                </c:pt>
                <c:pt idx="5750">
                  <c:v>1.65E-4</c:v>
                </c:pt>
                <c:pt idx="5751">
                  <c:v>1.65E-4</c:v>
                </c:pt>
                <c:pt idx="5752">
                  <c:v>1.65E-4</c:v>
                </c:pt>
                <c:pt idx="5753">
                  <c:v>1.65E-4</c:v>
                </c:pt>
                <c:pt idx="5754">
                  <c:v>1.65E-4</c:v>
                </c:pt>
                <c:pt idx="5755">
                  <c:v>1.65E-4</c:v>
                </c:pt>
                <c:pt idx="5756">
                  <c:v>1.65E-4</c:v>
                </c:pt>
                <c:pt idx="5757">
                  <c:v>1.65E-4</c:v>
                </c:pt>
                <c:pt idx="5758">
                  <c:v>1.65E-4</c:v>
                </c:pt>
                <c:pt idx="5759">
                  <c:v>1.65E-4</c:v>
                </c:pt>
                <c:pt idx="5760">
                  <c:v>1.65E-4</c:v>
                </c:pt>
                <c:pt idx="5761">
                  <c:v>1.65E-4</c:v>
                </c:pt>
                <c:pt idx="5762">
                  <c:v>1.65E-4</c:v>
                </c:pt>
                <c:pt idx="5763">
                  <c:v>1.65E-4</c:v>
                </c:pt>
                <c:pt idx="5764">
                  <c:v>1.65E-4</c:v>
                </c:pt>
                <c:pt idx="5765">
                  <c:v>1.65E-4</c:v>
                </c:pt>
                <c:pt idx="5766">
                  <c:v>1.65E-4</c:v>
                </c:pt>
                <c:pt idx="5767">
                  <c:v>1.65E-4</c:v>
                </c:pt>
                <c:pt idx="5768">
                  <c:v>1.65E-4</c:v>
                </c:pt>
                <c:pt idx="5769">
                  <c:v>1.65E-4</c:v>
                </c:pt>
                <c:pt idx="5770">
                  <c:v>1.65E-4</c:v>
                </c:pt>
                <c:pt idx="5771">
                  <c:v>1.65E-4</c:v>
                </c:pt>
                <c:pt idx="5772">
                  <c:v>1.65E-4</c:v>
                </c:pt>
                <c:pt idx="5773">
                  <c:v>1.65E-4</c:v>
                </c:pt>
                <c:pt idx="5774">
                  <c:v>1.65E-4</c:v>
                </c:pt>
                <c:pt idx="5775">
                  <c:v>1.65E-4</c:v>
                </c:pt>
                <c:pt idx="5776">
                  <c:v>1.65E-4</c:v>
                </c:pt>
                <c:pt idx="5777">
                  <c:v>1.65E-4</c:v>
                </c:pt>
                <c:pt idx="5778">
                  <c:v>1.65E-4</c:v>
                </c:pt>
                <c:pt idx="5779">
                  <c:v>1.65E-4</c:v>
                </c:pt>
                <c:pt idx="5780">
                  <c:v>1.65E-4</c:v>
                </c:pt>
                <c:pt idx="5781">
                  <c:v>1.65E-4</c:v>
                </c:pt>
                <c:pt idx="5782">
                  <c:v>1.65E-4</c:v>
                </c:pt>
                <c:pt idx="5783">
                  <c:v>1.65E-4</c:v>
                </c:pt>
                <c:pt idx="5784">
                  <c:v>1.65E-4</c:v>
                </c:pt>
                <c:pt idx="5785">
                  <c:v>1.65E-4</c:v>
                </c:pt>
                <c:pt idx="5786">
                  <c:v>1.65E-4</c:v>
                </c:pt>
                <c:pt idx="5787">
                  <c:v>1.65E-4</c:v>
                </c:pt>
                <c:pt idx="5788">
                  <c:v>1.65E-4</c:v>
                </c:pt>
                <c:pt idx="5789">
                  <c:v>1.65E-4</c:v>
                </c:pt>
                <c:pt idx="5790">
                  <c:v>1.65E-4</c:v>
                </c:pt>
                <c:pt idx="5791">
                  <c:v>1.65E-4</c:v>
                </c:pt>
                <c:pt idx="5792">
                  <c:v>1.65E-4</c:v>
                </c:pt>
                <c:pt idx="5793">
                  <c:v>1.65E-4</c:v>
                </c:pt>
                <c:pt idx="5794">
                  <c:v>1.65E-4</c:v>
                </c:pt>
                <c:pt idx="5795">
                  <c:v>1.65E-4</c:v>
                </c:pt>
                <c:pt idx="5796">
                  <c:v>1.65E-4</c:v>
                </c:pt>
                <c:pt idx="5797">
                  <c:v>1.65E-4</c:v>
                </c:pt>
                <c:pt idx="5798">
                  <c:v>1.65E-4</c:v>
                </c:pt>
                <c:pt idx="5799">
                  <c:v>1.65E-4</c:v>
                </c:pt>
                <c:pt idx="5800">
                  <c:v>1.65E-4</c:v>
                </c:pt>
                <c:pt idx="5801">
                  <c:v>1.65E-4</c:v>
                </c:pt>
                <c:pt idx="5802">
                  <c:v>1.65E-4</c:v>
                </c:pt>
                <c:pt idx="5803">
                  <c:v>1.65E-4</c:v>
                </c:pt>
                <c:pt idx="5804">
                  <c:v>1.65E-4</c:v>
                </c:pt>
                <c:pt idx="5805">
                  <c:v>1.65E-4</c:v>
                </c:pt>
                <c:pt idx="5806">
                  <c:v>1.65E-4</c:v>
                </c:pt>
                <c:pt idx="5807">
                  <c:v>1.65E-4</c:v>
                </c:pt>
                <c:pt idx="5808">
                  <c:v>1.65E-4</c:v>
                </c:pt>
                <c:pt idx="5809">
                  <c:v>1.65E-4</c:v>
                </c:pt>
                <c:pt idx="5810">
                  <c:v>1.65E-4</c:v>
                </c:pt>
                <c:pt idx="5811">
                  <c:v>1.65E-4</c:v>
                </c:pt>
                <c:pt idx="5812">
                  <c:v>1.65E-4</c:v>
                </c:pt>
                <c:pt idx="5813">
                  <c:v>1.65E-4</c:v>
                </c:pt>
                <c:pt idx="5814">
                  <c:v>1.65E-4</c:v>
                </c:pt>
                <c:pt idx="5815">
                  <c:v>1.65E-4</c:v>
                </c:pt>
                <c:pt idx="5816">
                  <c:v>1.65E-4</c:v>
                </c:pt>
                <c:pt idx="5817">
                  <c:v>1.65E-4</c:v>
                </c:pt>
                <c:pt idx="5818">
                  <c:v>1.65E-4</c:v>
                </c:pt>
                <c:pt idx="5819">
                  <c:v>1.65E-4</c:v>
                </c:pt>
                <c:pt idx="5820">
                  <c:v>1.65E-4</c:v>
                </c:pt>
                <c:pt idx="5821">
                  <c:v>1.65E-4</c:v>
                </c:pt>
                <c:pt idx="5822">
                  <c:v>1.65E-4</c:v>
                </c:pt>
                <c:pt idx="5823">
                  <c:v>1.65E-4</c:v>
                </c:pt>
                <c:pt idx="5824">
                  <c:v>1.65E-4</c:v>
                </c:pt>
                <c:pt idx="5825">
                  <c:v>1.65E-4</c:v>
                </c:pt>
                <c:pt idx="5826">
                  <c:v>1.65E-4</c:v>
                </c:pt>
                <c:pt idx="5827">
                  <c:v>1.65E-4</c:v>
                </c:pt>
                <c:pt idx="5828">
                  <c:v>1.65E-4</c:v>
                </c:pt>
                <c:pt idx="5829">
                  <c:v>1.65E-4</c:v>
                </c:pt>
                <c:pt idx="5830">
                  <c:v>1.65E-4</c:v>
                </c:pt>
                <c:pt idx="5831">
                  <c:v>1.65E-4</c:v>
                </c:pt>
                <c:pt idx="5832">
                  <c:v>1.65E-4</c:v>
                </c:pt>
                <c:pt idx="5833">
                  <c:v>1.65E-4</c:v>
                </c:pt>
                <c:pt idx="5834">
                  <c:v>1.65E-4</c:v>
                </c:pt>
                <c:pt idx="5835">
                  <c:v>1.65E-4</c:v>
                </c:pt>
                <c:pt idx="5836">
                  <c:v>1.65E-4</c:v>
                </c:pt>
                <c:pt idx="5837">
                  <c:v>1.65E-4</c:v>
                </c:pt>
                <c:pt idx="5838">
                  <c:v>1.65E-4</c:v>
                </c:pt>
                <c:pt idx="5839">
                  <c:v>1.65E-4</c:v>
                </c:pt>
                <c:pt idx="5840">
                  <c:v>1.65E-4</c:v>
                </c:pt>
                <c:pt idx="5841">
                  <c:v>1.65E-4</c:v>
                </c:pt>
                <c:pt idx="5842">
                  <c:v>1.65E-4</c:v>
                </c:pt>
                <c:pt idx="5843">
                  <c:v>1.65E-4</c:v>
                </c:pt>
                <c:pt idx="5844">
                  <c:v>1.65E-4</c:v>
                </c:pt>
                <c:pt idx="5845">
                  <c:v>1.65E-4</c:v>
                </c:pt>
                <c:pt idx="5846">
                  <c:v>1.65E-4</c:v>
                </c:pt>
                <c:pt idx="5847">
                  <c:v>1.65E-4</c:v>
                </c:pt>
                <c:pt idx="5848">
                  <c:v>1.65E-4</c:v>
                </c:pt>
                <c:pt idx="5849">
                  <c:v>1.65E-4</c:v>
                </c:pt>
                <c:pt idx="5850">
                  <c:v>1.65E-4</c:v>
                </c:pt>
                <c:pt idx="5851">
                  <c:v>1.65E-4</c:v>
                </c:pt>
                <c:pt idx="5852">
                  <c:v>1.65E-4</c:v>
                </c:pt>
                <c:pt idx="5853">
                  <c:v>1.65E-4</c:v>
                </c:pt>
                <c:pt idx="5854">
                  <c:v>1.65E-4</c:v>
                </c:pt>
                <c:pt idx="5855">
                  <c:v>1.65E-4</c:v>
                </c:pt>
                <c:pt idx="5856">
                  <c:v>1.65E-4</c:v>
                </c:pt>
                <c:pt idx="5857">
                  <c:v>1.65E-4</c:v>
                </c:pt>
                <c:pt idx="5858">
                  <c:v>1.65E-4</c:v>
                </c:pt>
                <c:pt idx="5859">
                  <c:v>1.65E-4</c:v>
                </c:pt>
                <c:pt idx="5860">
                  <c:v>1.65E-4</c:v>
                </c:pt>
                <c:pt idx="5861">
                  <c:v>1.65E-4</c:v>
                </c:pt>
                <c:pt idx="5862">
                  <c:v>1.65E-4</c:v>
                </c:pt>
                <c:pt idx="5863">
                  <c:v>1.65E-4</c:v>
                </c:pt>
                <c:pt idx="5864">
                  <c:v>1.65E-4</c:v>
                </c:pt>
                <c:pt idx="5865">
                  <c:v>1.65E-4</c:v>
                </c:pt>
                <c:pt idx="5866">
                  <c:v>1.65E-4</c:v>
                </c:pt>
                <c:pt idx="5867">
                  <c:v>1.65E-4</c:v>
                </c:pt>
                <c:pt idx="5868">
                  <c:v>1.65E-4</c:v>
                </c:pt>
                <c:pt idx="5869">
                  <c:v>1.65E-4</c:v>
                </c:pt>
                <c:pt idx="5870">
                  <c:v>1.65E-4</c:v>
                </c:pt>
                <c:pt idx="5871">
                  <c:v>1.65E-4</c:v>
                </c:pt>
                <c:pt idx="5872">
                  <c:v>1.65E-4</c:v>
                </c:pt>
                <c:pt idx="5873">
                  <c:v>1.65E-4</c:v>
                </c:pt>
                <c:pt idx="5874">
                  <c:v>1.65E-4</c:v>
                </c:pt>
                <c:pt idx="5875">
                  <c:v>1.65E-4</c:v>
                </c:pt>
                <c:pt idx="5876">
                  <c:v>1.65E-4</c:v>
                </c:pt>
                <c:pt idx="5877">
                  <c:v>1.65E-4</c:v>
                </c:pt>
                <c:pt idx="5878">
                  <c:v>1.65E-4</c:v>
                </c:pt>
                <c:pt idx="5879">
                  <c:v>1.65E-4</c:v>
                </c:pt>
                <c:pt idx="5880">
                  <c:v>1.65E-4</c:v>
                </c:pt>
                <c:pt idx="5881">
                  <c:v>1.65E-4</c:v>
                </c:pt>
                <c:pt idx="5882">
                  <c:v>1.65E-4</c:v>
                </c:pt>
                <c:pt idx="5883">
                  <c:v>1.65E-4</c:v>
                </c:pt>
                <c:pt idx="5884">
                  <c:v>1.65E-4</c:v>
                </c:pt>
                <c:pt idx="5885">
                  <c:v>1.65E-4</c:v>
                </c:pt>
                <c:pt idx="5886">
                  <c:v>1.65E-4</c:v>
                </c:pt>
                <c:pt idx="5887">
                  <c:v>1.65E-4</c:v>
                </c:pt>
                <c:pt idx="5888">
                  <c:v>1.65E-4</c:v>
                </c:pt>
                <c:pt idx="5889">
                  <c:v>1.65E-4</c:v>
                </c:pt>
                <c:pt idx="5890">
                  <c:v>1.65E-4</c:v>
                </c:pt>
                <c:pt idx="5891">
                  <c:v>1.65E-4</c:v>
                </c:pt>
                <c:pt idx="5892">
                  <c:v>1.65E-4</c:v>
                </c:pt>
                <c:pt idx="5893">
                  <c:v>1.65E-4</c:v>
                </c:pt>
                <c:pt idx="5894">
                  <c:v>1.65E-4</c:v>
                </c:pt>
                <c:pt idx="5895">
                  <c:v>1.65E-4</c:v>
                </c:pt>
                <c:pt idx="5896">
                  <c:v>1.65E-4</c:v>
                </c:pt>
                <c:pt idx="5897">
                  <c:v>1.65E-4</c:v>
                </c:pt>
                <c:pt idx="5898">
                  <c:v>1.65E-4</c:v>
                </c:pt>
                <c:pt idx="5899">
                  <c:v>1.65E-4</c:v>
                </c:pt>
                <c:pt idx="5900">
                  <c:v>1.65E-4</c:v>
                </c:pt>
                <c:pt idx="5901">
                  <c:v>1.65E-4</c:v>
                </c:pt>
                <c:pt idx="5902">
                  <c:v>1.65E-4</c:v>
                </c:pt>
                <c:pt idx="5903">
                  <c:v>1.65E-4</c:v>
                </c:pt>
                <c:pt idx="5904">
                  <c:v>1.65E-4</c:v>
                </c:pt>
                <c:pt idx="5905">
                  <c:v>1.65E-4</c:v>
                </c:pt>
                <c:pt idx="5906">
                  <c:v>1.65E-4</c:v>
                </c:pt>
                <c:pt idx="5907">
                  <c:v>1.65E-4</c:v>
                </c:pt>
                <c:pt idx="5908">
                  <c:v>1.65E-4</c:v>
                </c:pt>
                <c:pt idx="5909">
                  <c:v>1.65E-4</c:v>
                </c:pt>
                <c:pt idx="5910">
                  <c:v>1.65E-4</c:v>
                </c:pt>
                <c:pt idx="5911">
                  <c:v>1.65E-4</c:v>
                </c:pt>
                <c:pt idx="5912">
                  <c:v>1.65E-4</c:v>
                </c:pt>
                <c:pt idx="5913">
                  <c:v>1.65E-4</c:v>
                </c:pt>
                <c:pt idx="5914">
                  <c:v>1.65E-4</c:v>
                </c:pt>
                <c:pt idx="5915">
                  <c:v>1.65E-4</c:v>
                </c:pt>
                <c:pt idx="5916">
                  <c:v>1.65E-4</c:v>
                </c:pt>
                <c:pt idx="5917">
                  <c:v>1.65E-4</c:v>
                </c:pt>
                <c:pt idx="5918">
                  <c:v>1.65E-4</c:v>
                </c:pt>
                <c:pt idx="5919">
                  <c:v>1.65E-4</c:v>
                </c:pt>
                <c:pt idx="5920">
                  <c:v>1.65E-4</c:v>
                </c:pt>
                <c:pt idx="5921">
                  <c:v>1.65E-4</c:v>
                </c:pt>
                <c:pt idx="5922">
                  <c:v>1.65E-4</c:v>
                </c:pt>
                <c:pt idx="5923">
                  <c:v>1.65E-4</c:v>
                </c:pt>
                <c:pt idx="5924">
                  <c:v>1.65E-4</c:v>
                </c:pt>
                <c:pt idx="5925">
                  <c:v>1.65E-4</c:v>
                </c:pt>
                <c:pt idx="5926">
                  <c:v>1.65E-4</c:v>
                </c:pt>
                <c:pt idx="5927">
                  <c:v>1.65E-4</c:v>
                </c:pt>
                <c:pt idx="5928">
                  <c:v>1.65E-4</c:v>
                </c:pt>
                <c:pt idx="5929">
                  <c:v>1.65E-4</c:v>
                </c:pt>
                <c:pt idx="5930">
                  <c:v>1.65E-4</c:v>
                </c:pt>
                <c:pt idx="5931">
                  <c:v>1.65E-4</c:v>
                </c:pt>
                <c:pt idx="5932">
                  <c:v>1.65E-4</c:v>
                </c:pt>
                <c:pt idx="5933">
                  <c:v>1.65E-4</c:v>
                </c:pt>
                <c:pt idx="5934">
                  <c:v>1.65E-4</c:v>
                </c:pt>
                <c:pt idx="5935">
                  <c:v>1.65E-4</c:v>
                </c:pt>
                <c:pt idx="5936">
                  <c:v>1.65E-4</c:v>
                </c:pt>
                <c:pt idx="5937">
                  <c:v>1.65E-4</c:v>
                </c:pt>
                <c:pt idx="5938">
                  <c:v>1.65E-4</c:v>
                </c:pt>
                <c:pt idx="5939">
                  <c:v>1.65E-4</c:v>
                </c:pt>
                <c:pt idx="5940">
                  <c:v>1.65E-4</c:v>
                </c:pt>
                <c:pt idx="5941">
                  <c:v>1.65E-4</c:v>
                </c:pt>
                <c:pt idx="5942">
                  <c:v>1.65E-4</c:v>
                </c:pt>
                <c:pt idx="5943">
                  <c:v>1.65E-4</c:v>
                </c:pt>
                <c:pt idx="5944">
                  <c:v>1.65E-4</c:v>
                </c:pt>
                <c:pt idx="5945">
                  <c:v>1.65E-4</c:v>
                </c:pt>
                <c:pt idx="5946">
                  <c:v>1.65E-4</c:v>
                </c:pt>
                <c:pt idx="5947">
                  <c:v>1.65E-4</c:v>
                </c:pt>
                <c:pt idx="5948">
                  <c:v>1.65E-4</c:v>
                </c:pt>
                <c:pt idx="5949">
                  <c:v>1.65E-4</c:v>
                </c:pt>
                <c:pt idx="5950">
                  <c:v>1.65E-4</c:v>
                </c:pt>
                <c:pt idx="5951">
                  <c:v>1.65E-4</c:v>
                </c:pt>
                <c:pt idx="5952">
                  <c:v>1.65E-4</c:v>
                </c:pt>
                <c:pt idx="5953">
                  <c:v>1.65E-4</c:v>
                </c:pt>
                <c:pt idx="5954">
                  <c:v>1.65E-4</c:v>
                </c:pt>
                <c:pt idx="5955">
                  <c:v>1.65E-4</c:v>
                </c:pt>
                <c:pt idx="5956">
                  <c:v>1.65E-4</c:v>
                </c:pt>
                <c:pt idx="5957">
                  <c:v>1.65E-4</c:v>
                </c:pt>
                <c:pt idx="5958">
                  <c:v>1.65E-4</c:v>
                </c:pt>
                <c:pt idx="5959">
                  <c:v>1.65E-4</c:v>
                </c:pt>
                <c:pt idx="5960">
                  <c:v>1.65E-4</c:v>
                </c:pt>
                <c:pt idx="5961">
                  <c:v>1.65E-4</c:v>
                </c:pt>
                <c:pt idx="5962">
                  <c:v>1.65E-4</c:v>
                </c:pt>
                <c:pt idx="5963">
                  <c:v>1.65E-4</c:v>
                </c:pt>
                <c:pt idx="5964">
                  <c:v>1.65E-4</c:v>
                </c:pt>
                <c:pt idx="5965">
                  <c:v>1.65E-4</c:v>
                </c:pt>
                <c:pt idx="5966">
                  <c:v>1.65E-4</c:v>
                </c:pt>
                <c:pt idx="5967">
                  <c:v>1.65E-4</c:v>
                </c:pt>
                <c:pt idx="5968">
                  <c:v>1.65E-4</c:v>
                </c:pt>
                <c:pt idx="5969">
                  <c:v>1.65E-4</c:v>
                </c:pt>
                <c:pt idx="5970">
                  <c:v>1.65E-4</c:v>
                </c:pt>
                <c:pt idx="5971">
                  <c:v>1.65E-4</c:v>
                </c:pt>
                <c:pt idx="5972">
                  <c:v>1.65E-4</c:v>
                </c:pt>
                <c:pt idx="5973">
                  <c:v>1.65E-4</c:v>
                </c:pt>
                <c:pt idx="5974">
                  <c:v>1.65E-4</c:v>
                </c:pt>
                <c:pt idx="5975">
                  <c:v>1.65E-4</c:v>
                </c:pt>
                <c:pt idx="5976">
                  <c:v>1.65E-4</c:v>
                </c:pt>
                <c:pt idx="5977">
                  <c:v>1.65E-4</c:v>
                </c:pt>
                <c:pt idx="5978">
                  <c:v>1.65E-4</c:v>
                </c:pt>
                <c:pt idx="5979">
                  <c:v>1.65E-4</c:v>
                </c:pt>
                <c:pt idx="5980">
                  <c:v>1.65E-4</c:v>
                </c:pt>
                <c:pt idx="5981">
                  <c:v>1.65E-4</c:v>
                </c:pt>
                <c:pt idx="5982">
                  <c:v>1.65E-4</c:v>
                </c:pt>
                <c:pt idx="5983">
                  <c:v>1.65E-4</c:v>
                </c:pt>
                <c:pt idx="5984">
                  <c:v>1.65E-4</c:v>
                </c:pt>
                <c:pt idx="5985">
                  <c:v>1.65E-4</c:v>
                </c:pt>
                <c:pt idx="5986">
                  <c:v>1.65E-4</c:v>
                </c:pt>
                <c:pt idx="5987">
                  <c:v>1.65E-4</c:v>
                </c:pt>
                <c:pt idx="5988">
                  <c:v>1.65E-4</c:v>
                </c:pt>
                <c:pt idx="5989">
                  <c:v>1.65E-4</c:v>
                </c:pt>
                <c:pt idx="5990">
                  <c:v>1.65E-4</c:v>
                </c:pt>
                <c:pt idx="5991">
                  <c:v>1.65E-4</c:v>
                </c:pt>
                <c:pt idx="5992">
                  <c:v>1.65E-4</c:v>
                </c:pt>
                <c:pt idx="5993">
                  <c:v>1.65E-4</c:v>
                </c:pt>
                <c:pt idx="5994">
                  <c:v>1.65E-4</c:v>
                </c:pt>
                <c:pt idx="5995">
                  <c:v>1.65E-4</c:v>
                </c:pt>
                <c:pt idx="5996">
                  <c:v>1.65E-4</c:v>
                </c:pt>
                <c:pt idx="5997">
                  <c:v>1.65E-4</c:v>
                </c:pt>
                <c:pt idx="5998">
                  <c:v>1.65E-4</c:v>
                </c:pt>
                <c:pt idx="5999">
                  <c:v>1.65E-4</c:v>
                </c:pt>
                <c:pt idx="6000">
                  <c:v>1.65E-4</c:v>
                </c:pt>
                <c:pt idx="6001">
                  <c:v>1.65E-4</c:v>
                </c:pt>
                <c:pt idx="6002">
                  <c:v>1.65E-4</c:v>
                </c:pt>
                <c:pt idx="6003">
                  <c:v>1.65E-4</c:v>
                </c:pt>
                <c:pt idx="6004">
                  <c:v>1.65E-4</c:v>
                </c:pt>
                <c:pt idx="6005">
                  <c:v>1.65E-4</c:v>
                </c:pt>
                <c:pt idx="6006">
                  <c:v>1.65E-4</c:v>
                </c:pt>
                <c:pt idx="6007">
                  <c:v>1.65E-4</c:v>
                </c:pt>
                <c:pt idx="6008">
                  <c:v>1.65E-4</c:v>
                </c:pt>
                <c:pt idx="6009">
                  <c:v>1.65E-4</c:v>
                </c:pt>
                <c:pt idx="6010">
                  <c:v>1.65E-4</c:v>
                </c:pt>
                <c:pt idx="6011">
                  <c:v>1.65E-4</c:v>
                </c:pt>
                <c:pt idx="6012">
                  <c:v>1.65E-4</c:v>
                </c:pt>
                <c:pt idx="6013">
                  <c:v>1.65E-4</c:v>
                </c:pt>
                <c:pt idx="6014">
                  <c:v>1.65E-4</c:v>
                </c:pt>
                <c:pt idx="6015">
                  <c:v>1.65E-4</c:v>
                </c:pt>
                <c:pt idx="6016">
                  <c:v>1.65E-4</c:v>
                </c:pt>
                <c:pt idx="6017">
                  <c:v>1.65E-4</c:v>
                </c:pt>
                <c:pt idx="6018">
                  <c:v>1.65E-4</c:v>
                </c:pt>
                <c:pt idx="6019">
                  <c:v>1.65E-4</c:v>
                </c:pt>
                <c:pt idx="6020">
                  <c:v>1.65E-4</c:v>
                </c:pt>
                <c:pt idx="6021">
                  <c:v>1.65E-4</c:v>
                </c:pt>
                <c:pt idx="6022">
                  <c:v>1.65E-4</c:v>
                </c:pt>
                <c:pt idx="6023">
                  <c:v>1.65E-4</c:v>
                </c:pt>
                <c:pt idx="6024">
                  <c:v>1.65E-4</c:v>
                </c:pt>
                <c:pt idx="6025">
                  <c:v>1.65E-4</c:v>
                </c:pt>
                <c:pt idx="6026">
                  <c:v>1.65E-4</c:v>
                </c:pt>
                <c:pt idx="6027">
                  <c:v>1.65E-4</c:v>
                </c:pt>
                <c:pt idx="6028">
                  <c:v>1.65E-4</c:v>
                </c:pt>
                <c:pt idx="6029">
                  <c:v>1.65E-4</c:v>
                </c:pt>
                <c:pt idx="6030">
                  <c:v>1.65E-4</c:v>
                </c:pt>
                <c:pt idx="6031">
                  <c:v>1.65E-4</c:v>
                </c:pt>
                <c:pt idx="6032">
                  <c:v>1.65E-4</c:v>
                </c:pt>
                <c:pt idx="6033">
                  <c:v>1.65E-4</c:v>
                </c:pt>
                <c:pt idx="6034">
                  <c:v>1.65E-4</c:v>
                </c:pt>
                <c:pt idx="6035">
                  <c:v>1.65E-4</c:v>
                </c:pt>
                <c:pt idx="6036">
                  <c:v>1.65E-4</c:v>
                </c:pt>
                <c:pt idx="6037">
                  <c:v>1.65E-4</c:v>
                </c:pt>
                <c:pt idx="6038">
                  <c:v>1.65E-4</c:v>
                </c:pt>
                <c:pt idx="6039">
                  <c:v>1.65E-4</c:v>
                </c:pt>
                <c:pt idx="6040">
                  <c:v>1.65E-4</c:v>
                </c:pt>
                <c:pt idx="6041">
                  <c:v>1.65E-4</c:v>
                </c:pt>
                <c:pt idx="6042">
                  <c:v>1.65E-4</c:v>
                </c:pt>
                <c:pt idx="6043">
                  <c:v>1.65E-4</c:v>
                </c:pt>
                <c:pt idx="6044">
                  <c:v>1.65E-4</c:v>
                </c:pt>
                <c:pt idx="6045">
                  <c:v>1.65E-4</c:v>
                </c:pt>
                <c:pt idx="6046">
                  <c:v>1.65E-4</c:v>
                </c:pt>
                <c:pt idx="6047">
                  <c:v>1.65E-4</c:v>
                </c:pt>
                <c:pt idx="6048">
                  <c:v>1.65E-4</c:v>
                </c:pt>
                <c:pt idx="6049">
                  <c:v>1.65E-4</c:v>
                </c:pt>
                <c:pt idx="6050">
                  <c:v>1.65E-4</c:v>
                </c:pt>
                <c:pt idx="6051">
                  <c:v>1.65E-4</c:v>
                </c:pt>
                <c:pt idx="6052">
                  <c:v>1.65E-4</c:v>
                </c:pt>
                <c:pt idx="6053">
                  <c:v>1.65E-4</c:v>
                </c:pt>
                <c:pt idx="6054">
                  <c:v>1.65E-4</c:v>
                </c:pt>
                <c:pt idx="6055">
                  <c:v>1.65E-4</c:v>
                </c:pt>
                <c:pt idx="6056">
                  <c:v>1.65E-4</c:v>
                </c:pt>
                <c:pt idx="6057">
                  <c:v>1.65E-4</c:v>
                </c:pt>
                <c:pt idx="6058">
                  <c:v>1.65E-4</c:v>
                </c:pt>
                <c:pt idx="6059">
                  <c:v>1.65E-4</c:v>
                </c:pt>
                <c:pt idx="6060">
                  <c:v>1.65E-4</c:v>
                </c:pt>
                <c:pt idx="6061">
                  <c:v>1.65E-4</c:v>
                </c:pt>
                <c:pt idx="6062">
                  <c:v>1.65E-4</c:v>
                </c:pt>
                <c:pt idx="6063">
                  <c:v>1.65E-4</c:v>
                </c:pt>
                <c:pt idx="6064">
                  <c:v>1.65E-4</c:v>
                </c:pt>
                <c:pt idx="6065">
                  <c:v>1.65E-4</c:v>
                </c:pt>
                <c:pt idx="6066">
                  <c:v>1.65E-4</c:v>
                </c:pt>
                <c:pt idx="6067">
                  <c:v>1.65E-4</c:v>
                </c:pt>
                <c:pt idx="6068">
                  <c:v>1.65E-4</c:v>
                </c:pt>
                <c:pt idx="6069">
                  <c:v>1.65E-4</c:v>
                </c:pt>
              </c:numCache>
            </c:numRef>
          </c:val>
          <c:extLst>
            <c:ext xmlns:c16="http://schemas.microsoft.com/office/drawing/2014/chart" uri="{C3380CC4-5D6E-409C-BE32-E72D297353CC}">
              <c16:uniqueId val="{00000000-CA1A-4904-BDD4-1CD41BB8ED88}"/>
            </c:ext>
          </c:extLst>
        </c:ser>
        <c:ser>
          <c:idx val="1"/>
          <c:order val="1"/>
          <c:tx>
            <c:v>P(Y &lt;= 130)</c:v>
          </c:tx>
          <c:spPr>
            <a:solidFill>
              <a:schemeClr val="accent2"/>
            </a:solidFill>
            <a:ln>
              <a:noFill/>
            </a:ln>
            <a:effectLst/>
          </c:spPr>
          <c:invertIfNegative val="0"/>
          <c:val>
            <c:numRef>
              <c:f>Uniform!$H$6:$H$781</c:f>
              <c:numCache>
                <c:formatCode>General</c:formatCode>
                <c:ptCount val="776"/>
                <c:pt idx="0">
                  <c:v>1.65E-4</c:v>
                </c:pt>
                <c:pt idx="1">
                  <c:v>1.65E-4</c:v>
                </c:pt>
                <c:pt idx="2">
                  <c:v>1.65E-4</c:v>
                </c:pt>
                <c:pt idx="3">
                  <c:v>1.65E-4</c:v>
                </c:pt>
                <c:pt idx="4">
                  <c:v>1.65E-4</c:v>
                </c:pt>
                <c:pt idx="5">
                  <c:v>1.65E-4</c:v>
                </c:pt>
                <c:pt idx="6">
                  <c:v>1.65E-4</c:v>
                </c:pt>
                <c:pt idx="7">
                  <c:v>1.65E-4</c:v>
                </c:pt>
                <c:pt idx="8">
                  <c:v>1.65E-4</c:v>
                </c:pt>
                <c:pt idx="9">
                  <c:v>1.65E-4</c:v>
                </c:pt>
                <c:pt idx="10">
                  <c:v>1.65E-4</c:v>
                </c:pt>
                <c:pt idx="11">
                  <c:v>1.65E-4</c:v>
                </c:pt>
                <c:pt idx="12">
                  <c:v>1.65E-4</c:v>
                </c:pt>
                <c:pt idx="13">
                  <c:v>1.65E-4</c:v>
                </c:pt>
                <c:pt idx="14">
                  <c:v>1.65E-4</c:v>
                </c:pt>
                <c:pt idx="15">
                  <c:v>1.65E-4</c:v>
                </c:pt>
                <c:pt idx="16">
                  <c:v>1.65E-4</c:v>
                </c:pt>
                <c:pt idx="17">
                  <c:v>1.65E-4</c:v>
                </c:pt>
                <c:pt idx="18">
                  <c:v>1.65E-4</c:v>
                </c:pt>
                <c:pt idx="19">
                  <c:v>1.65E-4</c:v>
                </c:pt>
                <c:pt idx="20">
                  <c:v>1.65E-4</c:v>
                </c:pt>
                <c:pt idx="21">
                  <c:v>1.65E-4</c:v>
                </c:pt>
                <c:pt idx="22">
                  <c:v>1.65E-4</c:v>
                </c:pt>
                <c:pt idx="23">
                  <c:v>1.65E-4</c:v>
                </c:pt>
                <c:pt idx="24">
                  <c:v>1.65E-4</c:v>
                </c:pt>
                <c:pt idx="25">
                  <c:v>1.65E-4</c:v>
                </c:pt>
                <c:pt idx="26">
                  <c:v>1.65E-4</c:v>
                </c:pt>
                <c:pt idx="27">
                  <c:v>1.65E-4</c:v>
                </c:pt>
                <c:pt idx="28">
                  <c:v>1.65E-4</c:v>
                </c:pt>
                <c:pt idx="29">
                  <c:v>1.65E-4</c:v>
                </c:pt>
                <c:pt idx="30">
                  <c:v>1.65E-4</c:v>
                </c:pt>
                <c:pt idx="31">
                  <c:v>1.65E-4</c:v>
                </c:pt>
                <c:pt idx="32">
                  <c:v>1.65E-4</c:v>
                </c:pt>
                <c:pt idx="33">
                  <c:v>1.65E-4</c:v>
                </c:pt>
                <c:pt idx="34">
                  <c:v>1.65E-4</c:v>
                </c:pt>
                <c:pt idx="35">
                  <c:v>1.65E-4</c:v>
                </c:pt>
                <c:pt idx="36">
                  <c:v>1.65E-4</c:v>
                </c:pt>
                <c:pt idx="37">
                  <c:v>1.65E-4</c:v>
                </c:pt>
                <c:pt idx="38">
                  <c:v>1.65E-4</c:v>
                </c:pt>
                <c:pt idx="39">
                  <c:v>1.65E-4</c:v>
                </c:pt>
                <c:pt idx="40">
                  <c:v>1.65E-4</c:v>
                </c:pt>
                <c:pt idx="41">
                  <c:v>1.65E-4</c:v>
                </c:pt>
                <c:pt idx="42">
                  <c:v>1.65E-4</c:v>
                </c:pt>
                <c:pt idx="43">
                  <c:v>1.65E-4</c:v>
                </c:pt>
                <c:pt idx="44">
                  <c:v>1.65E-4</c:v>
                </c:pt>
                <c:pt idx="45">
                  <c:v>1.65E-4</c:v>
                </c:pt>
                <c:pt idx="46">
                  <c:v>1.65E-4</c:v>
                </c:pt>
                <c:pt idx="47">
                  <c:v>1.65E-4</c:v>
                </c:pt>
                <c:pt idx="48">
                  <c:v>1.65E-4</c:v>
                </c:pt>
                <c:pt idx="49">
                  <c:v>1.65E-4</c:v>
                </c:pt>
                <c:pt idx="50">
                  <c:v>1.65E-4</c:v>
                </c:pt>
                <c:pt idx="51">
                  <c:v>1.65E-4</c:v>
                </c:pt>
                <c:pt idx="52">
                  <c:v>1.65E-4</c:v>
                </c:pt>
                <c:pt idx="53">
                  <c:v>1.65E-4</c:v>
                </c:pt>
                <c:pt idx="54">
                  <c:v>1.65E-4</c:v>
                </c:pt>
                <c:pt idx="55">
                  <c:v>1.65E-4</c:v>
                </c:pt>
                <c:pt idx="56">
                  <c:v>1.65E-4</c:v>
                </c:pt>
                <c:pt idx="57">
                  <c:v>1.65E-4</c:v>
                </c:pt>
                <c:pt idx="58">
                  <c:v>1.65E-4</c:v>
                </c:pt>
                <c:pt idx="59">
                  <c:v>1.65E-4</c:v>
                </c:pt>
                <c:pt idx="60">
                  <c:v>1.65E-4</c:v>
                </c:pt>
                <c:pt idx="61">
                  <c:v>1.65E-4</c:v>
                </c:pt>
                <c:pt idx="62">
                  <c:v>1.65E-4</c:v>
                </c:pt>
                <c:pt idx="63">
                  <c:v>1.65E-4</c:v>
                </c:pt>
                <c:pt idx="64">
                  <c:v>1.65E-4</c:v>
                </c:pt>
                <c:pt idx="65">
                  <c:v>1.65E-4</c:v>
                </c:pt>
                <c:pt idx="66">
                  <c:v>1.65E-4</c:v>
                </c:pt>
                <c:pt idx="67">
                  <c:v>1.65E-4</c:v>
                </c:pt>
                <c:pt idx="68">
                  <c:v>1.65E-4</c:v>
                </c:pt>
                <c:pt idx="69">
                  <c:v>1.65E-4</c:v>
                </c:pt>
                <c:pt idx="70">
                  <c:v>1.65E-4</c:v>
                </c:pt>
                <c:pt idx="71">
                  <c:v>1.65E-4</c:v>
                </c:pt>
                <c:pt idx="72">
                  <c:v>1.65E-4</c:v>
                </c:pt>
                <c:pt idx="73">
                  <c:v>1.65E-4</c:v>
                </c:pt>
                <c:pt idx="74">
                  <c:v>1.65E-4</c:v>
                </c:pt>
                <c:pt idx="75">
                  <c:v>1.65E-4</c:v>
                </c:pt>
                <c:pt idx="76">
                  <c:v>1.65E-4</c:v>
                </c:pt>
                <c:pt idx="77">
                  <c:v>1.65E-4</c:v>
                </c:pt>
                <c:pt idx="78">
                  <c:v>1.65E-4</c:v>
                </c:pt>
                <c:pt idx="79">
                  <c:v>1.65E-4</c:v>
                </c:pt>
                <c:pt idx="80">
                  <c:v>1.65E-4</c:v>
                </c:pt>
                <c:pt idx="81">
                  <c:v>1.65E-4</c:v>
                </c:pt>
                <c:pt idx="82">
                  <c:v>1.65E-4</c:v>
                </c:pt>
                <c:pt idx="83">
                  <c:v>1.65E-4</c:v>
                </c:pt>
                <c:pt idx="84">
                  <c:v>1.65E-4</c:v>
                </c:pt>
                <c:pt idx="85">
                  <c:v>1.65E-4</c:v>
                </c:pt>
                <c:pt idx="86">
                  <c:v>1.65E-4</c:v>
                </c:pt>
                <c:pt idx="87">
                  <c:v>1.65E-4</c:v>
                </c:pt>
                <c:pt idx="88">
                  <c:v>1.65E-4</c:v>
                </c:pt>
                <c:pt idx="89">
                  <c:v>1.65E-4</c:v>
                </c:pt>
                <c:pt idx="90">
                  <c:v>1.65E-4</c:v>
                </c:pt>
                <c:pt idx="91">
                  <c:v>1.65E-4</c:v>
                </c:pt>
                <c:pt idx="92">
                  <c:v>1.65E-4</c:v>
                </c:pt>
                <c:pt idx="93">
                  <c:v>1.65E-4</c:v>
                </c:pt>
                <c:pt idx="94">
                  <c:v>1.65E-4</c:v>
                </c:pt>
                <c:pt idx="95">
                  <c:v>1.65E-4</c:v>
                </c:pt>
                <c:pt idx="96">
                  <c:v>1.65E-4</c:v>
                </c:pt>
                <c:pt idx="97">
                  <c:v>1.65E-4</c:v>
                </c:pt>
                <c:pt idx="98">
                  <c:v>1.65E-4</c:v>
                </c:pt>
                <c:pt idx="99">
                  <c:v>1.65E-4</c:v>
                </c:pt>
                <c:pt idx="100">
                  <c:v>1.65E-4</c:v>
                </c:pt>
                <c:pt idx="101">
                  <c:v>1.65E-4</c:v>
                </c:pt>
                <c:pt idx="102">
                  <c:v>1.65E-4</c:v>
                </c:pt>
                <c:pt idx="103">
                  <c:v>1.65E-4</c:v>
                </c:pt>
                <c:pt idx="104">
                  <c:v>1.65E-4</c:v>
                </c:pt>
                <c:pt idx="105">
                  <c:v>1.65E-4</c:v>
                </c:pt>
                <c:pt idx="106">
                  <c:v>1.65E-4</c:v>
                </c:pt>
                <c:pt idx="107">
                  <c:v>1.65E-4</c:v>
                </c:pt>
                <c:pt idx="108">
                  <c:v>1.65E-4</c:v>
                </c:pt>
                <c:pt idx="109">
                  <c:v>1.65E-4</c:v>
                </c:pt>
                <c:pt idx="110">
                  <c:v>1.65E-4</c:v>
                </c:pt>
                <c:pt idx="111">
                  <c:v>1.65E-4</c:v>
                </c:pt>
                <c:pt idx="112">
                  <c:v>1.65E-4</c:v>
                </c:pt>
                <c:pt idx="113">
                  <c:v>1.65E-4</c:v>
                </c:pt>
                <c:pt idx="114">
                  <c:v>1.65E-4</c:v>
                </c:pt>
                <c:pt idx="115">
                  <c:v>1.65E-4</c:v>
                </c:pt>
                <c:pt idx="116">
                  <c:v>1.65E-4</c:v>
                </c:pt>
                <c:pt idx="117">
                  <c:v>1.65E-4</c:v>
                </c:pt>
                <c:pt idx="118">
                  <c:v>1.65E-4</c:v>
                </c:pt>
                <c:pt idx="119">
                  <c:v>1.65E-4</c:v>
                </c:pt>
                <c:pt idx="120">
                  <c:v>1.65E-4</c:v>
                </c:pt>
                <c:pt idx="121">
                  <c:v>1.65E-4</c:v>
                </c:pt>
                <c:pt idx="122">
                  <c:v>1.65E-4</c:v>
                </c:pt>
                <c:pt idx="123">
                  <c:v>1.65E-4</c:v>
                </c:pt>
                <c:pt idx="124">
                  <c:v>1.65E-4</c:v>
                </c:pt>
                <c:pt idx="125">
                  <c:v>1.65E-4</c:v>
                </c:pt>
                <c:pt idx="126">
                  <c:v>1.65E-4</c:v>
                </c:pt>
                <c:pt idx="127">
                  <c:v>1.65E-4</c:v>
                </c:pt>
                <c:pt idx="128">
                  <c:v>1.65E-4</c:v>
                </c:pt>
                <c:pt idx="129">
                  <c:v>1.65E-4</c:v>
                </c:pt>
                <c:pt idx="130">
                  <c:v>1.65E-4</c:v>
                </c:pt>
                <c:pt idx="131">
                  <c:v>1.65E-4</c:v>
                </c:pt>
                <c:pt idx="132">
                  <c:v>1.65E-4</c:v>
                </c:pt>
                <c:pt idx="133">
                  <c:v>1.65E-4</c:v>
                </c:pt>
                <c:pt idx="134">
                  <c:v>1.65E-4</c:v>
                </c:pt>
                <c:pt idx="135">
                  <c:v>1.65E-4</c:v>
                </c:pt>
                <c:pt idx="136">
                  <c:v>1.65E-4</c:v>
                </c:pt>
                <c:pt idx="137">
                  <c:v>1.65E-4</c:v>
                </c:pt>
                <c:pt idx="138">
                  <c:v>1.65E-4</c:v>
                </c:pt>
                <c:pt idx="139">
                  <c:v>1.65E-4</c:v>
                </c:pt>
                <c:pt idx="140">
                  <c:v>1.65E-4</c:v>
                </c:pt>
                <c:pt idx="141">
                  <c:v>1.65E-4</c:v>
                </c:pt>
                <c:pt idx="142">
                  <c:v>1.65E-4</c:v>
                </c:pt>
                <c:pt idx="143">
                  <c:v>1.65E-4</c:v>
                </c:pt>
                <c:pt idx="144">
                  <c:v>1.65E-4</c:v>
                </c:pt>
                <c:pt idx="145">
                  <c:v>1.65E-4</c:v>
                </c:pt>
                <c:pt idx="146">
                  <c:v>1.65E-4</c:v>
                </c:pt>
                <c:pt idx="147">
                  <c:v>1.65E-4</c:v>
                </c:pt>
                <c:pt idx="148">
                  <c:v>1.65E-4</c:v>
                </c:pt>
                <c:pt idx="149">
                  <c:v>1.65E-4</c:v>
                </c:pt>
                <c:pt idx="150">
                  <c:v>1.65E-4</c:v>
                </c:pt>
                <c:pt idx="151">
                  <c:v>1.65E-4</c:v>
                </c:pt>
                <c:pt idx="152">
                  <c:v>1.65E-4</c:v>
                </c:pt>
                <c:pt idx="153">
                  <c:v>1.65E-4</c:v>
                </c:pt>
                <c:pt idx="154">
                  <c:v>1.65E-4</c:v>
                </c:pt>
                <c:pt idx="155">
                  <c:v>1.65E-4</c:v>
                </c:pt>
                <c:pt idx="156">
                  <c:v>1.65E-4</c:v>
                </c:pt>
                <c:pt idx="157">
                  <c:v>1.65E-4</c:v>
                </c:pt>
                <c:pt idx="158">
                  <c:v>1.65E-4</c:v>
                </c:pt>
                <c:pt idx="159">
                  <c:v>1.65E-4</c:v>
                </c:pt>
                <c:pt idx="160">
                  <c:v>1.65E-4</c:v>
                </c:pt>
                <c:pt idx="161">
                  <c:v>1.65E-4</c:v>
                </c:pt>
                <c:pt idx="162">
                  <c:v>1.65E-4</c:v>
                </c:pt>
                <c:pt idx="163">
                  <c:v>1.65E-4</c:v>
                </c:pt>
                <c:pt idx="164">
                  <c:v>1.65E-4</c:v>
                </c:pt>
                <c:pt idx="165">
                  <c:v>1.65E-4</c:v>
                </c:pt>
                <c:pt idx="166">
                  <c:v>1.65E-4</c:v>
                </c:pt>
                <c:pt idx="167">
                  <c:v>1.65E-4</c:v>
                </c:pt>
                <c:pt idx="168">
                  <c:v>1.65E-4</c:v>
                </c:pt>
                <c:pt idx="169">
                  <c:v>1.65E-4</c:v>
                </c:pt>
                <c:pt idx="170">
                  <c:v>1.65E-4</c:v>
                </c:pt>
                <c:pt idx="171">
                  <c:v>1.65E-4</c:v>
                </c:pt>
                <c:pt idx="172">
                  <c:v>1.65E-4</c:v>
                </c:pt>
                <c:pt idx="173">
                  <c:v>1.65E-4</c:v>
                </c:pt>
                <c:pt idx="174">
                  <c:v>1.65E-4</c:v>
                </c:pt>
                <c:pt idx="175">
                  <c:v>1.65E-4</c:v>
                </c:pt>
                <c:pt idx="176">
                  <c:v>1.65E-4</c:v>
                </c:pt>
                <c:pt idx="177">
                  <c:v>1.65E-4</c:v>
                </c:pt>
                <c:pt idx="178">
                  <c:v>1.65E-4</c:v>
                </c:pt>
                <c:pt idx="179">
                  <c:v>1.65E-4</c:v>
                </c:pt>
                <c:pt idx="180">
                  <c:v>1.65E-4</c:v>
                </c:pt>
                <c:pt idx="181">
                  <c:v>1.65E-4</c:v>
                </c:pt>
                <c:pt idx="182">
                  <c:v>1.65E-4</c:v>
                </c:pt>
                <c:pt idx="183">
                  <c:v>1.65E-4</c:v>
                </c:pt>
                <c:pt idx="184">
                  <c:v>1.65E-4</c:v>
                </c:pt>
                <c:pt idx="185">
                  <c:v>1.65E-4</c:v>
                </c:pt>
                <c:pt idx="186">
                  <c:v>1.65E-4</c:v>
                </c:pt>
                <c:pt idx="187">
                  <c:v>1.65E-4</c:v>
                </c:pt>
                <c:pt idx="188">
                  <c:v>1.65E-4</c:v>
                </c:pt>
                <c:pt idx="189">
                  <c:v>1.65E-4</c:v>
                </c:pt>
                <c:pt idx="190">
                  <c:v>1.65E-4</c:v>
                </c:pt>
                <c:pt idx="191">
                  <c:v>1.65E-4</c:v>
                </c:pt>
                <c:pt idx="192">
                  <c:v>1.65E-4</c:v>
                </c:pt>
                <c:pt idx="193">
                  <c:v>1.65E-4</c:v>
                </c:pt>
                <c:pt idx="194">
                  <c:v>1.65E-4</c:v>
                </c:pt>
                <c:pt idx="195">
                  <c:v>1.65E-4</c:v>
                </c:pt>
                <c:pt idx="196">
                  <c:v>1.65E-4</c:v>
                </c:pt>
                <c:pt idx="197">
                  <c:v>1.65E-4</c:v>
                </c:pt>
                <c:pt idx="198">
                  <c:v>1.65E-4</c:v>
                </c:pt>
                <c:pt idx="199">
                  <c:v>1.65E-4</c:v>
                </c:pt>
                <c:pt idx="200">
                  <c:v>1.65E-4</c:v>
                </c:pt>
                <c:pt idx="201">
                  <c:v>1.65E-4</c:v>
                </c:pt>
                <c:pt idx="202">
                  <c:v>1.65E-4</c:v>
                </c:pt>
                <c:pt idx="203">
                  <c:v>1.65E-4</c:v>
                </c:pt>
                <c:pt idx="204">
                  <c:v>1.65E-4</c:v>
                </c:pt>
                <c:pt idx="205">
                  <c:v>1.65E-4</c:v>
                </c:pt>
                <c:pt idx="206">
                  <c:v>1.65E-4</c:v>
                </c:pt>
                <c:pt idx="207">
                  <c:v>1.65E-4</c:v>
                </c:pt>
                <c:pt idx="208">
                  <c:v>1.65E-4</c:v>
                </c:pt>
                <c:pt idx="209">
                  <c:v>1.65E-4</c:v>
                </c:pt>
                <c:pt idx="210">
                  <c:v>1.65E-4</c:v>
                </c:pt>
                <c:pt idx="211">
                  <c:v>1.65E-4</c:v>
                </c:pt>
                <c:pt idx="212">
                  <c:v>1.65E-4</c:v>
                </c:pt>
                <c:pt idx="213">
                  <c:v>1.65E-4</c:v>
                </c:pt>
                <c:pt idx="214">
                  <c:v>1.65E-4</c:v>
                </c:pt>
                <c:pt idx="215">
                  <c:v>1.65E-4</c:v>
                </c:pt>
                <c:pt idx="216">
                  <c:v>1.65E-4</c:v>
                </c:pt>
                <c:pt idx="217">
                  <c:v>1.65E-4</c:v>
                </c:pt>
                <c:pt idx="218">
                  <c:v>1.65E-4</c:v>
                </c:pt>
                <c:pt idx="219">
                  <c:v>1.65E-4</c:v>
                </c:pt>
                <c:pt idx="220">
                  <c:v>1.65E-4</c:v>
                </c:pt>
                <c:pt idx="221">
                  <c:v>1.65E-4</c:v>
                </c:pt>
                <c:pt idx="222">
                  <c:v>1.65E-4</c:v>
                </c:pt>
                <c:pt idx="223">
                  <c:v>1.65E-4</c:v>
                </c:pt>
                <c:pt idx="224">
                  <c:v>1.65E-4</c:v>
                </c:pt>
                <c:pt idx="225">
                  <c:v>1.65E-4</c:v>
                </c:pt>
                <c:pt idx="226">
                  <c:v>1.65E-4</c:v>
                </c:pt>
                <c:pt idx="227">
                  <c:v>1.65E-4</c:v>
                </c:pt>
                <c:pt idx="228">
                  <c:v>1.65E-4</c:v>
                </c:pt>
                <c:pt idx="229">
                  <c:v>1.65E-4</c:v>
                </c:pt>
                <c:pt idx="230">
                  <c:v>1.65E-4</c:v>
                </c:pt>
                <c:pt idx="231">
                  <c:v>1.65E-4</c:v>
                </c:pt>
                <c:pt idx="232">
                  <c:v>1.65E-4</c:v>
                </c:pt>
                <c:pt idx="233">
                  <c:v>1.65E-4</c:v>
                </c:pt>
                <c:pt idx="234">
                  <c:v>1.65E-4</c:v>
                </c:pt>
                <c:pt idx="235">
                  <c:v>1.65E-4</c:v>
                </c:pt>
                <c:pt idx="236">
                  <c:v>1.65E-4</c:v>
                </c:pt>
                <c:pt idx="237">
                  <c:v>1.65E-4</c:v>
                </c:pt>
                <c:pt idx="238">
                  <c:v>1.65E-4</c:v>
                </c:pt>
                <c:pt idx="239">
                  <c:v>1.65E-4</c:v>
                </c:pt>
                <c:pt idx="240">
                  <c:v>1.65E-4</c:v>
                </c:pt>
                <c:pt idx="241">
                  <c:v>1.65E-4</c:v>
                </c:pt>
                <c:pt idx="242">
                  <c:v>1.65E-4</c:v>
                </c:pt>
                <c:pt idx="243">
                  <c:v>1.65E-4</c:v>
                </c:pt>
                <c:pt idx="244">
                  <c:v>1.65E-4</c:v>
                </c:pt>
                <c:pt idx="245">
                  <c:v>1.65E-4</c:v>
                </c:pt>
                <c:pt idx="246">
                  <c:v>1.65E-4</c:v>
                </c:pt>
                <c:pt idx="247">
                  <c:v>1.65E-4</c:v>
                </c:pt>
                <c:pt idx="248">
                  <c:v>1.65E-4</c:v>
                </c:pt>
                <c:pt idx="249">
                  <c:v>1.65E-4</c:v>
                </c:pt>
                <c:pt idx="250">
                  <c:v>1.65E-4</c:v>
                </c:pt>
                <c:pt idx="251">
                  <c:v>1.65E-4</c:v>
                </c:pt>
                <c:pt idx="252">
                  <c:v>1.65E-4</c:v>
                </c:pt>
                <c:pt idx="253">
                  <c:v>1.65E-4</c:v>
                </c:pt>
                <c:pt idx="254">
                  <c:v>1.65E-4</c:v>
                </c:pt>
                <c:pt idx="255">
                  <c:v>1.65E-4</c:v>
                </c:pt>
                <c:pt idx="256">
                  <c:v>1.65E-4</c:v>
                </c:pt>
                <c:pt idx="257">
                  <c:v>1.65E-4</c:v>
                </c:pt>
                <c:pt idx="258">
                  <c:v>1.65E-4</c:v>
                </c:pt>
                <c:pt idx="259">
                  <c:v>1.65E-4</c:v>
                </c:pt>
                <c:pt idx="260">
                  <c:v>1.65E-4</c:v>
                </c:pt>
                <c:pt idx="261">
                  <c:v>1.65E-4</c:v>
                </c:pt>
                <c:pt idx="262">
                  <c:v>1.65E-4</c:v>
                </c:pt>
                <c:pt idx="263">
                  <c:v>1.65E-4</c:v>
                </c:pt>
                <c:pt idx="264">
                  <c:v>1.65E-4</c:v>
                </c:pt>
                <c:pt idx="265">
                  <c:v>1.65E-4</c:v>
                </c:pt>
                <c:pt idx="266">
                  <c:v>1.65E-4</c:v>
                </c:pt>
                <c:pt idx="267">
                  <c:v>1.65E-4</c:v>
                </c:pt>
                <c:pt idx="268">
                  <c:v>1.65E-4</c:v>
                </c:pt>
                <c:pt idx="269">
                  <c:v>1.65E-4</c:v>
                </c:pt>
                <c:pt idx="270">
                  <c:v>1.65E-4</c:v>
                </c:pt>
                <c:pt idx="271">
                  <c:v>1.65E-4</c:v>
                </c:pt>
                <c:pt idx="272">
                  <c:v>1.65E-4</c:v>
                </c:pt>
                <c:pt idx="273">
                  <c:v>1.65E-4</c:v>
                </c:pt>
                <c:pt idx="274">
                  <c:v>1.65E-4</c:v>
                </c:pt>
                <c:pt idx="275">
                  <c:v>1.65E-4</c:v>
                </c:pt>
                <c:pt idx="276">
                  <c:v>1.65E-4</c:v>
                </c:pt>
                <c:pt idx="277">
                  <c:v>1.65E-4</c:v>
                </c:pt>
                <c:pt idx="278">
                  <c:v>1.65E-4</c:v>
                </c:pt>
                <c:pt idx="279">
                  <c:v>1.65E-4</c:v>
                </c:pt>
                <c:pt idx="280">
                  <c:v>1.65E-4</c:v>
                </c:pt>
                <c:pt idx="281">
                  <c:v>1.65E-4</c:v>
                </c:pt>
                <c:pt idx="282">
                  <c:v>1.65E-4</c:v>
                </c:pt>
                <c:pt idx="283">
                  <c:v>1.65E-4</c:v>
                </c:pt>
                <c:pt idx="284">
                  <c:v>1.65E-4</c:v>
                </c:pt>
                <c:pt idx="285">
                  <c:v>1.65E-4</c:v>
                </c:pt>
                <c:pt idx="286">
                  <c:v>1.65E-4</c:v>
                </c:pt>
                <c:pt idx="287">
                  <c:v>1.65E-4</c:v>
                </c:pt>
                <c:pt idx="288">
                  <c:v>1.65E-4</c:v>
                </c:pt>
                <c:pt idx="289">
                  <c:v>1.65E-4</c:v>
                </c:pt>
                <c:pt idx="290">
                  <c:v>1.65E-4</c:v>
                </c:pt>
                <c:pt idx="291">
                  <c:v>1.65E-4</c:v>
                </c:pt>
                <c:pt idx="292">
                  <c:v>1.65E-4</c:v>
                </c:pt>
                <c:pt idx="293">
                  <c:v>1.65E-4</c:v>
                </c:pt>
                <c:pt idx="294">
                  <c:v>1.65E-4</c:v>
                </c:pt>
                <c:pt idx="295">
                  <c:v>1.65E-4</c:v>
                </c:pt>
                <c:pt idx="296">
                  <c:v>1.65E-4</c:v>
                </c:pt>
                <c:pt idx="297">
                  <c:v>1.65E-4</c:v>
                </c:pt>
                <c:pt idx="298">
                  <c:v>1.65E-4</c:v>
                </c:pt>
                <c:pt idx="299">
                  <c:v>1.65E-4</c:v>
                </c:pt>
                <c:pt idx="300">
                  <c:v>1.65E-4</c:v>
                </c:pt>
                <c:pt idx="301">
                  <c:v>1.65E-4</c:v>
                </c:pt>
                <c:pt idx="302">
                  <c:v>1.65E-4</c:v>
                </c:pt>
                <c:pt idx="303">
                  <c:v>1.65E-4</c:v>
                </c:pt>
                <c:pt idx="304">
                  <c:v>1.65E-4</c:v>
                </c:pt>
                <c:pt idx="305">
                  <c:v>1.65E-4</c:v>
                </c:pt>
                <c:pt idx="306">
                  <c:v>1.65E-4</c:v>
                </c:pt>
                <c:pt idx="307">
                  <c:v>1.65E-4</c:v>
                </c:pt>
                <c:pt idx="308">
                  <c:v>1.65E-4</c:v>
                </c:pt>
                <c:pt idx="309">
                  <c:v>1.65E-4</c:v>
                </c:pt>
                <c:pt idx="310">
                  <c:v>1.65E-4</c:v>
                </c:pt>
                <c:pt idx="311">
                  <c:v>1.65E-4</c:v>
                </c:pt>
                <c:pt idx="312">
                  <c:v>1.65E-4</c:v>
                </c:pt>
                <c:pt idx="313">
                  <c:v>1.65E-4</c:v>
                </c:pt>
                <c:pt idx="314">
                  <c:v>1.65E-4</c:v>
                </c:pt>
                <c:pt idx="315">
                  <c:v>1.65E-4</c:v>
                </c:pt>
                <c:pt idx="316">
                  <c:v>1.65E-4</c:v>
                </c:pt>
                <c:pt idx="317">
                  <c:v>1.65E-4</c:v>
                </c:pt>
                <c:pt idx="318">
                  <c:v>1.65E-4</c:v>
                </c:pt>
                <c:pt idx="319">
                  <c:v>1.65E-4</c:v>
                </c:pt>
                <c:pt idx="320">
                  <c:v>1.65E-4</c:v>
                </c:pt>
                <c:pt idx="321">
                  <c:v>1.65E-4</c:v>
                </c:pt>
                <c:pt idx="322">
                  <c:v>1.65E-4</c:v>
                </c:pt>
                <c:pt idx="323">
                  <c:v>1.65E-4</c:v>
                </c:pt>
                <c:pt idx="324">
                  <c:v>1.65E-4</c:v>
                </c:pt>
                <c:pt idx="325">
                  <c:v>1.65E-4</c:v>
                </c:pt>
                <c:pt idx="326">
                  <c:v>1.65E-4</c:v>
                </c:pt>
                <c:pt idx="327">
                  <c:v>1.65E-4</c:v>
                </c:pt>
                <c:pt idx="328">
                  <c:v>1.65E-4</c:v>
                </c:pt>
                <c:pt idx="329">
                  <c:v>1.65E-4</c:v>
                </c:pt>
                <c:pt idx="330">
                  <c:v>1.65E-4</c:v>
                </c:pt>
                <c:pt idx="331">
                  <c:v>1.65E-4</c:v>
                </c:pt>
                <c:pt idx="332">
                  <c:v>1.65E-4</c:v>
                </c:pt>
                <c:pt idx="333">
                  <c:v>1.65E-4</c:v>
                </c:pt>
                <c:pt idx="334">
                  <c:v>1.65E-4</c:v>
                </c:pt>
                <c:pt idx="335">
                  <c:v>1.65E-4</c:v>
                </c:pt>
                <c:pt idx="336">
                  <c:v>1.65E-4</c:v>
                </c:pt>
                <c:pt idx="337">
                  <c:v>1.65E-4</c:v>
                </c:pt>
                <c:pt idx="338">
                  <c:v>1.65E-4</c:v>
                </c:pt>
                <c:pt idx="339">
                  <c:v>1.65E-4</c:v>
                </c:pt>
                <c:pt idx="340">
                  <c:v>1.65E-4</c:v>
                </c:pt>
                <c:pt idx="341">
                  <c:v>1.65E-4</c:v>
                </c:pt>
                <c:pt idx="342">
                  <c:v>1.65E-4</c:v>
                </c:pt>
                <c:pt idx="343">
                  <c:v>1.65E-4</c:v>
                </c:pt>
                <c:pt idx="344">
                  <c:v>1.65E-4</c:v>
                </c:pt>
                <c:pt idx="345">
                  <c:v>1.65E-4</c:v>
                </c:pt>
                <c:pt idx="346">
                  <c:v>1.65E-4</c:v>
                </c:pt>
                <c:pt idx="347">
                  <c:v>1.65E-4</c:v>
                </c:pt>
                <c:pt idx="348">
                  <c:v>1.65E-4</c:v>
                </c:pt>
                <c:pt idx="349">
                  <c:v>1.65E-4</c:v>
                </c:pt>
                <c:pt idx="350">
                  <c:v>1.65E-4</c:v>
                </c:pt>
                <c:pt idx="351">
                  <c:v>1.65E-4</c:v>
                </c:pt>
                <c:pt idx="352">
                  <c:v>1.65E-4</c:v>
                </c:pt>
                <c:pt idx="353">
                  <c:v>1.65E-4</c:v>
                </c:pt>
                <c:pt idx="354">
                  <c:v>1.65E-4</c:v>
                </c:pt>
                <c:pt idx="355">
                  <c:v>1.65E-4</c:v>
                </c:pt>
                <c:pt idx="356">
                  <c:v>1.65E-4</c:v>
                </c:pt>
                <c:pt idx="357">
                  <c:v>1.65E-4</c:v>
                </c:pt>
                <c:pt idx="358">
                  <c:v>1.65E-4</c:v>
                </c:pt>
                <c:pt idx="359">
                  <c:v>1.65E-4</c:v>
                </c:pt>
                <c:pt idx="360">
                  <c:v>1.65E-4</c:v>
                </c:pt>
                <c:pt idx="361">
                  <c:v>1.65E-4</c:v>
                </c:pt>
                <c:pt idx="362">
                  <c:v>1.65E-4</c:v>
                </c:pt>
                <c:pt idx="363">
                  <c:v>1.65E-4</c:v>
                </c:pt>
                <c:pt idx="364">
                  <c:v>1.65E-4</c:v>
                </c:pt>
                <c:pt idx="365">
                  <c:v>1.65E-4</c:v>
                </c:pt>
                <c:pt idx="366">
                  <c:v>1.65E-4</c:v>
                </c:pt>
                <c:pt idx="367">
                  <c:v>1.65E-4</c:v>
                </c:pt>
                <c:pt idx="368">
                  <c:v>1.65E-4</c:v>
                </c:pt>
                <c:pt idx="369">
                  <c:v>1.65E-4</c:v>
                </c:pt>
                <c:pt idx="370">
                  <c:v>1.65E-4</c:v>
                </c:pt>
                <c:pt idx="371">
                  <c:v>1.65E-4</c:v>
                </c:pt>
                <c:pt idx="372">
                  <c:v>1.65E-4</c:v>
                </c:pt>
                <c:pt idx="373">
                  <c:v>1.65E-4</c:v>
                </c:pt>
                <c:pt idx="374">
                  <c:v>1.65E-4</c:v>
                </c:pt>
                <c:pt idx="375">
                  <c:v>1.65E-4</c:v>
                </c:pt>
                <c:pt idx="376">
                  <c:v>1.65E-4</c:v>
                </c:pt>
                <c:pt idx="377">
                  <c:v>1.65E-4</c:v>
                </c:pt>
                <c:pt idx="378">
                  <c:v>1.65E-4</c:v>
                </c:pt>
                <c:pt idx="379">
                  <c:v>1.65E-4</c:v>
                </c:pt>
                <c:pt idx="380">
                  <c:v>1.65E-4</c:v>
                </c:pt>
                <c:pt idx="381">
                  <c:v>1.65E-4</c:v>
                </c:pt>
                <c:pt idx="382">
                  <c:v>1.65E-4</c:v>
                </c:pt>
                <c:pt idx="383">
                  <c:v>1.65E-4</c:v>
                </c:pt>
                <c:pt idx="384">
                  <c:v>1.65E-4</c:v>
                </c:pt>
                <c:pt idx="385">
                  <c:v>1.65E-4</c:v>
                </c:pt>
                <c:pt idx="386">
                  <c:v>1.65E-4</c:v>
                </c:pt>
                <c:pt idx="387">
                  <c:v>1.65E-4</c:v>
                </c:pt>
                <c:pt idx="388">
                  <c:v>1.65E-4</c:v>
                </c:pt>
                <c:pt idx="389">
                  <c:v>1.65E-4</c:v>
                </c:pt>
                <c:pt idx="390">
                  <c:v>1.65E-4</c:v>
                </c:pt>
                <c:pt idx="391">
                  <c:v>1.65E-4</c:v>
                </c:pt>
                <c:pt idx="392">
                  <c:v>1.65E-4</c:v>
                </c:pt>
                <c:pt idx="393">
                  <c:v>1.65E-4</c:v>
                </c:pt>
                <c:pt idx="394">
                  <c:v>1.65E-4</c:v>
                </c:pt>
                <c:pt idx="395">
                  <c:v>1.65E-4</c:v>
                </c:pt>
                <c:pt idx="396">
                  <c:v>1.65E-4</c:v>
                </c:pt>
                <c:pt idx="397">
                  <c:v>1.65E-4</c:v>
                </c:pt>
                <c:pt idx="398">
                  <c:v>1.65E-4</c:v>
                </c:pt>
                <c:pt idx="399">
                  <c:v>1.65E-4</c:v>
                </c:pt>
                <c:pt idx="400">
                  <c:v>1.65E-4</c:v>
                </c:pt>
                <c:pt idx="401">
                  <c:v>1.65E-4</c:v>
                </c:pt>
                <c:pt idx="402">
                  <c:v>1.65E-4</c:v>
                </c:pt>
                <c:pt idx="403">
                  <c:v>1.65E-4</c:v>
                </c:pt>
                <c:pt idx="404">
                  <c:v>1.65E-4</c:v>
                </c:pt>
                <c:pt idx="405">
                  <c:v>1.65E-4</c:v>
                </c:pt>
                <c:pt idx="406">
                  <c:v>1.65E-4</c:v>
                </c:pt>
                <c:pt idx="407">
                  <c:v>1.65E-4</c:v>
                </c:pt>
                <c:pt idx="408">
                  <c:v>1.65E-4</c:v>
                </c:pt>
                <c:pt idx="409">
                  <c:v>1.65E-4</c:v>
                </c:pt>
                <c:pt idx="410">
                  <c:v>1.65E-4</c:v>
                </c:pt>
                <c:pt idx="411">
                  <c:v>1.65E-4</c:v>
                </c:pt>
                <c:pt idx="412">
                  <c:v>1.65E-4</c:v>
                </c:pt>
                <c:pt idx="413">
                  <c:v>1.65E-4</c:v>
                </c:pt>
                <c:pt idx="414">
                  <c:v>1.65E-4</c:v>
                </c:pt>
                <c:pt idx="415">
                  <c:v>1.65E-4</c:v>
                </c:pt>
                <c:pt idx="416">
                  <c:v>1.65E-4</c:v>
                </c:pt>
                <c:pt idx="417">
                  <c:v>1.65E-4</c:v>
                </c:pt>
                <c:pt idx="418">
                  <c:v>1.65E-4</c:v>
                </c:pt>
                <c:pt idx="419">
                  <c:v>1.65E-4</c:v>
                </c:pt>
                <c:pt idx="420">
                  <c:v>1.65E-4</c:v>
                </c:pt>
                <c:pt idx="421">
                  <c:v>1.65E-4</c:v>
                </c:pt>
                <c:pt idx="422">
                  <c:v>1.65E-4</c:v>
                </c:pt>
                <c:pt idx="423">
                  <c:v>1.65E-4</c:v>
                </c:pt>
                <c:pt idx="424">
                  <c:v>1.65E-4</c:v>
                </c:pt>
                <c:pt idx="425">
                  <c:v>1.65E-4</c:v>
                </c:pt>
                <c:pt idx="426">
                  <c:v>1.65E-4</c:v>
                </c:pt>
                <c:pt idx="427">
                  <c:v>1.65E-4</c:v>
                </c:pt>
                <c:pt idx="428">
                  <c:v>1.65E-4</c:v>
                </c:pt>
                <c:pt idx="429">
                  <c:v>1.65E-4</c:v>
                </c:pt>
                <c:pt idx="430">
                  <c:v>1.65E-4</c:v>
                </c:pt>
                <c:pt idx="431">
                  <c:v>1.65E-4</c:v>
                </c:pt>
                <c:pt idx="432">
                  <c:v>1.65E-4</c:v>
                </c:pt>
                <c:pt idx="433">
                  <c:v>1.65E-4</c:v>
                </c:pt>
                <c:pt idx="434">
                  <c:v>1.65E-4</c:v>
                </c:pt>
                <c:pt idx="435">
                  <c:v>1.65E-4</c:v>
                </c:pt>
                <c:pt idx="436">
                  <c:v>1.65E-4</c:v>
                </c:pt>
                <c:pt idx="437">
                  <c:v>1.65E-4</c:v>
                </c:pt>
                <c:pt idx="438">
                  <c:v>1.65E-4</c:v>
                </c:pt>
                <c:pt idx="439">
                  <c:v>1.65E-4</c:v>
                </c:pt>
                <c:pt idx="440">
                  <c:v>1.65E-4</c:v>
                </c:pt>
                <c:pt idx="441">
                  <c:v>1.65E-4</c:v>
                </c:pt>
                <c:pt idx="442">
                  <c:v>1.65E-4</c:v>
                </c:pt>
                <c:pt idx="443">
                  <c:v>1.65E-4</c:v>
                </c:pt>
                <c:pt idx="444">
                  <c:v>1.65E-4</c:v>
                </c:pt>
                <c:pt idx="445">
                  <c:v>1.65E-4</c:v>
                </c:pt>
                <c:pt idx="446">
                  <c:v>1.65E-4</c:v>
                </c:pt>
                <c:pt idx="447">
                  <c:v>1.65E-4</c:v>
                </c:pt>
                <c:pt idx="448">
                  <c:v>1.65E-4</c:v>
                </c:pt>
                <c:pt idx="449">
                  <c:v>1.65E-4</c:v>
                </c:pt>
                <c:pt idx="450">
                  <c:v>1.65E-4</c:v>
                </c:pt>
                <c:pt idx="451">
                  <c:v>1.65E-4</c:v>
                </c:pt>
                <c:pt idx="452">
                  <c:v>1.65E-4</c:v>
                </c:pt>
                <c:pt idx="453">
                  <c:v>1.65E-4</c:v>
                </c:pt>
                <c:pt idx="454">
                  <c:v>1.65E-4</c:v>
                </c:pt>
                <c:pt idx="455">
                  <c:v>1.65E-4</c:v>
                </c:pt>
                <c:pt idx="456">
                  <c:v>1.65E-4</c:v>
                </c:pt>
                <c:pt idx="457">
                  <c:v>1.65E-4</c:v>
                </c:pt>
                <c:pt idx="458">
                  <c:v>1.65E-4</c:v>
                </c:pt>
                <c:pt idx="459">
                  <c:v>1.65E-4</c:v>
                </c:pt>
                <c:pt idx="460">
                  <c:v>1.65E-4</c:v>
                </c:pt>
                <c:pt idx="461">
                  <c:v>1.65E-4</c:v>
                </c:pt>
                <c:pt idx="462">
                  <c:v>1.65E-4</c:v>
                </c:pt>
                <c:pt idx="463">
                  <c:v>1.65E-4</c:v>
                </c:pt>
                <c:pt idx="464">
                  <c:v>1.65E-4</c:v>
                </c:pt>
                <c:pt idx="465">
                  <c:v>1.65E-4</c:v>
                </c:pt>
                <c:pt idx="466">
                  <c:v>1.65E-4</c:v>
                </c:pt>
                <c:pt idx="467">
                  <c:v>1.65E-4</c:v>
                </c:pt>
                <c:pt idx="468">
                  <c:v>1.65E-4</c:v>
                </c:pt>
                <c:pt idx="469">
                  <c:v>1.65E-4</c:v>
                </c:pt>
                <c:pt idx="470">
                  <c:v>1.65E-4</c:v>
                </c:pt>
                <c:pt idx="471">
                  <c:v>1.65E-4</c:v>
                </c:pt>
                <c:pt idx="472">
                  <c:v>1.65E-4</c:v>
                </c:pt>
                <c:pt idx="473">
                  <c:v>1.65E-4</c:v>
                </c:pt>
                <c:pt idx="474">
                  <c:v>1.65E-4</c:v>
                </c:pt>
                <c:pt idx="475">
                  <c:v>1.65E-4</c:v>
                </c:pt>
                <c:pt idx="476">
                  <c:v>1.65E-4</c:v>
                </c:pt>
                <c:pt idx="477">
                  <c:v>1.65E-4</c:v>
                </c:pt>
                <c:pt idx="478">
                  <c:v>1.65E-4</c:v>
                </c:pt>
                <c:pt idx="479">
                  <c:v>1.65E-4</c:v>
                </c:pt>
                <c:pt idx="480">
                  <c:v>1.65E-4</c:v>
                </c:pt>
                <c:pt idx="481">
                  <c:v>1.65E-4</c:v>
                </c:pt>
                <c:pt idx="482">
                  <c:v>1.65E-4</c:v>
                </c:pt>
                <c:pt idx="483">
                  <c:v>1.65E-4</c:v>
                </c:pt>
                <c:pt idx="484">
                  <c:v>1.65E-4</c:v>
                </c:pt>
                <c:pt idx="485">
                  <c:v>1.65E-4</c:v>
                </c:pt>
                <c:pt idx="486">
                  <c:v>1.65E-4</c:v>
                </c:pt>
                <c:pt idx="487">
                  <c:v>1.65E-4</c:v>
                </c:pt>
                <c:pt idx="488">
                  <c:v>1.65E-4</c:v>
                </c:pt>
                <c:pt idx="489">
                  <c:v>1.65E-4</c:v>
                </c:pt>
                <c:pt idx="490">
                  <c:v>1.65E-4</c:v>
                </c:pt>
                <c:pt idx="491">
                  <c:v>1.65E-4</c:v>
                </c:pt>
                <c:pt idx="492">
                  <c:v>1.65E-4</c:v>
                </c:pt>
                <c:pt idx="493">
                  <c:v>1.65E-4</c:v>
                </c:pt>
                <c:pt idx="494">
                  <c:v>1.65E-4</c:v>
                </c:pt>
                <c:pt idx="495">
                  <c:v>1.65E-4</c:v>
                </c:pt>
                <c:pt idx="496">
                  <c:v>1.65E-4</c:v>
                </c:pt>
                <c:pt idx="497">
                  <c:v>1.65E-4</c:v>
                </c:pt>
                <c:pt idx="498">
                  <c:v>1.65E-4</c:v>
                </c:pt>
                <c:pt idx="499">
                  <c:v>1.65E-4</c:v>
                </c:pt>
                <c:pt idx="500">
                  <c:v>1.65E-4</c:v>
                </c:pt>
                <c:pt idx="501">
                  <c:v>1.65E-4</c:v>
                </c:pt>
                <c:pt idx="502">
                  <c:v>1.65E-4</c:v>
                </c:pt>
                <c:pt idx="503">
                  <c:v>1.65E-4</c:v>
                </c:pt>
                <c:pt idx="504">
                  <c:v>1.65E-4</c:v>
                </c:pt>
                <c:pt idx="505">
                  <c:v>1.65E-4</c:v>
                </c:pt>
                <c:pt idx="506">
                  <c:v>1.65E-4</c:v>
                </c:pt>
                <c:pt idx="507">
                  <c:v>1.65E-4</c:v>
                </c:pt>
                <c:pt idx="508">
                  <c:v>1.65E-4</c:v>
                </c:pt>
                <c:pt idx="509">
                  <c:v>1.65E-4</c:v>
                </c:pt>
                <c:pt idx="510">
                  <c:v>1.65E-4</c:v>
                </c:pt>
                <c:pt idx="511">
                  <c:v>1.65E-4</c:v>
                </c:pt>
                <c:pt idx="512">
                  <c:v>1.65E-4</c:v>
                </c:pt>
                <c:pt idx="513">
                  <c:v>1.65E-4</c:v>
                </c:pt>
                <c:pt idx="514">
                  <c:v>1.65E-4</c:v>
                </c:pt>
                <c:pt idx="515">
                  <c:v>1.65E-4</c:v>
                </c:pt>
                <c:pt idx="516">
                  <c:v>1.65E-4</c:v>
                </c:pt>
                <c:pt idx="517">
                  <c:v>1.65E-4</c:v>
                </c:pt>
                <c:pt idx="518">
                  <c:v>1.65E-4</c:v>
                </c:pt>
                <c:pt idx="519">
                  <c:v>1.65E-4</c:v>
                </c:pt>
                <c:pt idx="520">
                  <c:v>1.65E-4</c:v>
                </c:pt>
                <c:pt idx="521">
                  <c:v>1.65E-4</c:v>
                </c:pt>
                <c:pt idx="522">
                  <c:v>1.65E-4</c:v>
                </c:pt>
                <c:pt idx="523">
                  <c:v>1.65E-4</c:v>
                </c:pt>
                <c:pt idx="524">
                  <c:v>1.65E-4</c:v>
                </c:pt>
                <c:pt idx="525">
                  <c:v>1.65E-4</c:v>
                </c:pt>
                <c:pt idx="526">
                  <c:v>1.65E-4</c:v>
                </c:pt>
                <c:pt idx="527">
                  <c:v>1.65E-4</c:v>
                </c:pt>
                <c:pt idx="528">
                  <c:v>1.65E-4</c:v>
                </c:pt>
                <c:pt idx="529">
                  <c:v>1.65E-4</c:v>
                </c:pt>
                <c:pt idx="530">
                  <c:v>1.65E-4</c:v>
                </c:pt>
                <c:pt idx="531">
                  <c:v>1.65E-4</c:v>
                </c:pt>
                <c:pt idx="532">
                  <c:v>1.65E-4</c:v>
                </c:pt>
                <c:pt idx="533">
                  <c:v>1.65E-4</c:v>
                </c:pt>
                <c:pt idx="534">
                  <c:v>1.65E-4</c:v>
                </c:pt>
                <c:pt idx="535">
                  <c:v>1.65E-4</c:v>
                </c:pt>
                <c:pt idx="536">
                  <c:v>1.65E-4</c:v>
                </c:pt>
                <c:pt idx="537">
                  <c:v>1.65E-4</c:v>
                </c:pt>
                <c:pt idx="538">
                  <c:v>1.65E-4</c:v>
                </c:pt>
                <c:pt idx="539">
                  <c:v>1.65E-4</c:v>
                </c:pt>
                <c:pt idx="540">
                  <c:v>1.65E-4</c:v>
                </c:pt>
                <c:pt idx="541">
                  <c:v>1.65E-4</c:v>
                </c:pt>
                <c:pt idx="542">
                  <c:v>1.65E-4</c:v>
                </c:pt>
                <c:pt idx="543">
                  <c:v>1.65E-4</c:v>
                </c:pt>
                <c:pt idx="544">
                  <c:v>1.65E-4</c:v>
                </c:pt>
                <c:pt idx="545">
                  <c:v>1.65E-4</c:v>
                </c:pt>
                <c:pt idx="546">
                  <c:v>1.65E-4</c:v>
                </c:pt>
                <c:pt idx="547">
                  <c:v>1.65E-4</c:v>
                </c:pt>
                <c:pt idx="548">
                  <c:v>1.65E-4</c:v>
                </c:pt>
                <c:pt idx="549">
                  <c:v>1.65E-4</c:v>
                </c:pt>
                <c:pt idx="550">
                  <c:v>1.65E-4</c:v>
                </c:pt>
                <c:pt idx="551">
                  <c:v>1.65E-4</c:v>
                </c:pt>
                <c:pt idx="552">
                  <c:v>1.65E-4</c:v>
                </c:pt>
                <c:pt idx="553">
                  <c:v>1.65E-4</c:v>
                </c:pt>
                <c:pt idx="554">
                  <c:v>1.65E-4</c:v>
                </c:pt>
                <c:pt idx="555">
                  <c:v>1.65E-4</c:v>
                </c:pt>
                <c:pt idx="556">
                  <c:v>1.65E-4</c:v>
                </c:pt>
                <c:pt idx="557">
                  <c:v>1.65E-4</c:v>
                </c:pt>
                <c:pt idx="558">
                  <c:v>1.65E-4</c:v>
                </c:pt>
                <c:pt idx="559">
                  <c:v>1.65E-4</c:v>
                </c:pt>
                <c:pt idx="560">
                  <c:v>1.65E-4</c:v>
                </c:pt>
                <c:pt idx="561">
                  <c:v>1.65E-4</c:v>
                </c:pt>
                <c:pt idx="562">
                  <c:v>1.65E-4</c:v>
                </c:pt>
                <c:pt idx="563">
                  <c:v>1.65E-4</c:v>
                </c:pt>
                <c:pt idx="564">
                  <c:v>1.65E-4</c:v>
                </c:pt>
                <c:pt idx="565">
                  <c:v>1.65E-4</c:v>
                </c:pt>
                <c:pt idx="566">
                  <c:v>1.65E-4</c:v>
                </c:pt>
                <c:pt idx="567">
                  <c:v>1.65E-4</c:v>
                </c:pt>
                <c:pt idx="568">
                  <c:v>1.65E-4</c:v>
                </c:pt>
                <c:pt idx="569">
                  <c:v>1.65E-4</c:v>
                </c:pt>
                <c:pt idx="570">
                  <c:v>1.65E-4</c:v>
                </c:pt>
                <c:pt idx="571">
                  <c:v>1.65E-4</c:v>
                </c:pt>
                <c:pt idx="572">
                  <c:v>1.65E-4</c:v>
                </c:pt>
                <c:pt idx="573">
                  <c:v>1.65E-4</c:v>
                </c:pt>
                <c:pt idx="574">
                  <c:v>1.65E-4</c:v>
                </c:pt>
                <c:pt idx="575">
                  <c:v>1.65E-4</c:v>
                </c:pt>
                <c:pt idx="576">
                  <c:v>1.65E-4</c:v>
                </c:pt>
                <c:pt idx="577">
                  <c:v>1.65E-4</c:v>
                </c:pt>
                <c:pt idx="578">
                  <c:v>1.65E-4</c:v>
                </c:pt>
                <c:pt idx="579">
                  <c:v>1.65E-4</c:v>
                </c:pt>
                <c:pt idx="580">
                  <c:v>1.65E-4</c:v>
                </c:pt>
                <c:pt idx="581">
                  <c:v>1.65E-4</c:v>
                </c:pt>
                <c:pt idx="582">
                  <c:v>1.65E-4</c:v>
                </c:pt>
                <c:pt idx="583">
                  <c:v>1.65E-4</c:v>
                </c:pt>
                <c:pt idx="584">
                  <c:v>1.65E-4</c:v>
                </c:pt>
                <c:pt idx="585">
                  <c:v>1.65E-4</c:v>
                </c:pt>
                <c:pt idx="586">
                  <c:v>1.65E-4</c:v>
                </c:pt>
                <c:pt idx="587">
                  <c:v>1.65E-4</c:v>
                </c:pt>
                <c:pt idx="588">
                  <c:v>1.65E-4</c:v>
                </c:pt>
                <c:pt idx="589">
                  <c:v>1.65E-4</c:v>
                </c:pt>
                <c:pt idx="590">
                  <c:v>1.65E-4</c:v>
                </c:pt>
                <c:pt idx="591">
                  <c:v>1.65E-4</c:v>
                </c:pt>
                <c:pt idx="592">
                  <c:v>1.65E-4</c:v>
                </c:pt>
                <c:pt idx="593">
                  <c:v>1.65E-4</c:v>
                </c:pt>
                <c:pt idx="594">
                  <c:v>1.65E-4</c:v>
                </c:pt>
                <c:pt idx="595">
                  <c:v>1.65E-4</c:v>
                </c:pt>
                <c:pt idx="596">
                  <c:v>1.65E-4</c:v>
                </c:pt>
                <c:pt idx="597">
                  <c:v>1.65E-4</c:v>
                </c:pt>
                <c:pt idx="598">
                  <c:v>1.65E-4</c:v>
                </c:pt>
                <c:pt idx="599">
                  <c:v>1.65E-4</c:v>
                </c:pt>
                <c:pt idx="600">
                  <c:v>1.65E-4</c:v>
                </c:pt>
                <c:pt idx="601">
                  <c:v>1.65E-4</c:v>
                </c:pt>
                <c:pt idx="602">
                  <c:v>1.65E-4</c:v>
                </c:pt>
                <c:pt idx="603">
                  <c:v>1.65E-4</c:v>
                </c:pt>
                <c:pt idx="604">
                  <c:v>1.65E-4</c:v>
                </c:pt>
                <c:pt idx="605">
                  <c:v>1.65E-4</c:v>
                </c:pt>
                <c:pt idx="606">
                  <c:v>1.65E-4</c:v>
                </c:pt>
                <c:pt idx="607">
                  <c:v>1.65E-4</c:v>
                </c:pt>
                <c:pt idx="608">
                  <c:v>1.65E-4</c:v>
                </c:pt>
                <c:pt idx="609">
                  <c:v>1.65E-4</c:v>
                </c:pt>
                <c:pt idx="610">
                  <c:v>1.65E-4</c:v>
                </c:pt>
                <c:pt idx="611">
                  <c:v>1.65E-4</c:v>
                </c:pt>
                <c:pt idx="612">
                  <c:v>1.65E-4</c:v>
                </c:pt>
                <c:pt idx="613">
                  <c:v>1.65E-4</c:v>
                </c:pt>
                <c:pt idx="614">
                  <c:v>1.65E-4</c:v>
                </c:pt>
                <c:pt idx="615">
                  <c:v>1.65E-4</c:v>
                </c:pt>
                <c:pt idx="616">
                  <c:v>1.65E-4</c:v>
                </c:pt>
                <c:pt idx="617">
                  <c:v>1.65E-4</c:v>
                </c:pt>
                <c:pt idx="618">
                  <c:v>1.65E-4</c:v>
                </c:pt>
                <c:pt idx="619">
                  <c:v>1.65E-4</c:v>
                </c:pt>
                <c:pt idx="620">
                  <c:v>1.65E-4</c:v>
                </c:pt>
                <c:pt idx="621">
                  <c:v>1.65E-4</c:v>
                </c:pt>
                <c:pt idx="622">
                  <c:v>1.65E-4</c:v>
                </c:pt>
                <c:pt idx="623">
                  <c:v>1.65E-4</c:v>
                </c:pt>
                <c:pt idx="624">
                  <c:v>1.65E-4</c:v>
                </c:pt>
                <c:pt idx="625">
                  <c:v>1.65E-4</c:v>
                </c:pt>
                <c:pt idx="626">
                  <c:v>1.65E-4</c:v>
                </c:pt>
                <c:pt idx="627">
                  <c:v>1.65E-4</c:v>
                </c:pt>
                <c:pt idx="628">
                  <c:v>1.65E-4</c:v>
                </c:pt>
                <c:pt idx="629">
                  <c:v>1.65E-4</c:v>
                </c:pt>
                <c:pt idx="630">
                  <c:v>1.65E-4</c:v>
                </c:pt>
                <c:pt idx="631">
                  <c:v>1.65E-4</c:v>
                </c:pt>
                <c:pt idx="632">
                  <c:v>1.65E-4</c:v>
                </c:pt>
                <c:pt idx="633">
                  <c:v>1.65E-4</c:v>
                </c:pt>
                <c:pt idx="634">
                  <c:v>1.65E-4</c:v>
                </c:pt>
                <c:pt idx="635">
                  <c:v>1.65E-4</c:v>
                </c:pt>
                <c:pt idx="636">
                  <c:v>1.65E-4</c:v>
                </c:pt>
                <c:pt idx="637">
                  <c:v>1.65E-4</c:v>
                </c:pt>
                <c:pt idx="638">
                  <c:v>1.65E-4</c:v>
                </c:pt>
                <c:pt idx="639">
                  <c:v>1.65E-4</c:v>
                </c:pt>
                <c:pt idx="640">
                  <c:v>1.65E-4</c:v>
                </c:pt>
                <c:pt idx="641">
                  <c:v>1.65E-4</c:v>
                </c:pt>
                <c:pt idx="642">
                  <c:v>1.65E-4</c:v>
                </c:pt>
                <c:pt idx="643">
                  <c:v>1.65E-4</c:v>
                </c:pt>
                <c:pt idx="644">
                  <c:v>1.65E-4</c:v>
                </c:pt>
                <c:pt idx="645">
                  <c:v>1.65E-4</c:v>
                </c:pt>
                <c:pt idx="646">
                  <c:v>1.65E-4</c:v>
                </c:pt>
                <c:pt idx="647">
                  <c:v>1.65E-4</c:v>
                </c:pt>
                <c:pt idx="648">
                  <c:v>1.65E-4</c:v>
                </c:pt>
                <c:pt idx="649">
                  <c:v>1.65E-4</c:v>
                </c:pt>
                <c:pt idx="650">
                  <c:v>1.65E-4</c:v>
                </c:pt>
                <c:pt idx="651">
                  <c:v>1.65E-4</c:v>
                </c:pt>
                <c:pt idx="652">
                  <c:v>1.65E-4</c:v>
                </c:pt>
                <c:pt idx="653">
                  <c:v>1.65E-4</c:v>
                </c:pt>
                <c:pt idx="654">
                  <c:v>1.65E-4</c:v>
                </c:pt>
                <c:pt idx="655">
                  <c:v>1.65E-4</c:v>
                </c:pt>
                <c:pt idx="656">
                  <c:v>1.65E-4</c:v>
                </c:pt>
                <c:pt idx="657">
                  <c:v>1.65E-4</c:v>
                </c:pt>
                <c:pt idx="658">
                  <c:v>1.65E-4</c:v>
                </c:pt>
                <c:pt idx="659">
                  <c:v>1.65E-4</c:v>
                </c:pt>
                <c:pt idx="660">
                  <c:v>1.65E-4</c:v>
                </c:pt>
                <c:pt idx="661">
                  <c:v>1.65E-4</c:v>
                </c:pt>
                <c:pt idx="662">
                  <c:v>1.65E-4</c:v>
                </c:pt>
                <c:pt idx="663">
                  <c:v>1.65E-4</c:v>
                </c:pt>
                <c:pt idx="664">
                  <c:v>1.65E-4</c:v>
                </c:pt>
                <c:pt idx="665">
                  <c:v>1.65E-4</c:v>
                </c:pt>
                <c:pt idx="666">
                  <c:v>1.65E-4</c:v>
                </c:pt>
                <c:pt idx="667">
                  <c:v>1.65E-4</c:v>
                </c:pt>
                <c:pt idx="668">
                  <c:v>1.65E-4</c:v>
                </c:pt>
                <c:pt idx="669">
                  <c:v>1.65E-4</c:v>
                </c:pt>
                <c:pt idx="670">
                  <c:v>1.65E-4</c:v>
                </c:pt>
                <c:pt idx="671">
                  <c:v>1.65E-4</c:v>
                </c:pt>
                <c:pt idx="672">
                  <c:v>1.65E-4</c:v>
                </c:pt>
                <c:pt idx="673">
                  <c:v>1.65E-4</c:v>
                </c:pt>
                <c:pt idx="674">
                  <c:v>1.65E-4</c:v>
                </c:pt>
                <c:pt idx="675">
                  <c:v>1.65E-4</c:v>
                </c:pt>
                <c:pt idx="676">
                  <c:v>1.65E-4</c:v>
                </c:pt>
                <c:pt idx="677">
                  <c:v>1.65E-4</c:v>
                </c:pt>
                <c:pt idx="678">
                  <c:v>1.65E-4</c:v>
                </c:pt>
                <c:pt idx="679">
                  <c:v>1.65E-4</c:v>
                </c:pt>
                <c:pt idx="680">
                  <c:v>1.65E-4</c:v>
                </c:pt>
                <c:pt idx="681">
                  <c:v>1.65E-4</c:v>
                </c:pt>
                <c:pt idx="682">
                  <c:v>1.65E-4</c:v>
                </c:pt>
                <c:pt idx="683">
                  <c:v>1.65E-4</c:v>
                </c:pt>
                <c:pt idx="684">
                  <c:v>1.65E-4</c:v>
                </c:pt>
                <c:pt idx="685">
                  <c:v>1.65E-4</c:v>
                </c:pt>
                <c:pt idx="686">
                  <c:v>1.65E-4</c:v>
                </c:pt>
                <c:pt idx="687">
                  <c:v>1.65E-4</c:v>
                </c:pt>
                <c:pt idx="688">
                  <c:v>1.65E-4</c:v>
                </c:pt>
                <c:pt idx="689">
                  <c:v>1.65E-4</c:v>
                </c:pt>
                <c:pt idx="690">
                  <c:v>1.65E-4</c:v>
                </c:pt>
                <c:pt idx="691">
                  <c:v>1.65E-4</c:v>
                </c:pt>
                <c:pt idx="692">
                  <c:v>1.65E-4</c:v>
                </c:pt>
                <c:pt idx="693">
                  <c:v>1.65E-4</c:v>
                </c:pt>
                <c:pt idx="694">
                  <c:v>1.65E-4</c:v>
                </c:pt>
                <c:pt idx="695">
                  <c:v>1.65E-4</c:v>
                </c:pt>
                <c:pt idx="696">
                  <c:v>1.65E-4</c:v>
                </c:pt>
                <c:pt idx="697">
                  <c:v>1.65E-4</c:v>
                </c:pt>
                <c:pt idx="698">
                  <c:v>1.65E-4</c:v>
                </c:pt>
                <c:pt idx="699">
                  <c:v>1.65E-4</c:v>
                </c:pt>
                <c:pt idx="700">
                  <c:v>1.65E-4</c:v>
                </c:pt>
                <c:pt idx="701">
                  <c:v>1.65E-4</c:v>
                </c:pt>
                <c:pt idx="702">
                  <c:v>1.65E-4</c:v>
                </c:pt>
                <c:pt idx="703">
                  <c:v>1.65E-4</c:v>
                </c:pt>
                <c:pt idx="704">
                  <c:v>1.65E-4</c:v>
                </c:pt>
                <c:pt idx="705">
                  <c:v>1.65E-4</c:v>
                </c:pt>
                <c:pt idx="706">
                  <c:v>1.65E-4</c:v>
                </c:pt>
                <c:pt idx="707">
                  <c:v>1.65E-4</c:v>
                </c:pt>
                <c:pt idx="708">
                  <c:v>1.65E-4</c:v>
                </c:pt>
                <c:pt idx="709">
                  <c:v>1.65E-4</c:v>
                </c:pt>
                <c:pt idx="710">
                  <c:v>1.65E-4</c:v>
                </c:pt>
                <c:pt idx="711">
                  <c:v>1.65E-4</c:v>
                </c:pt>
                <c:pt idx="712">
                  <c:v>1.65E-4</c:v>
                </c:pt>
                <c:pt idx="713">
                  <c:v>1.65E-4</c:v>
                </c:pt>
                <c:pt idx="714">
                  <c:v>1.65E-4</c:v>
                </c:pt>
                <c:pt idx="715">
                  <c:v>1.65E-4</c:v>
                </c:pt>
                <c:pt idx="716">
                  <c:v>1.65E-4</c:v>
                </c:pt>
                <c:pt idx="717">
                  <c:v>1.65E-4</c:v>
                </c:pt>
                <c:pt idx="718">
                  <c:v>1.65E-4</c:v>
                </c:pt>
                <c:pt idx="719">
                  <c:v>1.65E-4</c:v>
                </c:pt>
                <c:pt idx="720">
                  <c:v>1.65E-4</c:v>
                </c:pt>
                <c:pt idx="721">
                  <c:v>1.65E-4</c:v>
                </c:pt>
                <c:pt idx="722">
                  <c:v>1.65E-4</c:v>
                </c:pt>
                <c:pt idx="723">
                  <c:v>1.65E-4</c:v>
                </c:pt>
                <c:pt idx="724">
                  <c:v>1.65E-4</c:v>
                </c:pt>
                <c:pt idx="725">
                  <c:v>1.65E-4</c:v>
                </c:pt>
                <c:pt idx="726">
                  <c:v>1.65E-4</c:v>
                </c:pt>
                <c:pt idx="727">
                  <c:v>1.65E-4</c:v>
                </c:pt>
                <c:pt idx="728">
                  <c:v>1.65E-4</c:v>
                </c:pt>
                <c:pt idx="729">
                  <c:v>1.65E-4</c:v>
                </c:pt>
                <c:pt idx="730">
                  <c:v>1.65E-4</c:v>
                </c:pt>
                <c:pt idx="731">
                  <c:v>1.65E-4</c:v>
                </c:pt>
                <c:pt idx="732">
                  <c:v>1.65E-4</c:v>
                </c:pt>
                <c:pt idx="733">
                  <c:v>1.65E-4</c:v>
                </c:pt>
                <c:pt idx="734">
                  <c:v>1.65E-4</c:v>
                </c:pt>
                <c:pt idx="735">
                  <c:v>1.65E-4</c:v>
                </c:pt>
                <c:pt idx="736">
                  <c:v>1.65E-4</c:v>
                </c:pt>
                <c:pt idx="737">
                  <c:v>1.65E-4</c:v>
                </c:pt>
                <c:pt idx="738">
                  <c:v>1.65E-4</c:v>
                </c:pt>
                <c:pt idx="739">
                  <c:v>1.65E-4</c:v>
                </c:pt>
                <c:pt idx="740">
                  <c:v>1.65E-4</c:v>
                </c:pt>
                <c:pt idx="741">
                  <c:v>1.65E-4</c:v>
                </c:pt>
                <c:pt idx="742">
                  <c:v>1.65E-4</c:v>
                </c:pt>
                <c:pt idx="743">
                  <c:v>1.65E-4</c:v>
                </c:pt>
                <c:pt idx="744">
                  <c:v>1.65E-4</c:v>
                </c:pt>
                <c:pt idx="745">
                  <c:v>1.65E-4</c:v>
                </c:pt>
                <c:pt idx="746">
                  <c:v>1.65E-4</c:v>
                </c:pt>
                <c:pt idx="747">
                  <c:v>1.65E-4</c:v>
                </c:pt>
                <c:pt idx="748">
                  <c:v>1.65E-4</c:v>
                </c:pt>
                <c:pt idx="749">
                  <c:v>1.65E-4</c:v>
                </c:pt>
                <c:pt idx="750">
                  <c:v>1.65E-4</c:v>
                </c:pt>
                <c:pt idx="751">
                  <c:v>1.65E-4</c:v>
                </c:pt>
                <c:pt idx="752">
                  <c:v>1.65E-4</c:v>
                </c:pt>
                <c:pt idx="753">
                  <c:v>1.65E-4</c:v>
                </c:pt>
                <c:pt idx="754">
                  <c:v>1.65E-4</c:v>
                </c:pt>
                <c:pt idx="755">
                  <c:v>1.65E-4</c:v>
                </c:pt>
                <c:pt idx="756">
                  <c:v>1.65E-4</c:v>
                </c:pt>
                <c:pt idx="757">
                  <c:v>1.65E-4</c:v>
                </c:pt>
                <c:pt idx="758">
                  <c:v>1.65E-4</c:v>
                </c:pt>
                <c:pt idx="759">
                  <c:v>1.65E-4</c:v>
                </c:pt>
                <c:pt idx="760">
                  <c:v>1.65E-4</c:v>
                </c:pt>
                <c:pt idx="761">
                  <c:v>1.65E-4</c:v>
                </c:pt>
                <c:pt idx="762">
                  <c:v>1.65E-4</c:v>
                </c:pt>
                <c:pt idx="763">
                  <c:v>1.65E-4</c:v>
                </c:pt>
                <c:pt idx="764">
                  <c:v>1.65E-4</c:v>
                </c:pt>
                <c:pt idx="765">
                  <c:v>1.65E-4</c:v>
                </c:pt>
                <c:pt idx="766">
                  <c:v>1.65E-4</c:v>
                </c:pt>
                <c:pt idx="767">
                  <c:v>1.65E-4</c:v>
                </c:pt>
                <c:pt idx="768">
                  <c:v>1.65E-4</c:v>
                </c:pt>
                <c:pt idx="769">
                  <c:v>1.65E-4</c:v>
                </c:pt>
                <c:pt idx="770">
                  <c:v>1.65E-4</c:v>
                </c:pt>
                <c:pt idx="771">
                  <c:v>1.65E-4</c:v>
                </c:pt>
                <c:pt idx="772">
                  <c:v>1.65E-4</c:v>
                </c:pt>
                <c:pt idx="773">
                  <c:v>1.65E-4</c:v>
                </c:pt>
                <c:pt idx="774">
                  <c:v>1.65E-4</c:v>
                </c:pt>
                <c:pt idx="775">
                  <c:v>1.65E-4</c:v>
                </c:pt>
              </c:numCache>
            </c:numRef>
          </c:val>
          <c:extLst>
            <c:ext xmlns:c16="http://schemas.microsoft.com/office/drawing/2014/chart" uri="{C3380CC4-5D6E-409C-BE32-E72D297353CC}">
              <c16:uniqueId val="{00000001-CA1A-4904-BDD4-1CD41BB8ED88}"/>
            </c:ext>
          </c:extLst>
        </c:ser>
        <c:dLbls>
          <c:showLegendKey val="0"/>
          <c:showVal val="0"/>
          <c:showCatName val="0"/>
          <c:showSerName val="0"/>
          <c:showPercent val="0"/>
          <c:showBubbleSize val="0"/>
        </c:dLbls>
        <c:gapWidth val="219"/>
        <c:overlap val="-27"/>
        <c:axId val="1496734255"/>
        <c:axId val="1496733839"/>
      </c:barChart>
      <c:catAx>
        <c:axId val="14967342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 Stock Price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6733839"/>
        <c:crosses val="autoZero"/>
        <c:auto val="1"/>
        <c:lblAlgn val="ctr"/>
        <c:lblOffset val="100"/>
        <c:noMultiLvlLbl val="0"/>
      </c:catAx>
      <c:valAx>
        <c:axId val="1496733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Probability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67342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273</TotalTime>
  <Pages>7</Pages>
  <Words>895</Words>
  <Characters>5105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mckensie</dc:creator>
  <cp:keywords/>
  <dc:description/>
  <cp:lastModifiedBy>Joshua S Mckensie</cp:lastModifiedBy>
  <cp:revision>3</cp:revision>
  <dcterms:created xsi:type="dcterms:W3CDTF">2022-05-01T19:06:00Z</dcterms:created>
  <dcterms:modified xsi:type="dcterms:W3CDTF">2022-05-01T23:43:00Z</dcterms:modified>
</cp:coreProperties>
</file>